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565C7C" w14:textId="4A2818CF"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52D9BF7D" w14:textId="77777777" w:rsidTr="0092125E">
        <w:tc>
          <w:tcPr>
            <w:tcW w:w="9350" w:type="dxa"/>
            <w:gridSpan w:val="5"/>
            <w:vAlign w:val="center"/>
          </w:tcPr>
          <w:p w14:paraId="7226BAD0" w14:textId="42C45210" w:rsidR="0092125E" w:rsidRPr="00E237E8" w:rsidRDefault="00D07A52" w:rsidP="0092125E">
            <w:pPr>
              <w:pStyle w:val="Title"/>
            </w:pPr>
            <w:sdt>
              <w:sdtPr>
                <w:alias w:val="Title"/>
                <w:tag w:val=""/>
                <w:id w:val="2016188051"/>
                <w:placeholder>
                  <w:docPart w:val="DE06487C67B445DFB59253C175C12273"/>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DF4E45">
                  <w:t>BOARDD</w:t>
                </w:r>
              </w:sdtContent>
            </w:sdt>
          </w:p>
        </w:tc>
      </w:tr>
      <w:tr w:rsidR="0092125E" w:rsidRPr="00E237E8" w14:paraId="78FE11AD" w14:textId="77777777" w:rsidTr="0092125E">
        <w:trPr>
          <w:trHeight w:val="144"/>
        </w:trPr>
        <w:tc>
          <w:tcPr>
            <w:tcW w:w="1440" w:type="dxa"/>
            <w:shd w:val="clear" w:color="auto" w:fill="auto"/>
          </w:tcPr>
          <w:p w14:paraId="0693F70E"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757982FD" w14:textId="77777777" w:rsidR="0092125E" w:rsidRPr="00E237E8" w:rsidRDefault="0092125E" w:rsidP="0092125E">
            <w:pPr>
              <w:spacing w:before="0" w:after="0"/>
              <w:rPr>
                <w:sz w:val="10"/>
                <w:szCs w:val="10"/>
              </w:rPr>
            </w:pPr>
          </w:p>
        </w:tc>
        <w:tc>
          <w:tcPr>
            <w:tcW w:w="1070" w:type="dxa"/>
            <w:shd w:val="clear" w:color="auto" w:fill="auto"/>
          </w:tcPr>
          <w:p w14:paraId="51A318DF" w14:textId="77777777" w:rsidR="0092125E" w:rsidRPr="00E237E8" w:rsidRDefault="0092125E" w:rsidP="0092125E">
            <w:pPr>
              <w:spacing w:before="0" w:after="0"/>
              <w:rPr>
                <w:sz w:val="10"/>
                <w:szCs w:val="10"/>
              </w:rPr>
            </w:pPr>
          </w:p>
        </w:tc>
      </w:tr>
      <w:tr w:rsidR="0092125E" w:rsidRPr="00E237E8" w14:paraId="020A03A5" w14:textId="77777777" w:rsidTr="0092125E">
        <w:tc>
          <w:tcPr>
            <w:tcW w:w="9350" w:type="dxa"/>
            <w:gridSpan w:val="5"/>
            <w:vAlign w:val="center"/>
          </w:tcPr>
          <w:p w14:paraId="45F924EA" w14:textId="77777777" w:rsidR="0092125E" w:rsidRPr="00E237E8" w:rsidRDefault="00347822" w:rsidP="00D83966">
            <w:pPr>
              <w:pStyle w:val="Title"/>
            </w:pPr>
            <w:r>
              <w:t>Going Viral</w:t>
            </w:r>
          </w:p>
        </w:tc>
      </w:tr>
      <w:tr w:rsidR="0092125E" w:rsidRPr="00E237E8" w14:paraId="1B4EFCC6" w14:textId="77777777" w:rsidTr="00D83966">
        <w:trPr>
          <w:trHeight w:val="1368"/>
        </w:trPr>
        <w:tc>
          <w:tcPr>
            <w:tcW w:w="2340" w:type="dxa"/>
            <w:gridSpan w:val="2"/>
          </w:tcPr>
          <w:p w14:paraId="553A943A" w14:textId="77777777" w:rsidR="0092125E" w:rsidRPr="00E237E8" w:rsidRDefault="0092125E" w:rsidP="001E1E58"/>
        </w:tc>
        <w:tc>
          <w:tcPr>
            <w:tcW w:w="4590" w:type="dxa"/>
            <w:shd w:val="clear" w:color="auto" w:fill="F0CDA1" w:themeFill="accent1"/>
            <w:vAlign w:val="center"/>
          </w:tcPr>
          <w:p w14:paraId="43555342" w14:textId="77777777" w:rsidR="0092125E" w:rsidRPr="00E237E8" w:rsidRDefault="0089181A" w:rsidP="0092125E">
            <w:pPr>
              <w:pStyle w:val="Subtitle"/>
            </w:pPr>
            <w:r>
              <w:t>Business Plan</w:t>
            </w:r>
          </w:p>
        </w:tc>
        <w:tc>
          <w:tcPr>
            <w:tcW w:w="2420" w:type="dxa"/>
            <w:gridSpan w:val="2"/>
          </w:tcPr>
          <w:p w14:paraId="3B67E1D2" w14:textId="77777777" w:rsidR="0092125E" w:rsidRPr="00E237E8" w:rsidRDefault="0092125E" w:rsidP="001E1E58"/>
        </w:tc>
      </w:tr>
    </w:tbl>
    <w:p w14:paraId="4043F658" w14:textId="77777777" w:rsidR="00066DE2" w:rsidRPr="00E237E8" w:rsidRDefault="001A5429" w:rsidP="0092125E">
      <w:r w:rsidRPr="00E237E8">
        <w:t xml:space="preserve"> </w:t>
      </w:r>
    </w:p>
    <w:p w14:paraId="0A4E7393"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10FF3043" w14:textId="77777777" w:rsidR="00996CAD" w:rsidRDefault="00493EC0" w:rsidP="00347822">
          <w:pPr>
            <w:pStyle w:val="TOCHeading"/>
            <w:rPr>
              <w:noProof/>
            </w:rPr>
          </w:pPr>
          <w:r w:rsidRPr="00E237E8">
            <w:t>TABLE OF CONTENTS</w:t>
          </w:r>
          <w:r w:rsidR="001E1E58" w:rsidRPr="00E237E8">
            <w:rPr>
              <w:b w:val="0"/>
              <w:bCs/>
              <w:noProof/>
            </w:rPr>
            <w:fldChar w:fldCharType="begin"/>
          </w:r>
          <w:r w:rsidR="001E1E58" w:rsidRPr="00E237E8">
            <w:rPr>
              <w:bCs/>
              <w:noProof/>
            </w:rPr>
            <w:instrText xml:space="preserve"> TOC \o "1-3" \h \z \u </w:instrText>
          </w:r>
          <w:r w:rsidR="001E1E58" w:rsidRPr="00E237E8">
            <w:rPr>
              <w:b w:val="0"/>
              <w:bCs/>
              <w:noProof/>
            </w:rPr>
            <w:fldChar w:fldCharType="separate"/>
          </w:r>
        </w:p>
        <w:p w14:paraId="28EB3F80" w14:textId="2E4C8A01" w:rsidR="00996CAD" w:rsidRDefault="00D07A52">
          <w:pPr>
            <w:pStyle w:val="TOC1"/>
            <w:tabs>
              <w:tab w:val="left" w:pos="440"/>
              <w:tab w:val="right" w:leader="dot" w:pos="5030"/>
            </w:tabs>
            <w:rPr>
              <w:rFonts w:eastAsiaTheme="minorEastAsia"/>
              <w:noProof/>
              <w:color w:val="auto"/>
              <w:sz w:val="22"/>
            </w:rPr>
          </w:pPr>
          <w:hyperlink w:anchor="_Toc69979513" w:history="1">
            <w:r w:rsidR="00996CAD" w:rsidRPr="00AA1E63">
              <w:rPr>
                <w:rStyle w:val="Hyperlink"/>
                <w:noProof/>
              </w:rPr>
              <w:t>1.</w:t>
            </w:r>
            <w:r w:rsidR="00996CAD">
              <w:rPr>
                <w:rFonts w:eastAsiaTheme="minorEastAsia"/>
                <w:noProof/>
                <w:color w:val="auto"/>
                <w:sz w:val="22"/>
              </w:rPr>
              <w:tab/>
            </w:r>
            <w:r w:rsidR="00996CAD" w:rsidRPr="00AA1E63">
              <w:rPr>
                <w:rStyle w:val="Hyperlink"/>
                <w:noProof/>
              </w:rPr>
              <w:t>Executive Summary</w:t>
            </w:r>
            <w:r w:rsidR="00996CAD">
              <w:rPr>
                <w:noProof/>
                <w:webHidden/>
              </w:rPr>
              <w:tab/>
            </w:r>
            <w:r w:rsidR="00996CAD">
              <w:rPr>
                <w:noProof/>
                <w:webHidden/>
              </w:rPr>
              <w:fldChar w:fldCharType="begin"/>
            </w:r>
            <w:r w:rsidR="00996CAD">
              <w:rPr>
                <w:noProof/>
                <w:webHidden/>
              </w:rPr>
              <w:instrText xml:space="preserve"> PAGEREF _Toc69979513 \h </w:instrText>
            </w:r>
            <w:r w:rsidR="00996CAD">
              <w:rPr>
                <w:noProof/>
                <w:webHidden/>
              </w:rPr>
            </w:r>
            <w:r w:rsidR="00996CAD">
              <w:rPr>
                <w:noProof/>
                <w:webHidden/>
              </w:rPr>
              <w:fldChar w:fldCharType="separate"/>
            </w:r>
            <w:r w:rsidR="009812EB">
              <w:rPr>
                <w:noProof/>
                <w:webHidden/>
              </w:rPr>
              <w:t>3</w:t>
            </w:r>
            <w:r w:rsidR="00996CAD">
              <w:rPr>
                <w:noProof/>
                <w:webHidden/>
              </w:rPr>
              <w:fldChar w:fldCharType="end"/>
            </w:r>
          </w:hyperlink>
        </w:p>
        <w:p w14:paraId="63EFDE13" w14:textId="0720EFD9" w:rsidR="00996CAD" w:rsidRDefault="00D07A52">
          <w:pPr>
            <w:pStyle w:val="TOC1"/>
            <w:tabs>
              <w:tab w:val="left" w:pos="440"/>
              <w:tab w:val="right" w:leader="dot" w:pos="5030"/>
            </w:tabs>
            <w:rPr>
              <w:rFonts w:eastAsiaTheme="minorEastAsia"/>
              <w:noProof/>
              <w:color w:val="auto"/>
              <w:sz w:val="22"/>
            </w:rPr>
          </w:pPr>
          <w:hyperlink w:anchor="_Toc69979514" w:history="1">
            <w:r w:rsidR="00996CAD" w:rsidRPr="00AA1E63">
              <w:rPr>
                <w:rStyle w:val="Hyperlink"/>
                <w:noProof/>
              </w:rPr>
              <w:t>2.</w:t>
            </w:r>
            <w:r w:rsidR="00996CAD">
              <w:rPr>
                <w:rFonts w:eastAsiaTheme="minorEastAsia"/>
                <w:noProof/>
                <w:color w:val="auto"/>
                <w:sz w:val="22"/>
              </w:rPr>
              <w:tab/>
            </w:r>
            <w:r w:rsidR="00996CAD" w:rsidRPr="00AA1E63">
              <w:rPr>
                <w:rStyle w:val="Hyperlink"/>
                <w:noProof/>
              </w:rPr>
              <w:t>Company Overview</w:t>
            </w:r>
            <w:r w:rsidR="00996CAD">
              <w:rPr>
                <w:noProof/>
                <w:webHidden/>
              </w:rPr>
              <w:tab/>
            </w:r>
            <w:r w:rsidR="00080920">
              <w:rPr>
                <w:noProof/>
                <w:webHidden/>
              </w:rPr>
              <w:t>4</w:t>
            </w:r>
          </w:hyperlink>
        </w:p>
        <w:p w14:paraId="0427712C" w14:textId="7537214C" w:rsidR="00996CAD" w:rsidRDefault="00D07A52">
          <w:pPr>
            <w:pStyle w:val="TOC1"/>
            <w:tabs>
              <w:tab w:val="left" w:pos="440"/>
              <w:tab w:val="right" w:leader="dot" w:pos="5030"/>
            </w:tabs>
            <w:rPr>
              <w:rFonts w:eastAsiaTheme="minorEastAsia"/>
              <w:noProof/>
              <w:color w:val="auto"/>
              <w:sz w:val="22"/>
            </w:rPr>
          </w:pPr>
          <w:hyperlink w:anchor="_Toc69979515" w:history="1">
            <w:r w:rsidR="00996CAD" w:rsidRPr="00AA1E63">
              <w:rPr>
                <w:rStyle w:val="Hyperlink"/>
                <w:noProof/>
              </w:rPr>
              <w:t>3.</w:t>
            </w:r>
            <w:r w:rsidR="00996CAD">
              <w:rPr>
                <w:rFonts w:eastAsiaTheme="minorEastAsia"/>
                <w:noProof/>
                <w:color w:val="auto"/>
                <w:sz w:val="22"/>
              </w:rPr>
              <w:tab/>
            </w:r>
            <w:r w:rsidR="00996CAD" w:rsidRPr="00AA1E63">
              <w:rPr>
                <w:rStyle w:val="Hyperlink"/>
                <w:noProof/>
              </w:rPr>
              <w:t>Business Description</w:t>
            </w:r>
            <w:r w:rsidR="00996CAD">
              <w:rPr>
                <w:noProof/>
                <w:webHidden/>
              </w:rPr>
              <w:tab/>
            </w:r>
            <w:r w:rsidR="00996CAD">
              <w:rPr>
                <w:noProof/>
                <w:webHidden/>
              </w:rPr>
              <w:fldChar w:fldCharType="begin"/>
            </w:r>
            <w:r w:rsidR="00996CAD">
              <w:rPr>
                <w:noProof/>
                <w:webHidden/>
              </w:rPr>
              <w:instrText xml:space="preserve"> PAGEREF _Toc69979515 \h </w:instrText>
            </w:r>
            <w:r w:rsidR="00996CAD">
              <w:rPr>
                <w:noProof/>
                <w:webHidden/>
              </w:rPr>
            </w:r>
            <w:r w:rsidR="00996CAD">
              <w:rPr>
                <w:noProof/>
                <w:webHidden/>
              </w:rPr>
              <w:fldChar w:fldCharType="separate"/>
            </w:r>
            <w:r w:rsidR="009812EB">
              <w:rPr>
                <w:noProof/>
                <w:webHidden/>
              </w:rPr>
              <w:t>6</w:t>
            </w:r>
            <w:r w:rsidR="00996CAD">
              <w:rPr>
                <w:noProof/>
                <w:webHidden/>
              </w:rPr>
              <w:fldChar w:fldCharType="end"/>
            </w:r>
          </w:hyperlink>
        </w:p>
        <w:p w14:paraId="782D5888" w14:textId="6B7707DB" w:rsidR="00996CAD" w:rsidRDefault="00D07A52">
          <w:pPr>
            <w:pStyle w:val="TOC1"/>
            <w:tabs>
              <w:tab w:val="left" w:pos="440"/>
              <w:tab w:val="right" w:leader="dot" w:pos="5030"/>
            </w:tabs>
            <w:rPr>
              <w:rFonts w:eastAsiaTheme="minorEastAsia"/>
              <w:noProof/>
              <w:color w:val="auto"/>
              <w:sz w:val="22"/>
            </w:rPr>
          </w:pPr>
          <w:hyperlink w:anchor="_Toc69979516" w:history="1">
            <w:r w:rsidR="00996CAD" w:rsidRPr="00AA1E63">
              <w:rPr>
                <w:rStyle w:val="Hyperlink"/>
                <w:noProof/>
              </w:rPr>
              <w:t>4.</w:t>
            </w:r>
            <w:r w:rsidR="00996CAD">
              <w:rPr>
                <w:rFonts w:eastAsiaTheme="minorEastAsia"/>
                <w:noProof/>
                <w:color w:val="auto"/>
                <w:sz w:val="22"/>
              </w:rPr>
              <w:tab/>
            </w:r>
            <w:r w:rsidR="00996CAD" w:rsidRPr="00AA1E63">
              <w:rPr>
                <w:rStyle w:val="Hyperlink"/>
                <w:noProof/>
              </w:rPr>
              <w:t>Technological Description</w:t>
            </w:r>
            <w:r w:rsidR="00996CAD">
              <w:rPr>
                <w:noProof/>
                <w:webHidden/>
              </w:rPr>
              <w:tab/>
            </w:r>
            <w:r w:rsidR="00996CAD">
              <w:rPr>
                <w:noProof/>
                <w:webHidden/>
              </w:rPr>
              <w:fldChar w:fldCharType="begin"/>
            </w:r>
            <w:r w:rsidR="00996CAD">
              <w:rPr>
                <w:noProof/>
                <w:webHidden/>
              </w:rPr>
              <w:instrText xml:space="preserve"> PAGEREF _Toc69979516 \h </w:instrText>
            </w:r>
            <w:r w:rsidR="00996CAD">
              <w:rPr>
                <w:noProof/>
                <w:webHidden/>
              </w:rPr>
            </w:r>
            <w:r w:rsidR="00996CAD">
              <w:rPr>
                <w:noProof/>
                <w:webHidden/>
              </w:rPr>
              <w:fldChar w:fldCharType="separate"/>
            </w:r>
            <w:r w:rsidR="009812EB">
              <w:rPr>
                <w:noProof/>
                <w:webHidden/>
              </w:rPr>
              <w:t>8</w:t>
            </w:r>
            <w:r w:rsidR="00996CAD">
              <w:rPr>
                <w:noProof/>
                <w:webHidden/>
              </w:rPr>
              <w:fldChar w:fldCharType="end"/>
            </w:r>
          </w:hyperlink>
        </w:p>
        <w:p w14:paraId="7EAA5868" w14:textId="41C2132C" w:rsidR="00996CAD" w:rsidRDefault="00D07A52">
          <w:pPr>
            <w:pStyle w:val="TOC1"/>
            <w:tabs>
              <w:tab w:val="left" w:pos="440"/>
              <w:tab w:val="right" w:leader="dot" w:pos="5030"/>
            </w:tabs>
            <w:rPr>
              <w:rFonts w:eastAsiaTheme="minorEastAsia"/>
              <w:noProof/>
              <w:color w:val="auto"/>
              <w:sz w:val="22"/>
            </w:rPr>
          </w:pPr>
          <w:hyperlink w:anchor="_Toc69979517" w:history="1">
            <w:r w:rsidR="00996CAD" w:rsidRPr="00AA1E63">
              <w:rPr>
                <w:rStyle w:val="Hyperlink"/>
                <w:noProof/>
              </w:rPr>
              <w:t>5.</w:t>
            </w:r>
            <w:r w:rsidR="00996CAD">
              <w:rPr>
                <w:rFonts w:eastAsiaTheme="minorEastAsia"/>
                <w:noProof/>
                <w:color w:val="auto"/>
                <w:sz w:val="22"/>
              </w:rPr>
              <w:tab/>
            </w:r>
            <w:r w:rsidR="00996CAD" w:rsidRPr="00AA1E63">
              <w:rPr>
                <w:rStyle w:val="Hyperlink"/>
                <w:noProof/>
              </w:rPr>
              <w:t>Market Analysis</w:t>
            </w:r>
            <w:r w:rsidR="00996CAD">
              <w:rPr>
                <w:noProof/>
                <w:webHidden/>
              </w:rPr>
              <w:tab/>
            </w:r>
            <w:r w:rsidR="00996CAD">
              <w:rPr>
                <w:noProof/>
                <w:webHidden/>
              </w:rPr>
              <w:fldChar w:fldCharType="begin"/>
            </w:r>
            <w:r w:rsidR="00996CAD">
              <w:rPr>
                <w:noProof/>
                <w:webHidden/>
              </w:rPr>
              <w:instrText xml:space="preserve"> PAGEREF _Toc69979517 \h </w:instrText>
            </w:r>
            <w:r w:rsidR="00996CAD">
              <w:rPr>
                <w:noProof/>
                <w:webHidden/>
              </w:rPr>
            </w:r>
            <w:r w:rsidR="00996CAD">
              <w:rPr>
                <w:noProof/>
                <w:webHidden/>
              </w:rPr>
              <w:fldChar w:fldCharType="separate"/>
            </w:r>
            <w:r w:rsidR="009812EB">
              <w:rPr>
                <w:noProof/>
                <w:webHidden/>
              </w:rPr>
              <w:t>16</w:t>
            </w:r>
            <w:r w:rsidR="00996CAD">
              <w:rPr>
                <w:noProof/>
                <w:webHidden/>
              </w:rPr>
              <w:fldChar w:fldCharType="end"/>
            </w:r>
          </w:hyperlink>
        </w:p>
        <w:p w14:paraId="680E897C" w14:textId="6742ACAA" w:rsidR="00996CAD" w:rsidRDefault="00D07A52">
          <w:pPr>
            <w:pStyle w:val="TOC1"/>
            <w:tabs>
              <w:tab w:val="left" w:pos="440"/>
              <w:tab w:val="right" w:leader="dot" w:pos="5030"/>
            </w:tabs>
            <w:rPr>
              <w:rFonts w:eastAsiaTheme="minorEastAsia"/>
              <w:noProof/>
              <w:color w:val="auto"/>
              <w:sz w:val="22"/>
            </w:rPr>
          </w:pPr>
          <w:hyperlink w:anchor="_Toc69979518" w:history="1">
            <w:r w:rsidR="00996CAD" w:rsidRPr="00AA1E63">
              <w:rPr>
                <w:rStyle w:val="Hyperlink"/>
                <w:noProof/>
              </w:rPr>
              <w:t>6.</w:t>
            </w:r>
            <w:r w:rsidR="00996CAD">
              <w:rPr>
                <w:rFonts w:eastAsiaTheme="minorEastAsia"/>
                <w:noProof/>
                <w:color w:val="auto"/>
                <w:sz w:val="22"/>
              </w:rPr>
              <w:tab/>
            </w:r>
            <w:r w:rsidR="00996CAD" w:rsidRPr="00AA1E63">
              <w:rPr>
                <w:rStyle w:val="Hyperlink"/>
                <w:noProof/>
              </w:rPr>
              <w:t>Operating Plan</w:t>
            </w:r>
            <w:r w:rsidR="00996CAD">
              <w:rPr>
                <w:noProof/>
                <w:webHidden/>
              </w:rPr>
              <w:tab/>
            </w:r>
            <w:r w:rsidR="00996CAD">
              <w:rPr>
                <w:noProof/>
                <w:webHidden/>
              </w:rPr>
              <w:fldChar w:fldCharType="begin"/>
            </w:r>
            <w:r w:rsidR="00996CAD">
              <w:rPr>
                <w:noProof/>
                <w:webHidden/>
              </w:rPr>
              <w:instrText xml:space="preserve"> PAGEREF _Toc69979518 \h </w:instrText>
            </w:r>
            <w:r w:rsidR="00996CAD">
              <w:rPr>
                <w:noProof/>
                <w:webHidden/>
              </w:rPr>
            </w:r>
            <w:r w:rsidR="00996CAD">
              <w:rPr>
                <w:noProof/>
                <w:webHidden/>
              </w:rPr>
              <w:fldChar w:fldCharType="separate"/>
            </w:r>
            <w:r w:rsidR="009812EB">
              <w:rPr>
                <w:noProof/>
                <w:webHidden/>
              </w:rPr>
              <w:t>19</w:t>
            </w:r>
            <w:r w:rsidR="00996CAD">
              <w:rPr>
                <w:noProof/>
                <w:webHidden/>
              </w:rPr>
              <w:fldChar w:fldCharType="end"/>
            </w:r>
          </w:hyperlink>
        </w:p>
        <w:p w14:paraId="10BD560E" w14:textId="49B6C6BE" w:rsidR="00996CAD" w:rsidRDefault="00D07A52">
          <w:pPr>
            <w:pStyle w:val="TOC1"/>
            <w:tabs>
              <w:tab w:val="left" w:pos="440"/>
              <w:tab w:val="right" w:leader="dot" w:pos="5030"/>
            </w:tabs>
            <w:rPr>
              <w:rFonts w:eastAsiaTheme="minorEastAsia"/>
              <w:noProof/>
              <w:color w:val="auto"/>
              <w:sz w:val="22"/>
            </w:rPr>
          </w:pPr>
          <w:hyperlink w:anchor="_Toc69979519" w:history="1">
            <w:r w:rsidR="00996CAD" w:rsidRPr="00AA1E63">
              <w:rPr>
                <w:rStyle w:val="Hyperlink"/>
                <w:noProof/>
              </w:rPr>
              <w:t>7.</w:t>
            </w:r>
            <w:r w:rsidR="00996CAD">
              <w:rPr>
                <w:rFonts w:eastAsiaTheme="minorEastAsia"/>
                <w:noProof/>
                <w:color w:val="auto"/>
                <w:sz w:val="22"/>
              </w:rPr>
              <w:tab/>
            </w:r>
            <w:r w:rsidR="00996CAD" w:rsidRPr="00AA1E63">
              <w:rPr>
                <w:rStyle w:val="Hyperlink"/>
                <w:noProof/>
              </w:rPr>
              <w:t>Marketing and Sales Plan</w:t>
            </w:r>
            <w:r w:rsidR="00996CAD">
              <w:rPr>
                <w:noProof/>
                <w:webHidden/>
              </w:rPr>
              <w:tab/>
            </w:r>
            <w:r w:rsidR="00996CAD">
              <w:rPr>
                <w:noProof/>
                <w:webHidden/>
              </w:rPr>
              <w:fldChar w:fldCharType="begin"/>
            </w:r>
            <w:r w:rsidR="00996CAD">
              <w:rPr>
                <w:noProof/>
                <w:webHidden/>
              </w:rPr>
              <w:instrText xml:space="preserve"> PAGEREF _Toc69979519 \h </w:instrText>
            </w:r>
            <w:r w:rsidR="00996CAD">
              <w:rPr>
                <w:noProof/>
                <w:webHidden/>
              </w:rPr>
            </w:r>
            <w:r w:rsidR="00996CAD">
              <w:rPr>
                <w:noProof/>
                <w:webHidden/>
              </w:rPr>
              <w:fldChar w:fldCharType="separate"/>
            </w:r>
            <w:r w:rsidR="009812EB">
              <w:rPr>
                <w:noProof/>
                <w:webHidden/>
              </w:rPr>
              <w:t>21</w:t>
            </w:r>
            <w:r w:rsidR="00996CAD">
              <w:rPr>
                <w:noProof/>
                <w:webHidden/>
              </w:rPr>
              <w:fldChar w:fldCharType="end"/>
            </w:r>
          </w:hyperlink>
        </w:p>
        <w:p w14:paraId="4A9B222A" w14:textId="2881B3A3" w:rsidR="00996CAD" w:rsidRDefault="00D07A52">
          <w:pPr>
            <w:pStyle w:val="TOC1"/>
            <w:tabs>
              <w:tab w:val="left" w:pos="440"/>
              <w:tab w:val="right" w:leader="dot" w:pos="5030"/>
            </w:tabs>
            <w:rPr>
              <w:rFonts w:eastAsiaTheme="minorEastAsia"/>
              <w:noProof/>
              <w:color w:val="auto"/>
              <w:sz w:val="22"/>
            </w:rPr>
          </w:pPr>
          <w:hyperlink w:anchor="_Toc69979520" w:history="1">
            <w:r w:rsidR="00996CAD" w:rsidRPr="00AA1E63">
              <w:rPr>
                <w:rStyle w:val="Hyperlink"/>
                <w:noProof/>
              </w:rPr>
              <w:t>8.</w:t>
            </w:r>
            <w:r w:rsidR="00996CAD">
              <w:rPr>
                <w:rFonts w:eastAsiaTheme="minorEastAsia"/>
                <w:noProof/>
                <w:color w:val="auto"/>
                <w:sz w:val="22"/>
              </w:rPr>
              <w:tab/>
            </w:r>
            <w:r w:rsidR="00996CAD" w:rsidRPr="00AA1E63">
              <w:rPr>
                <w:rStyle w:val="Hyperlink"/>
                <w:noProof/>
              </w:rPr>
              <w:t>Financial Plan</w:t>
            </w:r>
            <w:r w:rsidR="00996CAD">
              <w:rPr>
                <w:noProof/>
                <w:webHidden/>
              </w:rPr>
              <w:tab/>
            </w:r>
            <w:r w:rsidR="00996CAD">
              <w:rPr>
                <w:noProof/>
                <w:webHidden/>
              </w:rPr>
              <w:fldChar w:fldCharType="begin"/>
            </w:r>
            <w:r w:rsidR="00996CAD">
              <w:rPr>
                <w:noProof/>
                <w:webHidden/>
              </w:rPr>
              <w:instrText xml:space="preserve"> PAGEREF _Toc69979520 \h </w:instrText>
            </w:r>
            <w:r w:rsidR="00996CAD">
              <w:rPr>
                <w:noProof/>
                <w:webHidden/>
              </w:rPr>
            </w:r>
            <w:r w:rsidR="00996CAD">
              <w:rPr>
                <w:noProof/>
                <w:webHidden/>
              </w:rPr>
              <w:fldChar w:fldCharType="separate"/>
            </w:r>
            <w:r w:rsidR="009812EB">
              <w:rPr>
                <w:noProof/>
                <w:webHidden/>
              </w:rPr>
              <w:t>21</w:t>
            </w:r>
            <w:r w:rsidR="00996CAD">
              <w:rPr>
                <w:noProof/>
                <w:webHidden/>
              </w:rPr>
              <w:fldChar w:fldCharType="end"/>
            </w:r>
          </w:hyperlink>
        </w:p>
        <w:p w14:paraId="4ECEA84B" w14:textId="77777777" w:rsidR="001E1E58" w:rsidRPr="00E237E8" w:rsidRDefault="001E1E58" w:rsidP="00974BF8">
          <w:pPr>
            <w:tabs>
              <w:tab w:val="left" w:pos="5670"/>
            </w:tabs>
            <w:ind w:left="5103"/>
          </w:pPr>
          <w:r w:rsidRPr="00E237E8">
            <w:rPr>
              <w:b/>
              <w:bCs/>
              <w:noProof/>
            </w:rPr>
            <w:fldChar w:fldCharType="end"/>
          </w:r>
        </w:p>
      </w:sdtContent>
    </w:sdt>
    <w:p w14:paraId="691B18A4" w14:textId="77777777" w:rsidR="000A7626" w:rsidRPr="00E237E8" w:rsidRDefault="000A7626" w:rsidP="000A7626"/>
    <w:p w14:paraId="4F8D2BC9"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14:paraId="75D5A08C" w14:textId="5F0E3F5E" w:rsidR="0003123C" w:rsidRPr="00E237E8" w:rsidRDefault="00347AF5" w:rsidP="0076578B">
      <w:pPr>
        <w:pStyle w:val="Heading1"/>
        <w:numPr>
          <w:ilvl w:val="0"/>
          <w:numId w:val="1"/>
        </w:numPr>
        <w:tabs>
          <w:tab w:val="left" w:pos="284"/>
        </w:tabs>
        <w:ind w:left="0" w:firstLine="0"/>
      </w:pPr>
      <w:bookmarkStart w:id="0" w:name="_Toc69979513"/>
      <w:r w:rsidRPr="00E237E8">
        <w:lastRenderedPageBreak/>
        <w:t>Executive Summary</w:t>
      </w:r>
      <w:bookmarkEnd w:id="0"/>
    </w:p>
    <w:p w14:paraId="30C46238" w14:textId="77777777" w:rsidR="00352EFE" w:rsidRDefault="00352EFE" w:rsidP="00352EFE">
      <w:r>
        <w:t>Our business is based around the problem of diagnosing infectious respiratory diseases and the publishing of the data of these diagnoses. Our BOARDDs (</w:t>
      </w:r>
      <w:r w:rsidRPr="00352EFE">
        <w:rPr>
          <w:b/>
        </w:rPr>
        <w:t>B</w:t>
      </w:r>
      <w:r>
        <w:t xml:space="preserve">iometrically </w:t>
      </w:r>
      <w:r w:rsidRPr="00352EFE">
        <w:rPr>
          <w:b/>
        </w:rPr>
        <w:t>O</w:t>
      </w:r>
      <w:r>
        <w:t xml:space="preserve">bservant </w:t>
      </w:r>
      <w:r w:rsidRPr="00352EFE">
        <w:rPr>
          <w:b/>
        </w:rPr>
        <w:t>A</w:t>
      </w:r>
      <w:r>
        <w:t xml:space="preserve">utomatic </w:t>
      </w:r>
      <w:r w:rsidRPr="00352EFE">
        <w:rPr>
          <w:b/>
        </w:rPr>
        <w:t>R</w:t>
      </w:r>
      <w:r>
        <w:t xml:space="preserve">espiratory </w:t>
      </w:r>
      <w:r w:rsidRPr="00352EFE">
        <w:rPr>
          <w:b/>
        </w:rPr>
        <w:t>D</w:t>
      </w:r>
      <w:r>
        <w:t xml:space="preserve">isease </w:t>
      </w:r>
      <w:r w:rsidRPr="00352EFE">
        <w:rPr>
          <w:b/>
        </w:rPr>
        <w:t>D</w:t>
      </w:r>
      <w:r>
        <w:t xml:space="preserve">etection) diagnose people with an infectious respiratory disease along with noting the number of people in the room. This data will be sent to our BOARDD server and will be sent to our website. There, it will show the current spread and infective rates, as well as the forecasting of the spread. We plan on implementing this technology in cities, governments, businesses, hospitals, airlines, and many more public facilities. This data can benefit the public greatly in bettering our understanding of the spread of infectious respiratory diseases that could lead to an epidemic or a pandemic. The current awareness and pandemic will open this brand-new market to our business and will allow us to spread throughout the economy. </w:t>
      </w:r>
    </w:p>
    <w:p w14:paraId="77AA5261" w14:textId="77777777" w:rsidR="00762171" w:rsidRDefault="00762171" w:rsidP="00762171">
      <w:pPr>
        <w:numPr>
          <w:ilvl w:val="0"/>
          <w:numId w:val="8"/>
        </w:numPr>
        <w:pBdr>
          <w:top w:val="nil"/>
          <w:left w:val="nil"/>
          <w:bottom w:val="nil"/>
          <w:right w:val="nil"/>
          <w:between w:val="nil"/>
        </w:pBdr>
        <w:spacing w:before="0" w:after="200" w:line="276" w:lineRule="auto"/>
        <w:rPr>
          <w:b/>
          <w:color w:val="595959"/>
        </w:rPr>
      </w:pPr>
      <w:r>
        <w:rPr>
          <w:rFonts w:ascii="Arial" w:eastAsia="Arial" w:hAnsi="Arial" w:cs="Arial"/>
          <w:b/>
          <w:color w:val="595959"/>
          <w:szCs w:val="24"/>
        </w:rPr>
        <w:t xml:space="preserve">Opportunity: </w:t>
      </w:r>
      <w:r>
        <w:rPr>
          <w:rFonts w:ascii="Arial" w:eastAsia="Arial" w:hAnsi="Arial" w:cs="Arial"/>
          <w:color w:val="595959"/>
          <w:szCs w:val="24"/>
        </w:rPr>
        <w:t xml:space="preserve">Diseases spread quickly and can eventually lead to </w:t>
      </w:r>
      <w:r>
        <w:t>epidemics</w:t>
      </w:r>
      <w:r>
        <w:rPr>
          <w:rFonts w:ascii="Arial" w:eastAsia="Arial" w:hAnsi="Arial" w:cs="Arial"/>
          <w:color w:val="595959"/>
          <w:szCs w:val="24"/>
        </w:rPr>
        <w:t xml:space="preserve"> if they get large enough. They can also often be difficult to diagnose with high accuracy. </w:t>
      </w:r>
    </w:p>
    <w:p w14:paraId="33764D5B" w14:textId="77777777" w:rsidR="00762171" w:rsidRDefault="00762171" w:rsidP="00762171">
      <w:pPr>
        <w:numPr>
          <w:ilvl w:val="0"/>
          <w:numId w:val="8"/>
        </w:numPr>
        <w:pBdr>
          <w:top w:val="nil"/>
          <w:left w:val="nil"/>
          <w:bottom w:val="nil"/>
          <w:right w:val="nil"/>
          <w:between w:val="nil"/>
        </w:pBdr>
        <w:spacing w:before="0" w:after="200" w:line="276" w:lineRule="auto"/>
        <w:rPr>
          <w:b/>
          <w:color w:val="595959"/>
        </w:rPr>
      </w:pPr>
      <w:r>
        <w:rPr>
          <w:rFonts w:ascii="Arial" w:eastAsia="Arial" w:hAnsi="Arial" w:cs="Arial"/>
          <w:b/>
          <w:color w:val="595959"/>
          <w:szCs w:val="24"/>
        </w:rPr>
        <w:t xml:space="preserve">Mission: </w:t>
      </w:r>
      <w:r>
        <w:rPr>
          <w:rFonts w:ascii="Arial" w:eastAsia="Arial" w:hAnsi="Arial" w:cs="Arial"/>
          <w:color w:val="595959"/>
          <w:szCs w:val="24"/>
        </w:rPr>
        <w:t xml:space="preserve">Reporting the spread of diseases and better </w:t>
      </w:r>
      <w:r>
        <w:t>diagnosing</w:t>
      </w:r>
      <w:r>
        <w:rPr>
          <w:rFonts w:ascii="Arial" w:eastAsia="Arial" w:hAnsi="Arial" w:cs="Arial"/>
          <w:color w:val="595959"/>
          <w:szCs w:val="24"/>
        </w:rPr>
        <w:t xml:space="preserve"> the diseases in question. We are solving for the true amount of people infected with an infectious respiratory disease, allowing for better </w:t>
      </w:r>
      <w:r>
        <w:t>planning and disease prevention in communities</w:t>
      </w:r>
      <w:r>
        <w:rPr>
          <w:rFonts w:ascii="Arial" w:eastAsia="Arial" w:hAnsi="Arial" w:cs="Arial"/>
          <w:color w:val="595959"/>
          <w:szCs w:val="24"/>
        </w:rPr>
        <w:t>.</w:t>
      </w:r>
    </w:p>
    <w:p w14:paraId="1996522B" w14:textId="77777777" w:rsidR="00762171" w:rsidRDefault="00762171" w:rsidP="00762171">
      <w:pPr>
        <w:numPr>
          <w:ilvl w:val="0"/>
          <w:numId w:val="8"/>
        </w:numPr>
        <w:pBdr>
          <w:top w:val="nil"/>
          <w:left w:val="nil"/>
          <w:bottom w:val="nil"/>
          <w:right w:val="nil"/>
          <w:between w:val="nil"/>
        </w:pBdr>
        <w:spacing w:before="0" w:after="200" w:line="276" w:lineRule="auto"/>
      </w:pPr>
      <w:r>
        <w:rPr>
          <w:rFonts w:ascii="Arial" w:eastAsia="Arial" w:hAnsi="Arial" w:cs="Arial"/>
          <w:b/>
          <w:color w:val="595959"/>
          <w:szCs w:val="24"/>
        </w:rPr>
        <w:t>Solution:</w:t>
      </w:r>
      <w:r>
        <w:rPr>
          <w:rFonts w:ascii="Arial" w:eastAsia="Arial" w:hAnsi="Arial" w:cs="Arial"/>
          <w:color w:val="595959"/>
          <w:szCs w:val="24"/>
        </w:rPr>
        <w:t xml:space="preserve"> Our service uses a machine-learning algorithm to identify a disease through a cough, and then report it to a website that shows the spread of the disease. </w:t>
      </w:r>
    </w:p>
    <w:p w14:paraId="0F798A6C" w14:textId="77777777" w:rsidR="00762171" w:rsidRDefault="00762171" w:rsidP="00762171">
      <w:pPr>
        <w:numPr>
          <w:ilvl w:val="0"/>
          <w:numId w:val="8"/>
        </w:numPr>
        <w:pBdr>
          <w:top w:val="nil"/>
          <w:left w:val="nil"/>
          <w:bottom w:val="nil"/>
          <w:right w:val="nil"/>
          <w:between w:val="nil"/>
        </w:pBdr>
        <w:spacing w:before="0" w:after="200" w:line="276" w:lineRule="auto"/>
      </w:pPr>
      <w:r>
        <w:rPr>
          <w:rFonts w:ascii="Arial" w:eastAsia="Arial" w:hAnsi="Arial" w:cs="Arial"/>
          <w:b/>
          <w:color w:val="595959"/>
          <w:szCs w:val="24"/>
        </w:rPr>
        <w:t>Market Focus:</w:t>
      </w:r>
      <w:r>
        <w:rPr>
          <w:rFonts w:ascii="Arial" w:eastAsia="Arial" w:hAnsi="Arial" w:cs="Arial"/>
          <w:color w:val="595959"/>
          <w:szCs w:val="24"/>
        </w:rPr>
        <w:t xml:space="preserve"> Our product’s main market is businesses, hospitals, governments, and other public facilities. </w:t>
      </w:r>
    </w:p>
    <w:p w14:paraId="7554A715" w14:textId="2CB4D7F0" w:rsidR="00762171" w:rsidRDefault="00762171" w:rsidP="00762171">
      <w:pPr>
        <w:numPr>
          <w:ilvl w:val="0"/>
          <w:numId w:val="8"/>
        </w:numPr>
        <w:pBdr>
          <w:top w:val="nil"/>
          <w:left w:val="nil"/>
          <w:bottom w:val="nil"/>
          <w:right w:val="nil"/>
          <w:between w:val="nil"/>
        </w:pBdr>
        <w:spacing w:before="0" w:after="200" w:line="276" w:lineRule="auto"/>
      </w:pPr>
      <w:r>
        <w:rPr>
          <w:rFonts w:ascii="Arial" w:eastAsia="Arial" w:hAnsi="Arial" w:cs="Arial"/>
          <w:b/>
          <w:color w:val="595959"/>
          <w:szCs w:val="24"/>
        </w:rPr>
        <w:t xml:space="preserve">Competitive Advantage: </w:t>
      </w:r>
      <w:r>
        <w:rPr>
          <w:rFonts w:ascii="Arial" w:eastAsia="Arial" w:hAnsi="Arial" w:cs="Arial"/>
          <w:color w:val="595959"/>
          <w:szCs w:val="24"/>
        </w:rPr>
        <w:t xml:space="preserve">Currently, there is no other </w:t>
      </w:r>
      <w:r>
        <w:t>serviceable to track respiratory diseases with anywhere near this amount of speed and accuracy</w:t>
      </w:r>
      <w:r>
        <w:rPr>
          <w:rFonts w:ascii="Arial" w:eastAsia="Arial" w:hAnsi="Arial" w:cs="Arial"/>
          <w:color w:val="595959"/>
          <w:szCs w:val="24"/>
        </w:rPr>
        <w:t>, and we plan on maintaining our BOARDDs through over</w:t>
      </w:r>
      <w:r>
        <w:t>-</w:t>
      </w:r>
      <w:r>
        <w:rPr>
          <w:rFonts w:ascii="Arial" w:eastAsia="Arial" w:hAnsi="Arial" w:cs="Arial"/>
          <w:color w:val="595959"/>
          <w:szCs w:val="24"/>
        </w:rPr>
        <w:t>the</w:t>
      </w:r>
      <w:r>
        <w:t>-</w:t>
      </w:r>
      <w:r>
        <w:rPr>
          <w:rFonts w:ascii="Arial" w:eastAsia="Arial" w:hAnsi="Arial" w:cs="Arial"/>
          <w:color w:val="595959"/>
          <w:szCs w:val="24"/>
        </w:rPr>
        <w:t xml:space="preserve">air updates to compete with other products. </w:t>
      </w:r>
    </w:p>
    <w:p w14:paraId="4D60F376" w14:textId="699D209F" w:rsidR="00BA31C4" w:rsidRPr="00E237E8" w:rsidRDefault="00D07A52" w:rsidP="0076578B">
      <w:pPr>
        <w:pStyle w:val="ListBullet"/>
        <w:numPr>
          <w:ilvl w:val="0"/>
          <w:numId w:val="8"/>
        </w:numPr>
      </w:pPr>
      <w:sdt>
        <w:sdtPr>
          <w:rPr>
            <w:rStyle w:val="Bold"/>
          </w:rPr>
          <w:id w:val="2077160757"/>
          <w:placeholder>
            <w:docPart w:val="8CF6F26D7C9246AF8610150002A1F51D"/>
          </w:placeholder>
          <w:temporary/>
          <w:showingPlcHdr/>
          <w15:appearance w15:val="hidden"/>
        </w:sdtPr>
        <w:sdtEndPr>
          <w:rPr>
            <w:rStyle w:val="Bold"/>
          </w:rPr>
        </w:sdtEndPr>
        <w:sdtContent>
          <w:r w:rsidR="00BA31C4" w:rsidRPr="00E237E8">
            <w:rPr>
              <w:rStyle w:val="Bold"/>
            </w:rPr>
            <w:t>Ownership:</w:t>
          </w:r>
        </w:sdtContent>
      </w:sdt>
      <w:r w:rsidR="00BA31C4" w:rsidRPr="00E237E8">
        <w:rPr>
          <w:rStyle w:val="Bold"/>
        </w:rPr>
        <w:t xml:space="preserve"> </w:t>
      </w:r>
      <w:r w:rsidR="00A85A21">
        <w:t>The owners of the company are as follows: Jesse Anthony, Cecilia Beckerbauer, Owen Hamill, Andrew Heftie, Matthew Heftie, William Thompson</w:t>
      </w:r>
      <w:r w:rsidR="00270176">
        <w:t>.</w:t>
      </w:r>
      <w:r w:rsidR="00A85A21">
        <w:t xml:space="preserve"> </w:t>
      </w:r>
    </w:p>
    <w:p w14:paraId="78B20BF3" w14:textId="30CCDB18" w:rsidR="00762171" w:rsidRDefault="00762171" w:rsidP="00762171">
      <w:pPr>
        <w:numPr>
          <w:ilvl w:val="0"/>
          <w:numId w:val="8"/>
        </w:numPr>
        <w:pBdr>
          <w:top w:val="nil"/>
          <w:left w:val="nil"/>
          <w:bottom w:val="nil"/>
          <w:right w:val="nil"/>
          <w:between w:val="nil"/>
        </w:pBdr>
        <w:spacing w:before="0" w:after="200" w:line="276" w:lineRule="auto"/>
        <w:rPr>
          <w:b/>
          <w:color w:val="595959"/>
        </w:rPr>
        <w:sectPr w:rsidR="00762171">
          <w:headerReference w:type="default" r:id="rId15"/>
          <w:pgSz w:w="12240" w:h="15840"/>
          <w:pgMar w:top="2160" w:right="1080" w:bottom="720" w:left="1080" w:header="648" w:footer="432" w:gutter="0"/>
          <w:cols w:space="720"/>
        </w:sectPr>
      </w:pPr>
      <w:bookmarkStart w:id="1" w:name="_Toc69979514"/>
      <w:r>
        <w:rPr>
          <w:rFonts w:ascii="Arial" w:eastAsia="Arial" w:hAnsi="Arial" w:cs="Arial"/>
          <w:b/>
          <w:color w:val="595959"/>
          <w:szCs w:val="24"/>
        </w:rPr>
        <w:t xml:space="preserve">Expected Returns:  </w:t>
      </w:r>
      <w:r>
        <w:rPr>
          <w:color w:val="595959"/>
          <w:szCs w:val="24"/>
        </w:rPr>
        <w:t>T</w:t>
      </w:r>
      <w:r>
        <w:t>he main goal is to provide infrastructure and service that allows communities to track infectious respiratory diseases and better protect their people and economies. The returns from this would be small as we begin to start in just a small city and make more money as our coverage and abilities increase.</w:t>
      </w:r>
      <w:r>
        <w:rPr>
          <w:rFonts w:ascii="Arial" w:eastAsia="Arial" w:hAnsi="Arial" w:cs="Arial"/>
          <w:color w:val="595959"/>
          <w:szCs w:val="24"/>
        </w:rPr>
        <w:t xml:space="preserve">  </w:t>
      </w:r>
      <w:r>
        <w:rPr>
          <w:rFonts w:ascii="Arial" w:eastAsia="Arial" w:hAnsi="Arial" w:cs="Arial"/>
          <w:b/>
          <w:color w:val="595959"/>
          <w:szCs w:val="24"/>
        </w:rPr>
        <w:t xml:space="preserve">  </w:t>
      </w:r>
    </w:p>
    <w:p w14:paraId="2D17362C" w14:textId="58F1FD8B" w:rsidR="00BA31C4" w:rsidRPr="00E237E8" w:rsidRDefault="00347AF5" w:rsidP="0076578B">
      <w:pPr>
        <w:pStyle w:val="Heading1"/>
        <w:numPr>
          <w:ilvl w:val="0"/>
          <w:numId w:val="1"/>
        </w:numPr>
        <w:ind w:left="0" w:firstLine="0"/>
      </w:pPr>
      <w:r w:rsidRPr="00E237E8">
        <w:lastRenderedPageBreak/>
        <w:t>Company Overview</w:t>
      </w:r>
      <w:bookmarkEnd w:id="1"/>
    </w:p>
    <w:p w14:paraId="6A338B87" w14:textId="56F981E9" w:rsidR="00762171" w:rsidRDefault="00762171" w:rsidP="00762171">
      <w:r>
        <w:t xml:space="preserve">Our BOARDDs reveal how many people are infected with an infectious respiratory disease rather than how many are diagnosed. The problem with diagnoses by a COVID-19 test is the tests can be wrong. They can tell a person that they are positive or negative when it can be the opposite. This has created many problems in the community with data reporting. Additionally, not everyone positive gets a diagnosis. Rather some may just write the infectious respiratory disease off as a cold. With our BOARDDs, there is over 90% accuracy and the people don’t even have to get an official diagnosis. Instead, the BOARDD just needs a cough to diagnose the person and report it to the server which passes the data to the website and the owner of the device. Our team was tasked with the problem of responding to emerging infectious diseases. To do this we decided to focus on accurately diagnosing people and gathering better data about the spread of respiratory disease. Our final goal for the project is for our BOARDDs to be used in communities to gather and better report data as an infrastructure for the reports and tracking of an infectious respiratory disease. </w:t>
      </w:r>
    </w:p>
    <w:p w14:paraId="0BD14220" w14:textId="3CF9B005" w:rsidR="00762171" w:rsidRDefault="00762171" w:rsidP="00762171">
      <w:pPr>
        <w:numPr>
          <w:ilvl w:val="0"/>
          <w:numId w:val="9"/>
        </w:numPr>
        <w:pBdr>
          <w:top w:val="nil"/>
          <w:left w:val="nil"/>
          <w:bottom w:val="nil"/>
          <w:right w:val="nil"/>
          <w:between w:val="nil"/>
        </w:pBdr>
        <w:spacing w:before="0" w:after="200" w:line="276" w:lineRule="auto"/>
      </w:pPr>
      <w:r>
        <w:rPr>
          <w:rFonts w:ascii="Arial" w:eastAsia="Arial" w:hAnsi="Arial" w:cs="Arial"/>
          <w:b/>
          <w:color w:val="595959"/>
          <w:szCs w:val="24"/>
        </w:rPr>
        <w:t xml:space="preserve">Company Summary: </w:t>
      </w:r>
      <w:r>
        <w:rPr>
          <w:rFonts w:ascii="Arial" w:eastAsia="Arial" w:hAnsi="Arial" w:cs="Arial"/>
          <w:color w:val="595959"/>
          <w:szCs w:val="24"/>
        </w:rPr>
        <w:t xml:space="preserve">Our BOARDD is a flexible system that provides </w:t>
      </w:r>
      <w:r w:rsidR="00DF4E45">
        <w:rPr>
          <w:rFonts w:ascii="Arial" w:eastAsia="Arial" w:hAnsi="Arial" w:cs="Arial"/>
          <w:color w:val="595959"/>
          <w:szCs w:val="24"/>
        </w:rPr>
        <w:t xml:space="preserve">a </w:t>
      </w:r>
      <w:r>
        <w:rPr>
          <w:rFonts w:ascii="Arial" w:eastAsia="Arial" w:hAnsi="Arial" w:cs="Arial"/>
          <w:color w:val="595959"/>
          <w:szCs w:val="24"/>
        </w:rPr>
        <w:t>real</w:t>
      </w:r>
      <w:r>
        <w:t>-</w:t>
      </w:r>
      <w:r>
        <w:rPr>
          <w:rFonts w:ascii="Arial" w:eastAsia="Arial" w:hAnsi="Arial" w:cs="Arial"/>
          <w:color w:val="595959"/>
          <w:szCs w:val="24"/>
        </w:rPr>
        <w:t>time diagnosis of various respiratory diseases with high accuracy and uses that data to report real-time disease tracking and forecasting. Right no</w:t>
      </w:r>
      <w:r>
        <w:t xml:space="preserve">w, </w:t>
      </w:r>
      <w:r>
        <w:rPr>
          <w:rFonts w:ascii="Arial" w:eastAsia="Arial" w:hAnsi="Arial" w:cs="Arial"/>
          <w:color w:val="595959"/>
          <w:szCs w:val="24"/>
        </w:rPr>
        <w:t xml:space="preserve">our device can diagnose COVID-19 coughs with over 90 percent accuracy and send the data to our server. The same model can also be applied to other respiratory diseases. There the server will tag the data and output it to our website. The website currently shows the data in real-time and we are working on our forecasting feature as of right now which will continue to improve as we learn more about disease spread. </w:t>
      </w:r>
    </w:p>
    <w:p w14:paraId="0DC81B0D" w14:textId="77777777" w:rsidR="00762171" w:rsidRDefault="00762171" w:rsidP="00762171">
      <w:pPr>
        <w:numPr>
          <w:ilvl w:val="0"/>
          <w:numId w:val="9"/>
        </w:numPr>
        <w:pBdr>
          <w:top w:val="nil"/>
          <w:left w:val="nil"/>
          <w:bottom w:val="nil"/>
          <w:right w:val="nil"/>
          <w:between w:val="nil"/>
        </w:pBdr>
        <w:spacing w:before="0" w:after="200" w:line="276" w:lineRule="auto"/>
      </w:pPr>
      <w:r>
        <w:rPr>
          <w:rFonts w:ascii="Arial" w:eastAsia="Arial" w:hAnsi="Arial" w:cs="Arial"/>
          <w:b/>
          <w:color w:val="595959"/>
          <w:szCs w:val="24"/>
        </w:rPr>
        <w:t xml:space="preserve">Mission Statement: </w:t>
      </w:r>
      <w:r>
        <w:rPr>
          <w:rFonts w:ascii="Arial" w:eastAsia="Arial" w:hAnsi="Arial" w:cs="Arial"/>
          <w:color w:val="595959"/>
          <w:szCs w:val="24"/>
        </w:rPr>
        <w:t xml:space="preserve">Our goal as a company is to provide real-time disease tracking for consumers with far greater accuracy, clarity, and speed compared to the current and future competition. </w:t>
      </w:r>
    </w:p>
    <w:p w14:paraId="0C009114" w14:textId="00B2290F" w:rsidR="00D27AF8" w:rsidRPr="00E237E8" w:rsidRDefault="001868A5" w:rsidP="0076578B">
      <w:pPr>
        <w:pStyle w:val="ListBullet"/>
        <w:numPr>
          <w:ilvl w:val="0"/>
          <w:numId w:val="9"/>
        </w:numPr>
      </w:pPr>
      <w:r>
        <w:rPr>
          <w:rStyle w:val="Bold"/>
        </w:rPr>
        <w:t>Company History:</w:t>
      </w:r>
      <w:r w:rsidR="00D27AF8" w:rsidRPr="00E237E8">
        <w:rPr>
          <w:rStyle w:val="Bold"/>
        </w:rPr>
        <w:t xml:space="preserve"> </w:t>
      </w:r>
      <w:r w:rsidR="007D29DE">
        <w:t xml:space="preserve">With the COVID-19 pandemic currently being afoot from March to </w:t>
      </w:r>
      <w:r w:rsidR="001B4832">
        <w:t xml:space="preserve">the </w:t>
      </w:r>
      <w:r w:rsidR="007D29DE">
        <w:t>present, lots of problems have occurred. In March of 2020, the United States shut down following many other countries. COVID-19 testing soon became a part of daily life, however, there were lots of problems. Thanks to the globalization of the world, the virus spread rapidly</w:t>
      </w:r>
      <w:r w:rsidR="001B4832">
        <w:t>,</w:t>
      </w:r>
      <w:r w:rsidR="007D29DE">
        <w:t xml:space="preserve"> and soon it was rare to not have a COVID-19 case near you. </w:t>
      </w:r>
      <w:r w:rsidR="00196F8C">
        <w:t>Precautions soon</w:t>
      </w:r>
      <w:r w:rsidR="007D29DE">
        <w:t xml:space="preserve"> followed along with things like mask mandates, quarantines, etc. </w:t>
      </w:r>
      <w:r w:rsidR="00196F8C">
        <w:t xml:space="preserve">Over time as the precautions have slowly started to be lifted, COVID-19 tests grew even more popular. Our company soon noticed that there were lots of problems with COVID-19 tests. We also noticed that the tests could not keep up with the spread of the virus. With further research, we found that most diseases that lead to a pandemic had the same issues. We started to </w:t>
      </w:r>
      <w:r w:rsidR="00196F8C">
        <w:lastRenderedPageBreak/>
        <w:t>focus on the spread of diseases (</w:t>
      </w:r>
      <w:r w:rsidR="002D6A0C">
        <w:t>B</w:t>
      </w:r>
      <w:r w:rsidR="00196F8C">
        <w:t xml:space="preserve">oth bacterial and viral) and the identification of an infected individual. </w:t>
      </w:r>
      <w:r w:rsidR="003B358E">
        <w:t>Through research, we found that MIT created a machine learning algorithm that could identify COVID-19 from a cough. This machine</w:t>
      </w:r>
      <w:r w:rsidR="001B4832">
        <w:t>-</w:t>
      </w:r>
      <w:r w:rsidR="003B358E">
        <w:t xml:space="preserve">learning algorithm could additionally be applied to other diseases that had symptoms that include a cough. We have adapted this machine learning algorithm into our </w:t>
      </w:r>
      <w:r w:rsidR="00DF4E45">
        <w:t>BOARDDs</w:t>
      </w:r>
      <w:r w:rsidR="003B358E">
        <w:t xml:space="preserve"> and have connected the results to a forecasting website that depicts the spread. </w:t>
      </w:r>
    </w:p>
    <w:p w14:paraId="0DB15E0D" w14:textId="77777777" w:rsidR="00762171" w:rsidRDefault="00762171" w:rsidP="00762171">
      <w:pPr>
        <w:numPr>
          <w:ilvl w:val="0"/>
          <w:numId w:val="9"/>
        </w:numPr>
        <w:pBdr>
          <w:top w:val="nil"/>
          <w:left w:val="nil"/>
          <w:bottom w:val="nil"/>
          <w:right w:val="nil"/>
          <w:between w:val="nil"/>
        </w:pBdr>
        <w:spacing w:before="0" w:after="200" w:line="276" w:lineRule="auto"/>
      </w:pPr>
      <w:r>
        <w:rPr>
          <w:rFonts w:ascii="Arial" w:eastAsia="Arial" w:hAnsi="Arial" w:cs="Arial"/>
          <w:b/>
          <w:color w:val="595959"/>
          <w:szCs w:val="24"/>
        </w:rPr>
        <w:t xml:space="preserve">Markets and Services: </w:t>
      </w:r>
      <w:r>
        <w:rPr>
          <w:rFonts w:ascii="Arial" w:eastAsia="Arial" w:hAnsi="Arial" w:cs="Arial"/>
          <w:color w:val="595959"/>
          <w:szCs w:val="24"/>
        </w:rPr>
        <w:t>Our main market would be aimed at the public benefit. We aim to have these devices in hospitals, grocery stores, government, and other public facilities and businesses. Our service would be to identify the coughs around the device which will then be diagnosed with an over 90 percent accuracy.</w:t>
      </w:r>
    </w:p>
    <w:p w14:paraId="6F0A2556" w14:textId="07E7AD05" w:rsidR="00762171" w:rsidRDefault="00762171" w:rsidP="00762171">
      <w:pPr>
        <w:numPr>
          <w:ilvl w:val="0"/>
          <w:numId w:val="9"/>
        </w:numPr>
        <w:pBdr>
          <w:top w:val="nil"/>
          <w:left w:val="nil"/>
          <w:bottom w:val="nil"/>
          <w:right w:val="nil"/>
          <w:between w:val="nil"/>
        </w:pBdr>
        <w:spacing w:before="0" w:after="200" w:line="276" w:lineRule="auto"/>
      </w:pPr>
      <w:r>
        <w:rPr>
          <w:rFonts w:ascii="Arial" w:eastAsia="Arial" w:hAnsi="Arial" w:cs="Arial"/>
          <w:b/>
          <w:color w:val="595959"/>
          <w:szCs w:val="24"/>
        </w:rPr>
        <w:t xml:space="preserve">Operational Structure: </w:t>
      </w:r>
      <w:r>
        <w:rPr>
          <w:rFonts w:ascii="Arial" w:eastAsia="Arial" w:hAnsi="Arial" w:cs="Arial"/>
          <w:color w:val="595959"/>
          <w:szCs w:val="24"/>
        </w:rPr>
        <w:t xml:space="preserve">Our operational structure is based </w:t>
      </w:r>
      <w:r w:rsidR="00DF4E45">
        <w:rPr>
          <w:rFonts w:ascii="Arial" w:eastAsia="Arial" w:hAnsi="Arial" w:cs="Arial"/>
          <w:color w:val="595959"/>
          <w:szCs w:val="24"/>
        </w:rPr>
        <w:t>on</w:t>
      </w:r>
      <w:r>
        <w:rPr>
          <w:rFonts w:ascii="Arial" w:eastAsia="Arial" w:hAnsi="Arial" w:cs="Arial"/>
          <w:color w:val="595959"/>
          <w:szCs w:val="24"/>
        </w:rPr>
        <w:t xml:space="preserve"> maintaining our server/websites. Our manufacturing of devices will be done in our homes to start. All current members of our team are part of our essential employees</w:t>
      </w:r>
      <w:r>
        <w:t xml:space="preserve"> in that they keep our machines running or expand our company.</w:t>
      </w:r>
    </w:p>
    <w:p w14:paraId="7A83416C" w14:textId="79DABF11" w:rsidR="00BA31C4" w:rsidRPr="002716C3" w:rsidRDefault="00D27AF8" w:rsidP="0076578B">
      <w:pPr>
        <w:pStyle w:val="ListBullet"/>
        <w:numPr>
          <w:ilvl w:val="0"/>
          <w:numId w:val="9"/>
        </w:numPr>
      </w:pPr>
      <w:r w:rsidRPr="00E237E8">
        <w:rPr>
          <w:rStyle w:val="Bold"/>
        </w:rPr>
        <w:t xml:space="preserve">Financial </w:t>
      </w:r>
      <w:r w:rsidR="001868A5">
        <w:rPr>
          <w:rStyle w:val="Bold"/>
        </w:rPr>
        <w:t>G</w:t>
      </w:r>
      <w:r w:rsidRPr="00E237E8">
        <w:rPr>
          <w:rStyle w:val="Bold"/>
        </w:rPr>
        <w:t>oals:</w:t>
      </w:r>
      <w:r w:rsidR="00762171" w:rsidRPr="00762171">
        <w:rPr>
          <w:rFonts w:ascii="Arial" w:eastAsia="Arial" w:hAnsi="Arial" w:cs="Arial"/>
          <w:color w:val="595959"/>
          <w:szCs w:val="24"/>
        </w:rPr>
        <w:t xml:space="preserve"> </w:t>
      </w:r>
      <w:r w:rsidR="00762171">
        <w:rPr>
          <w:rFonts w:ascii="Arial" w:eastAsia="Arial" w:hAnsi="Arial" w:cs="Arial"/>
          <w:color w:val="595959"/>
          <w:szCs w:val="24"/>
        </w:rPr>
        <w:t xml:space="preserve">Our main goal is to get </w:t>
      </w:r>
      <w:r w:rsidR="00762171">
        <w:t>a government</w:t>
      </w:r>
      <w:r w:rsidR="00762171">
        <w:rPr>
          <w:rFonts w:ascii="Arial" w:eastAsia="Arial" w:hAnsi="Arial" w:cs="Arial"/>
          <w:color w:val="595959"/>
          <w:szCs w:val="24"/>
        </w:rPr>
        <w:t xml:space="preserve"> to invest in these. It can show as a testament to our effectiveness of the BOARDDs. From there other communities can use our BOARDDs as a form of infrastructure and will help them in disease identification, spread, and forecasting</w:t>
      </w:r>
      <w:r w:rsidR="00C21D80">
        <w:rPr>
          <w:rStyle w:val="Bold"/>
          <w:b w:val="0"/>
        </w:rPr>
        <w:t xml:space="preserve">. </w:t>
      </w:r>
    </w:p>
    <w:p w14:paraId="1871D2E2" w14:textId="77777777" w:rsidR="00D27AF8" w:rsidRPr="00E237E8" w:rsidRDefault="00D27AF8" w:rsidP="0003123C">
      <w:pPr>
        <w:sectPr w:rsidR="00D27AF8" w:rsidRPr="00E237E8" w:rsidSect="00AC4859">
          <w:headerReference w:type="default" r:id="rId16"/>
          <w:pgSz w:w="12240" w:h="15840" w:code="1"/>
          <w:pgMar w:top="2160" w:right="1080" w:bottom="720" w:left="1080" w:header="648" w:footer="432" w:gutter="0"/>
          <w:cols w:space="708"/>
          <w:docGrid w:linePitch="360"/>
        </w:sectPr>
      </w:pPr>
    </w:p>
    <w:p w14:paraId="61B3EB4F" w14:textId="587464E5" w:rsidR="00D27AF8" w:rsidRPr="00E237E8" w:rsidRDefault="00347AF5" w:rsidP="0076578B">
      <w:pPr>
        <w:pStyle w:val="Heading1"/>
        <w:numPr>
          <w:ilvl w:val="0"/>
          <w:numId w:val="1"/>
        </w:numPr>
        <w:ind w:left="0" w:firstLine="0"/>
      </w:pPr>
      <w:bookmarkStart w:id="2" w:name="_Toc69979515"/>
      <w:r w:rsidRPr="00E237E8">
        <w:lastRenderedPageBreak/>
        <w:t>Business Description</w:t>
      </w:r>
      <w:bookmarkEnd w:id="2"/>
    </w:p>
    <w:p w14:paraId="2CED92C5" w14:textId="428F9531" w:rsidR="00CC3890" w:rsidRDefault="00CC3890" w:rsidP="00CC3890">
      <w:r>
        <w:t>Our company is trying to provide more accurate diagnoses and data for the spread of infectious respiratory diseases. Currently</w:t>
      </w:r>
      <w:r w:rsidR="00DF4E45">
        <w:t>,</w:t>
      </w:r>
      <w:r>
        <w:t xml:space="preserve"> there is a problem with misdiagnoses of people and people that are infected but not going to get diagnosed. However, BOARDD solves this all. Our final destinations include hospitals, government buildings, businesses, and other public locations. In these locations</w:t>
      </w:r>
      <w:r w:rsidR="00DF4E45">
        <w:t>,</w:t>
      </w:r>
      <w:r>
        <w:t xml:space="preserve"> BOARDD can be constantly active and diagnosing coughs as it receives their sound. It will then record its diagnoses and data it collects so that the owners of the devices can access it along with the server. The server then would transfer the files into geoJSON files and output them onto our website on a forecasting layer and a current real-time spread layer. Our business is planning on using this data to spread awareness and give better data to the businesses, governments, hospitals, airlines, etc. This data can eliminate some liabilities, provide data to make better decisions, policies, show the overall spread, show the effectiveness of a vaccine, and so much more. </w:t>
      </w:r>
    </w:p>
    <w:p w14:paraId="4806CC02" w14:textId="77777777" w:rsidR="00CC3890" w:rsidRDefault="00CC3890" w:rsidP="00CC3890">
      <w:pPr>
        <w:numPr>
          <w:ilvl w:val="0"/>
          <w:numId w:val="10"/>
        </w:numPr>
        <w:pBdr>
          <w:top w:val="nil"/>
          <w:left w:val="nil"/>
          <w:bottom w:val="nil"/>
          <w:right w:val="nil"/>
          <w:between w:val="nil"/>
        </w:pBdr>
        <w:spacing w:before="0" w:after="200" w:line="276" w:lineRule="auto"/>
      </w:pPr>
      <w:r>
        <w:rPr>
          <w:rFonts w:ascii="Arial" w:eastAsia="Arial" w:hAnsi="Arial" w:cs="Arial"/>
          <w:b/>
          <w:color w:val="595959"/>
          <w:szCs w:val="24"/>
        </w:rPr>
        <w:t xml:space="preserve">Opportunity: </w:t>
      </w:r>
      <w:r>
        <w:rPr>
          <w:rFonts w:ascii="Arial" w:eastAsia="Arial" w:hAnsi="Arial" w:cs="Arial"/>
          <w:color w:val="595959"/>
          <w:szCs w:val="24"/>
        </w:rPr>
        <w:t xml:space="preserve">Currently this is a brand-new market. Thanks to the COVID-19 pandemic, awareness for disease diagnoses and data formed this new market. Our main customers are aimed at hospitals, airlines, government, and other infrastructure. The BOARDD will perfectly fit the need for better diagnoses and data release. This market will truly benefit from our BOARDDs as will the general public. </w:t>
      </w:r>
    </w:p>
    <w:p w14:paraId="29B5F862" w14:textId="5F27F321" w:rsidR="00CC3890" w:rsidRDefault="00CC3890" w:rsidP="00CC3890">
      <w:pPr>
        <w:numPr>
          <w:ilvl w:val="0"/>
          <w:numId w:val="10"/>
        </w:numPr>
        <w:pBdr>
          <w:top w:val="nil"/>
          <w:left w:val="nil"/>
          <w:bottom w:val="nil"/>
          <w:right w:val="nil"/>
          <w:between w:val="nil"/>
        </w:pBdr>
        <w:spacing w:before="0" w:after="200" w:line="276" w:lineRule="auto"/>
      </w:pPr>
      <w:r>
        <w:rPr>
          <w:rFonts w:ascii="Arial" w:eastAsia="Arial" w:hAnsi="Arial" w:cs="Arial"/>
          <w:b/>
          <w:color w:val="595959"/>
          <w:szCs w:val="24"/>
        </w:rPr>
        <w:t xml:space="preserve">Product Overview: </w:t>
      </w:r>
      <w:r>
        <w:rPr>
          <w:rFonts w:ascii="Arial" w:eastAsia="Arial" w:hAnsi="Arial" w:cs="Arial"/>
          <w:color w:val="595959"/>
          <w:szCs w:val="24"/>
        </w:rPr>
        <w:t xml:space="preserve">Our product consists of a BOARDD that will count the number of people in a room while also diagnosing coughs that it recognizes with an over 90 percent accuracy in the diagnosis. The BOARDD will then send the data to the </w:t>
      </w:r>
      <w:r>
        <w:t>server</w:t>
      </w:r>
      <w:r>
        <w:rPr>
          <w:rFonts w:ascii="Arial" w:eastAsia="Arial" w:hAnsi="Arial" w:cs="Arial"/>
          <w:color w:val="595959"/>
          <w:szCs w:val="24"/>
        </w:rPr>
        <w:t xml:space="preserve"> which will then transfer the data into geoJSON files. These files will be used </w:t>
      </w:r>
      <w:r w:rsidR="00DF4E45">
        <w:rPr>
          <w:rFonts w:ascii="Arial" w:eastAsia="Arial" w:hAnsi="Arial" w:cs="Arial"/>
          <w:color w:val="595959"/>
          <w:szCs w:val="24"/>
        </w:rPr>
        <w:t>o</w:t>
      </w:r>
      <w:r>
        <w:rPr>
          <w:rFonts w:ascii="Arial" w:eastAsia="Arial" w:hAnsi="Arial" w:cs="Arial"/>
          <w:color w:val="595959"/>
          <w:szCs w:val="24"/>
        </w:rPr>
        <w:t xml:space="preserve">n the website to report real-time data of where the disease is. Additionally, the website will also use the files to forecast the spread of the disease. </w:t>
      </w:r>
    </w:p>
    <w:p w14:paraId="26E5A655" w14:textId="51C98585" w:rsidR="00CC3890" w:rsidRDefault="00CC3890" w:rsidP="00CC3890">
      <w:pPr>
        <w:numPr>
          <w:ilvl w:val="0"/>
          <w:numId w:val="10"/>
        </w:numPr>
        <w:pBdr>
          <w:top w:val="nil"/>
          <w:left w:val="nil"/>
          <w:bottom w:val="nil"/>
          <w:right w:val="nil"/>
          <w:between w:val="nil"/>
        </w:pBdr>
        <w:spacing w:before="0" w:after="200" w:line="276" w:lineRule="auto"/>
      </w:pPr>
      <w:r>
        <w:rPr>
          <w:rFonts w:ascii="Arial" w:eastAsia="Arial" w:hAnsi="Arial" w:cs="Arial"/>
          <w:b/>
          <w:color w:val="595959"/>
          <w:szCs w:val="24"/>
        </w:rPr>
        <w:t>Key Participants:</w:t>
      </w:r>
      <w:r>
        <w:rPr>
          <w:rFonts w:ascii="Arial" w:eastAsia="Arial" w:hAnsi="Arial" w:cs="Arial"/>
          <w:color w:val="595959"/>
          <w:szCs w:val="24"/>
        </w:rPr>
        <w:t xml:space="preserve"> Some critical suppliers, </w:t>
      </w:r>
      <w:r>
        <w:t>distributors</w:t>
      </w:r>
      <w:r>
        <w:rPr>
          <w:rFonts w:ascii="Arial" w:eastAsia="Arial" w:hAnsi="Arial" w:cs="Arial"/>
          <w:color w:val="595959"/>
          <w:szCs w:val="24"/>
        </w:rPr>
        <w:t>, and referral partners include governments, hospitals, businesses, airlines, public transportation, etc. The BOARDDs will help cities optimize closings and provide them with a better data set. The cities can then use this to make more informed decisions with their economy using the data that they can access through our BOARDDs. A country can use our BOARDDs and data collected to better predict disease spreading and how it truly is spreading. This can show them how close they are to being immune and have a more accurate report on the spread. Businesses can use our BOARDDs and data collected for managing closings</w:t>
      </w:r>
      <w:r>
        <w:t xml:space="preserve"> while </w:t>
      </w:r>
      <w:r>
        <w:rPr>
          <w:rFonts w:ascii="Arial" w:eastAsia="Arial" w:hAnsi="Arial" w:cs="Arial"/>
          <w:color w:val="595959"/>
          <w:szCs w:val="24"/>
        </w:rPr>
        <w:t xml:space="preserve">creating and </w:t>
      </w:r>
      <w:r>
        <w:t>maintaining</w:t>
      </w:r>
      <w:r>
        <w:rPr>
          <w:rFonts w:ascii="Arial" w:eastAsia="Arial" w:hAnsi="Arial" w:cs="Arial"/>
          <w:color w:val="595959"/>
          <w:szCs w:val="24"/>
        </w:rPr>
        <w:t xml:space="preserve"> policies. It also provides an opportunity for businesses to not be as liable for when employees try to sue them based on getting exposed to the disease and then having long</w:t>
      </w:r>
      <w:r w:rsidR="00DF4E45">
        <w:rPr>
          <w:rFonts w:ascii="Arial" w:eastAsia="Arial" w:hAnsi="Arial" w:cs="Arial"/>
          <w:color w:val="595959"/>
          <w:szCs w:val="24"/>
        </w:rPr>
        <w:t>-</w:t>
      </w:r>
      <w:r>
        <w:rPr>
          <w:rFonts w:ascii="Arial" w:eastAsia="Arial" w:hAnsi="Arial" w:cs="Arial"/>
          <w:color w:val="595959"/>
          <w:szCs w:val="24"/>
        </w:rPr>
        <w:t xml:space="preserve">term results. The full situation about the liability of businesses in this sense can be found in the Republican bill for the second stimulus check </w:t>
      </w:r>
      <w:r>
        <w:rPr>
          <w:rFonts w:ascii="Arial" w:eastAsia="Arial" w:hAnsi="Arial" w:cs="Arial"/>
          <w:color w:val="595959"/>
          <w:szCs w:val="24"/>
        </w:rPr>
        <w:lastRenderedPageBreak/>
        <w:t xml:space="preserve">of 2020-2021. Governments and hospitals can also save lots of money and receive data to better their decisions and reports. </w:t>
      </w:r>
    </w:p>
    <w:p w14:paraId="70B23B05" w14:textId="67184D2A" w:rsidR="007A11F4" w:rsidRPr="0024060A" w:rsidRDefault="007A11F4" w:rsidP="0076578B">
      <w:pPr>
        <w:pStyle w:val="ListBullet"/>
        <w:numPr>
          <w:ilvl w:val="0"/>
          <w:numId w:val="10"/>
        </w:numPr>
        <w:rPr>
          <w:rStyle w:val="Bold"/>
          <w:b w:val="0"/>
        </w:rPr>
      </w:pPr>
      <w:r w:rsidRPr="00E237E8">
        <w:rPr>
          <w:rStyle w:val="Bold"/>
        </w:rPr>
        <w:t>Pricing:</w:t>
      </w:r>
      <w:r w:rsidR="00CC3890" w:rsidRPr="00CC3890">
        <w:rPr>
          <w:rFonts w:ascii="Arial" w:eastAsia="Arial" w:hAnsi="Arial" w:cs="Arial"/>
          <w:color w:val="595959"/>
          <w:szCs w:val="24"/>
        </w:rPr>
        <w:t xml:space="preserve"> </w:t>
      </w:r>
      <w:r w:rsidR="00CC3890">
        <w:rPr>
          <w:rFonts w:ascii="Arial" w:eastAsia="Arial" w:hAnsi="Arial" w:cs="Arial"/>
          <w:color w:val="595959"/>
          <w:szCs w:val="24"/>
        </w:rPr>
        <w:t xml:space="preserve">We do have an opportunity to charge more </w:t>
      </w:r>
      <w:r w:rsidR="00CC3890">
        <w:t>than</w:t>
      </w:r>
      <w:r w:rsidR="00CC3890">
        <w:rPr>
          <w:rFonts w:ascii="Arial" w:eastAsia="Arial" w:hAnsi="Arial" w:cs="Arial"/>
          <w:color w:val="595959"/>
          <w:szCs w:val="24"/>
        </w:rPr>
        <w:t xml:space="preserve"> what it takes to make it, however, the data that we collect is more valuable at first. We plan on selling the BOARDDs for the amount that it takes to make it as we are trying to keep the price low. With a low price</w:t>
      </w:r>
      <w:r w:rsidR="00DF4E45">
        <w:rPr>
          <w:rFonts w:ascii="Arial" w:eastAsia="Arial" w:hAnsi="Arial" w:cs="Arial"/>
          <w:color w:val="595959"/>
          <w:szCs w:val="24"/>
        </w:rPr>
        <w:t>,</w:t>
      </w:r>
      <w:r w:rsidR="00CC3890">
        <w:t xml:space="preserve"> a greater amount of</w:t>
      </w:r>
      <w:r w:rsidR="00CC3890">
        <w:rPr>
          <w:rFonts w:ascii="Arial" w:eastAsia="Arial" w:hAnsi="Arial" w:cs="Arial"/>
          <w:color w:val="595959"/>
          <w:szCs w:val="24"/>
        </w:rPr>
        <w:t xml:space="preserve"> communities </w:t>
      </w:r>
      <w:r w:rsidR="00CC3890">
        <w:t>will become willing to invest. As that happens we can scale up and refine our technology to increase profits</w:t>
      </w:r>
      <w:r w:rsidR="0024060A">
        <w:rPr>
          <w:rStyle w:val="Bold"/>
          <w:b w:val="0"/>
        </w:rPr>
        <w:t xml:space="preserve">. </w:t>
      </w:r>
    </w:p>
    <w:p w14:paraId="787F2BCF" w14:textId="20A9ABEA" w:rsidR="001114F5" w:rsidRDefault="008476BE" w:rsidP="008476BE">
      <w:pPr>
        <w:spacing w:before="0" w:after="160" w:line="259" w:lineRule="auto"/>
      </w:pPr>
      <w:r>
        <w:br w:type="page"/>
      </w:r>
    </w:p>
    <w:p w14:paraId="2834E43C" w14:textId="77777777" w:rsidR="002263C1" w:rsidRDefault="002263C1" w:rsidP="008476BE">
      <w:pPr>
        <w:spacing w:before="0" w:after="160" w:line="259" w:lineRule="auto"/>
      </w:pPr>
    </w:p>
    <w:p w14:paraId="04B77AD3" w14:textId="64B6B0EA" w:rsidR="00D27AF8" w:rsidRPr="00FA5D1B" w:rsidRDefault="007A11F4" w:rsidP="0076578B">
      <w:pPr>
        <w:pStyle w:val="Heading1"/>
        <w:numPr>
          <w:ilvl w:val="0"/>
          <w:numId w:val="1"/>
        </w:numPr>
        <w:rPr>
          <w:rFonts w:asciiTheme="minorHAnsi" w:eastAsiaTheme="minorHAnsi" w:hAnsiTheme="minorHAnsi" w:cstheme="minorBidi"/>
          <w:color w:val="595959" w:themeColor="text1" w:themeTint="A6"/>
          <w:sz w:val="24"/>
          <w:szCs w:val="22"/>
        </w:rPr>
      </w:pPr>
      <w:bookmarkStart w:id="3" w:name="_Toc69979516"/>
      <w:r>
        <w:t>Technological Description</w:t>
      </w:r>
      <w:bookmarkEnd w:id="3"/>
    </w:p>
    <w:p w14:paraId="2C385B8F" w14:textId="77777777" w:rsidR="0042569E" w:rsidRDefault="0042569E" w:rsidP="0042569E">
      <w:r>
        <w:t xml:space="preserve">The goal of our BOARDDs is to provide a concise, clear, and accurate depiction of the spread of diseases in real-time. Our prototype is currently trained to run a COVID-19 detection algorithm in a small and cheap package. It was designed to detect coughs in a crowded environment, check if those coughs showed that someone had COVID-19, count the number of people in the room, and send that information to our server to calculate the distribution and concentration of positive cases. The website on our server will provide a “forecast” of where the disease will spread to next with as high accuracy as possible from the data received from both the BOARDD and other hospital and government data. Additionally, our whole system can be applied to any other infectious respiratory disease. </w:t>
      </w:r>
    </w:p>
    <w:p w14:paraId="689B3FCE" w14:textId="2E3FE2A6" w:rsidR="009D1C7E" w:rsidRPr="009D1C7E" w:rsidRDefault="009D1C7E" w:rsidP="0076578B">
      <w:pPr>
        <w:pStyle w:val="ListBullet"/>
        <w:numPr>
          <w:ilvl w:val="0"/>
          <w:numId w:val="11"/>
        </w:numPr>
      </w:pPr>
      <w:r>
        <w:rPr>
          <w:b/>
        </w:rPr>
        <w:t>Prototype:</w:t>
      </w:r>
    </w:p>
    <w:p w14:paraId="63E6B353" w14:textId="1A439168" w:rsidR="009D1C7E" w:rsidRPr="00E237E8" w:rsidRDefault="009D1C7E" w:rsidP="00F12A02">
      <w:pPr>
        <w:pStyle w:val="ListBullet"/>
        <w:tabs>
          <w:tab w:val="clear" w:pos="360"/>
        </w:tabs>
        <w:ind w:left="340" w:firstLine="0"/>
      </w:pPr>
      <w:r>
        <w:rPr>
          <w:noProof/>
          <w:bdr w:val="none" w:sz="0" w:space="0" w:color="auto" w:frame="1"/>
        </w:rPr>
        <w:drawing>
          <wp:inline distT="0" distB="0" distL="0" distR="0" wp14:anchorId="5A05231F" wp14:editId="5B6AD235">
            <wp:extent cx="2581275" cy="1657350"/>
            <wp:effectExtent l="0" t="0" r="9525" b="0"/>
            <wp:docPr id="5" name="Picture 5" descr="https://lh3.googleusercontent.com/rFFg4q0XMt_SlbHMWS214jtMJs2bWYC2i2XyfocGUyenp34z_Y5SJAM4Gah7-lYCWaNDdZo-78Yq3MjZcwZXOcwa0-D4c8kKPb0y98AKmHlLLuEM-jLiH5WP5ktRE7mS_FzBbl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FFg4q0XMt_SlbHMWS214jtMJs2bWYC2i2XyfocGUyenp34z_Y5SJAM4Gah7-lYCWaNDdZo-78Yq3MjZcwZXOcwa0-D4c8kKPb0y98AKmHlLLuEM-jLiH5WP5ktRE7mS_FzBbleB"/>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312" t="22812" r="10000" b="22812"/>
                    <a:stretch/>
                  </pic:blipFill>
                  <pic:spPr bwMode="auto">
                    <a:xfrm>
                      <a:off x="0" y="0"/>
                      <a:ext cx="2581275" cy="1657350"/>
                    </a:xfrm>
                    <a:prstGeom prst="rect">
                      <a:avLst/>
                    </a:prstGeom>
                    <a:noFill/>
                    <a:ln>
                      <a:noFill/>
                    </a:ln>
                    <a:extLst>
                      <a:ext uri="{53640926-AAD7-44D8-BBD7-CCE9431645EC}">
                        <a14:shadowObscured xmlns:a14="http://schemas.microsoft.com/office/drawing/2010/main"/>
                      </a:ext>
                    </a:extLst>
                  </pic:spPr>
                </pic:pic>
              </a:graphicData>
            </a:graphic>
          </wp:inline>
        </w:drawing>
      </w:r>
    </w:p>
    <w:p w14:paraId="139EBD0A" w14:textId="77777777" w:rsidR="0042569E" w:rsidRDefault="0042569E" w:rsidP="0042569E">
      <w:pPr>
        <w:numPr>
          <w:ilvl w:val="0"/>
          <w:numId w:val="11"/>
        </w:numPr>
        <w:pBdr>
          <w:top w:val="nil"/>
          <w:left w:val="nil"/>
          <w:bottom w:val="nil"/>
          <w:right w:val="nil"/>
          <w:between w:val="nil"/>
        </w:pBdr>
        <w:spacing w:before="0" w:after="200" w:line="276" w:lineRule="auto"/>
        <w:rPr>
          <w:color w:val="595959"/>
        </w:rPr>
      </w:pPr>
      <w:r>
        <w:rPr>
          <w:rFonts w:ascii="Arial" w:eastAsia="Arial" w:hAnsi="Arial" w:cs="Arial"/>
          <w:b/>
          <w:color w:val="595959"/>
          <w:szCs w:val="24"/>
        </w:rPr>
        <w:t xml:space="preserve">First Design of Prototype: </w:t>
      </w:r>
      <w:r>
        <w:rPr>
          <w:rFonts w:ascii="Arial" w:eastAsia="Arial" w:hAnsi="Arial" w:cs="Arial"/>
          <w:color w:val="595959"/>
          <w:szCs w:val="24"/>
        </w:rPr>
        <w:t xml:space="preserve">The first design was an ESP-32 with a camera and attached microphone that could run cough detection with TensorFlow lite and identify the number of people in a room with the camera. The first goal of getting cough and COVID-19 detection running on the ESP-32 was accomplished by adapting a lightweight speech detection example included with TensorFlow. Cough data was easily found on GitHub and almost all of the datasets were designed for COVID-19 testing. This made training a model simple. The model was trained using a modified version of the example training code on Google Collab. The original version of the model only reached 80-85% accuracy and after using a larger dataset and removing silence from the dataset the accuracy moved to above 90%. We also switched to setting Jupyter locally to run training due to the difficulty of moving data to Google Collab, allowing us to modify the model parameters and dataset faster. </w:t>
      </w:r>
    </w:p>
    <w:p w14:paraId="273BECBE" w14:textId="77777777" w:rsidR="0042569E" w:rsidRDefault="0042569E" w:rsidP="0042569E">
      <w:pPr>
        <w:numPr>
          <w:ilvl w:val="0"/>
          <w:numId w:val="11"/>
        </w:numPr>
        <w:pBdr>
          <w:top w:val="nil"/>
          <w:left w:val="nil"/>
          <w:bottom w:val="nil"/>
          <w:right w:val="nil"/>
          <w:between w:val="nil"/>
        </w:pBdr>
        <w:spacing w:before="0" w:after="200" w:line="276" w:lineRule="auto"/>
      </w:pPr>
      <w:r>
        <w:rPr>
          <w:rFonts w:ascii="Arial" w:eastAsia="Arial" w:hAnsi="Arial" w:cs="Arial"/>
          <w:b/>
          <w:color w:val="595959"/>
          <w:szCs w:val="24"/>
        </w:rPr>
        <w:t>Results &amp; Changes of the Prototype:</w:t>
      </w:r>
      <w:r>
        <w:rPr>
          <w:rFonts w:ascii="Arial" w:eastAsia="Arial" w:hAnsi="Arial" w:cs="Arial"/>
          <w:color w:val="595959"/>
          <w:szCs w:val="24"/>
        </w:rPr>
        <w:t xml:space="preserve"> Although the ESP-32 successfully ran the cough detection model, attempts to convert existing object detection and crowd counting models </w:t>
      </w:r>
      <w:r>
        <w:rPr>
          <w:rFonts w:ascii="Arial" w:eastAsia="Arial" w:hAnsi="Arial" w:cs="Arial"/>
          <w:color w:val="595959"/>
          <w:szCs w:val="24"/>
        </w:rPr>
        <w:lastRenderedPageBreak/>
        <w:t xml:space="preserve">proved that the ESP-32 was not powerful enough for this application. Most models that used images wanted hardware support for computer vision in the form of CUDA or OpenCV, which the ESP-32 lacked. The only clear solution at the time was to run the person counting on a much more powerful Nvidia Jetson Nano. Even though the setup worked to identify the number of people in the room, and could detect coughs on the ESP-32, the high cost of the Jetson Nano made the prototype unviable for further development. The Jetson Nano ran YOLOv4 object detection, despite our attempts to find a dedicated crowd counting model. The Jetson Nano used an ARM64 CPU which was unsupported by most dependencies. Because of the high power of the Jetson, multiple ESP-32 video streams could be processed simultaneously allowing for a lower cost per individual point of monitoring. This setup would work as intended but was limited to large-scale deployments with a high entry cost. We began looking for a lower-cost chip similar to the one found in the Intel Neural Compute Stick that would allow for all processing to be run on one board. After looking through dedicated object detection boards, we found the </w:t>
      </w:r>
      <w:r>
        <w:t>Sipeed</w:t>
      </w:r>
      <w:r>
        <w:rPr>
          <w:rFonts w:ascii="Arial" w:eastAsia="Arial" w:hAnsi="Arial" w:cs="Arial"/>
          <w:color w:val="595959"/>
          <w:szCs w:val="24"/>
        </w:rPr>
        <w:t xml:space="preserve"> M1 and M1W. The M1W contains a two-core RISC-V CPU with a dedicated AI coprocessor allowing it to run YOLOv2 object detection and an integrated ESP8266 for Wi-Fi. Adding a small PCB with microphone and camera creates an all-in-one COVID-19 detection system (That can be applied to any other infectious respiratory disease) for a price under $</w:t>
      </w:r>
      <w:r>
        <w:t>20</w:t>
      </w:r>
      <w:r>
        <w:rPr>
          <w:rFonts w:ascii="Arial" w:eastAsia="Arial" w:hAnsi="Arial" w:cs="Arial"/>
          <w:color w:val="595959"/>
          <w:szCs w:val="24"/>
        </w:rPr>
        <w:t xml:space="preserve">. </w:t>
      </w:r>
    </w:p>
    <w:p w14:paraId="312E55CD" w14:textId="1B399AB2" w:rsidR="009D1C7E" w:rsidRPr="009D1C7E" w:rsidRDefault="009D1C7E" w:rsidP="0076578B">
      <w:pPr>
        <w:pStyle w:val="ListBullet"/>
        <w:numPr>
          <w:ilvl w:val="0"/>
          <w:numId w:val="11"/>
        </w:numPr>
      </w:pPr>
      <w:r>
        <w:rPr>
          <w:rStyle w:val="Bold"/>
        </w:rPr>
        <w:t xml:space="preserve">Graph of Overlaid Accuracy of Cough Detection </w:t>
      </w:r>
      <w:r w:rsidR="009F2A12">
        <w:rPr>
          <w:rStyle w:val="Bold"/>
        </w:rPr>
        <w:t>&amp;</w:t>
      </w:r>
      <w:r>
        <w:rPr>
          <w:rStyle w:val="Bold"/>
        </w:rPr>
        <w:t xml:space="preserve"> COVID-</w:t>
      </w:r>
      <w:r>
        <w:rPr>
          <w:b/>
        </w:rPr>
        <w:t xml:space="preserve">19 Testing Models During Training: </w:t>
      </w:r>
    </w:p>
    <w:p w14:paraId="26B8263E" w14:textId="7E126F54" w:rsidR="004E3FCD" w:rsidRDefault="009D1C7E" w:rsidP="006E0D0E">
      <w:pPr>
        <w:pStyle w:val="ListBullet"/>
        <w:tabs>
          <w:tab w:val="clear" w:pos="360"/>
        </w:tabs>
        <w:ind w:left="340" w:firstLine="0"/>
      </w:pPr>
      <w:r>
        <w:rPr>
          <w:noProof/>
          <w:bdr w:val="none" w:sz="0" w:space="0" w:color="auto" w:frame="1"/>
        </w:rPr>
        <w:drawing>
          <wp:inline distT="0" distB="0" distL="0" distR="0" wp14:anchorId="52272F44" wp14:editId="1B059C57">
            <wp:extent cx="1954977" cy="1809750"/>
            <wp:effectExtent l="0" t="0" r="7620" b="0"/>
            <wp:docPr id="4" name="Picture 4" descr="https://lh5.googleusercontent.com/64hblo73rKZnmkjCyWNHuV5WxtNAvmrPkFr7B5D3K7cn-S66dh7S8lkcNsSujD7NY58Vnyf5OiMMHDBPUMLC8xWRI83oekKM4XmprqqYP4lFiNuqkELSv9-X3Yfl-rZjQEeNNw9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64hblo73rKZnmkjCyWNHuV5WxtNAvmrPkFr7B5D3K7cn-S66dh7S8lkcNsSujD7NY58Vnyf5OiMMHDBPUMLC8xWRI83oekKM4XmprqqYP4lFiNuqkELSv9-X3Yfl-rZjQEeNNw9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1651" cy="1908500"/>
                    </a:xfrm>
                    <a:prstGeom prst="rect">
                      <a:avLst/>
                    </a:prstGeom>
                    <a:noFill/>
                    <a:ln>
                      <a:noFill/>
                    </a:ln>
                  </pic:spPr>
                </pic:pic>
              </a:graphicData>
            </a:graphic>
          </wp:inline>
        </w:drawing>
      </w:r>
    </w:p>
    <w:p w14:paraId="4D5C428D" w14:textId="6771EED7" w:rsidR="00651439" w:rsidRDefault="00651439" w:rsidP="006E0D0E">
      <w:pPr>
        <w:pStyle w:val="ListBullet"/>
        <w:tabs>
          <w:tab w:val="clear" w:pos="360"/>
        </w:tabs>
        <w:ind w:left="340" w:firstLine="0"/>
      </w:pPr>
    </w:p>
    <w:p w14:paraId="18E4A339" w14:textId="16567184" w:rsidR="00651439" w:rsidRDefault="00651439" w:rsidP="006E0D0E">
      <w:pPr>
        <w:pStyle w:val="ListBullet"/>
        <w:tabs>
          <w:tab w:val="clear" w:pos="360"/>
        </w:tabs>
        <w:ind w:left="340" w:firstLine="0"/>
      </w:pPr>
    </w:p>
    <w:p w14:paraId="0D4D8416" w14:textId="71D0FD22" w:rsidR="00651439" w:rsidRDefault="00651439" w:rsidP="006E0D0E">
      <w:pPr>
        <w:pStyle w:val="ListBullet"/>
        <w:tabs>
          <w:tab w:val="clear" w:pos="360"/>
        </w:tabs>
        <w:ind w:left="340" w:firstLine="0"/>
      </w:pPr>
    </w:p>
    <w:p w14:paraId="798BE394" w14:textId="06A6AA11" w:rsidR="00651439" w:rsidRDefault="00651439" w:rsidP="006E0D0E">
      <w:pPr>
        <w:pStyle w:val="ListBullet"/>
        <w:tabs>
          <w:tab w:val="clear" w:pos="360"/>
        </w:tabs>
        <w:ind w:left="340" w:firstLine="0"/>
      </w:pPr>
    </w:p>
    <w:p w14:paraId="42D7070C" w14:textId="77777777" w:rsidR="00651439" w:rsidRDefault="00651439" w:rsidP="006E0D0E">
      <w:pPr>
        <w:pStyle w:val="ListBullet"/>
        <w:tabs>
          <w:tab w:val="clear" w:pos="360"/>
        </w:tabs>
        <w:ind w:left="340" w:firstLine="0"/>
      </w:pPr>
    </w:p>
    <w:p w14:paraId="6800632E" w14:textId="18012949" w:rsidR="009D1C7E" w:rsidRDefault="009D1C7E" w:rsidP="0076578B">
      <w:pPr>
        <w:pStyle w:val="ListBullet"/>
        <w:numPr>
          <w:ilvl w:val="0"/>
          <w:numId w:val="12"/>
        </w:numPr>
      </w:pPr>
      <w:r>
        <w:rPr>
          <w:rStyle w:val="Bold"/>
        </w:rPr>
        <w:lastRenderedPageBreak/>
        <w:t>Final Iteration of Cough Detection Model:</w:t>
      </w:r>
      <w:r>
        <w:t xml:space="preserve"> </w:t>
      </w:r>
    </w:p>
    <w:p w14:paraId="3CCE0B49" w14:textId="709FB6F8" w:rsidR="009D1C7E" w:rsidRDefault="00C92AC5" w:rsidP="00C92AC5">
      <w:pPr>
        <w:pStyle w:val="ListBullet"/>
        <w:tabs>
          <w:tab w:val="clear" w:pos="360"/>
        </w:tabs>
        <w:ind w:left="216" w:firstLine="124"/>
      </w:pPr>
      <w:r>
        <w:rPr>
          <w:noProof/>
          <w:color w:val="000000"/>
          <w:sz w:val="18"/>
          <w:szCs w:val="18"/>
        </w:rPr>
        <w:drawing>
          <wp:inline distT="0" distB="0" distL="0" distR="0" wp14:anchorId="41A8E5F0" wp14:editId="0789F5F8">
            <wp:extent cx="4800600" cy="266378"/>
            <wp:effectExtent l="0" t="0" r="0" b="0"/>
            <wp:docPr id="203" name="image9.png" descr="https://lh4.googleusercontent.com/3olWINOJDSGF5qdurwD6F2KOZDf1i9Dq-_Pp5EnNR0ONf30eDexEWWlStddjZcRyB1ff2WCjZ_ijBSVoU6kQNI4duHa6cGBC8uurlq8BPtkls2WofNCejoqMYRKGHj6RcQTGaHXt"/>
            <wp:cNvGraphicFramePr/>
            <a:graphic xmlns:a="http://schemas.openxmlformats.org/drawingml/2006/main">
              <a:graphicData uri="http://schemas.openxmlformats.org/drawingml/2006/picture">
                <pic:pic xmlns:pic="http://schemas.openxmlformats.org/drawingml/2006/picture">
                  <pic:nvPicPr>
                    <pic:cNvPr id="0" name="image9.png" descr="https://lh4.googleusercontent.com/3olWINOJDSGF5qdurwD6F2KOZDf1i9Dq-_Pp5EnNR0ONf30eDexEWWlStddjZcRyB1ff2WCjZ_ijBSVoU6kQNI4duHa6cGBC8uurlq8BPtkls2WofNCejoqMYRKGHj6RcQTGaHXt"/>
                    <pic:cNvPicPr preferRelativeResize="0"/>
                  </pic:nvPicPr>
                  <pic:blipFill>
                    <a:blip r:embed="rId19"/>
                    <a:srcRect t="85358"/>
                    <a:stretch>
                      <a:fillRect/>
                    </a:stretch>
                  </pic:blipFill>
                  <pic:spPr>
                    <a:xfrm>
                      <a:off x="0" y="0"/>
                      <a:ext cx="4800600" cy="266378"/>
                    </a:xfrm>
                    <a:prstGeom prst="rect">
                      <a:avLst/>
                    </a:prstGeom>
                    <a:ln/>
                  </pic:spPr>
                </pic:pic>
              </a:graphicData>
            </a:graphic>
          </wp:inline>
        </w:drawing>
      </w:r>
    </w:p>
    <w:p w14:paraId="1A4CF8E0" w14:textId="3A3B4D18" w:rsidR="009D1C7E" w:rsidRPr="00C92AC5" w:rsidRDefault="009D1C7E" w:rsidP="0076578B">
      <w:pPr>
        <w:pStyle w:val="ListBullet"/>
        <w:numPr>
          <w:ilvl w:val="0"/>
          <w:numId w:val="12"/>
        </w:numPr>
      </w:pPr>
      <w:r>
        <w:rPr>
          <w:b/>
        </w:rPr>
        <w:t xml:space="preserve">Final Iteration of COVID-19 Detection Model: </w:t>
      </w:r>
    </w:p>
    <w:p w14:paraId="50F20A54" w14:textId="382BF78E" w:rsidR="009D1C7E" w:rsidRPr="00E237E8" w:rsidRDefault="00C92AC5" w:rsidP="00C92AC5">
      <w:pPr>
        <w:pStyle w:val="ListBullet"/>
        <w:tabs>
          <w:tab w:val="clear" w:pos="360"/>
        </w:tabs>
        <w:ind w:left="216" w:firstLine="124"/>
      </w:pPr>
      <w:r>
        <w:rPr>
          <w:noProof/>
          <w:color w:val="000000"/>
          <w:sz w:val="18"/>
          <w:szCs w:val="18"/>
        </w:rPr>
        <w:drawing>
          <wp:inline distT="0" distB="0" distL="0" distR="0" wp14:anchorId="63A1B50B" wp14:editId="4DAB4063">
            <wp:extent cx="5343525" cy="308646"/>
            <wp:effectExtent l="0" t="0" r="0" b="0"/>
            <wp:docPr id="206" name="image10.png" descr="https://lh6.googleusercontent.com/u9ETGbJQZykctPTAslY9CSY0rS1wCx-ZYZwEo6cl3e8QULRVIpAxJ7PLRj-MuFz-GeIQkkHkxB_SadEW0wr37wPZkfgLjgvjrwzTyZ2ZNuMnAxKmuOP3iqL1NKyVg7atLr0WBZlr"/>
            <wp:cNvGraphicFramePr/>
            <a:graphic xmlns:a="http://schemas.openxmlformats.org/drawingml/2006/main">
              <a:graphicData uri="http://schemas.openxmlformats.org/drawingml/2006/picture">
                <pic:pic xmlns:pic="http://schemas.openxmlformats.org/drawingml/2006/picture">
                  <pic:nvPicPr>
                    <pic:cNvPr id="0" name="image10.png" descr="https://lh6.googleusercontent.com/u9ETGbJQZykctPTAslY9CSY0rS1wCx-ZYZwEo6cl3e8QULRVIpAxJ7PLRj-MuFz-GeIQkkHkxB_SadEW0wr37wPZkfgLjgvjrwzTyZ2ZNuMnAxKmuOP3iqL1NKyVg7atLr0WBZlr"/>
                    <pic:cNvPicPr preferRelativeResize="0"/>
                  </pic:nvPicPr>
                  <pic:blipFill>
                    <a:blip r:embed="rId20"/>
                    <a:srcRect t="86665"/>
                    <a:stretch>
                      <a:fillRect/>
                    </a:stretch>
                  </pic:blipFill>
                  <pic:spPr>
                    <a:xfrm>
                      <a:off x="0" y="0"/>
                      <a:ext cx="5343525" cy="308646"/>
                    </a:xfrm>
                    <a:prstGeom prst="rect">
                      <a:avLst/>
                    </a:prstGeom>
                    <a:ln/>
                  </pic:spPr>
                </pic:pic>
              </a:graphicData>
            </a:graphic>
          </wp:inline>
        </w:drawing>
      </w:r>
    </w:p>
    <w:p w14:paraId="59F7E7C4" w14:textId="1663B217" w:rsidR="00FF4890" w:rsidRPr="00E237E8" w:rsidRDefault="001F4575" w:rsidP="0076578B">
      <w:pPr>
        <w:pStyle w:val="ListBullet"/>
        <w:numPr>
          <w:ilvl w:val="0"/>
          <w:numId w:val="12"/>
        </w:numPr>
      </w:pPr>
      <w:r>
        <w:rPr>
          <w:rStyle w:val="Bold"/>
        </w:rPr>
        <w:t>Current Position of Work on Prototype:</w:t>
      </w:r>
      <w:r w:rsidR="007A11F4" w:rsidRPr="00E237E8">
        <w:rPr>
          <w:rStyle w:val="Bold"/>
        </w:rPr>
        <w:t xml:space="preserve"> </w:t>
      </w:r>
      <w:r w:rsidR="0042569E">
        <w:rPr>
          <w:rFonts w:ascii="Arial" w:eastAsia="Arial" w:hAnsi="Arial" w:cs="Arial"/>
          <w:color w:val="595959"/>
          <w:szCs w:val="24"/>
        </w:rPr>
        <w:t>Because the M1W was identified late in development, we have not been able to port the cough detection yet. Most of the time spent so far was working on finding the most lightweight models, it should be simple enough to convert the example code to run on the M1W. After removing silence in the COVID-19 dataset, the model can distinguish with about 90% accuracy and identify coughs from background noise with about 97% accuracy. The camera only needs to detect people near the device so the person detection does not need to accurate.</w:t>
      </w:r>
    </w:p>
    <w:p w14:paraId="188B7D1E" w14:textId="72276D75" w:rsidR="0042569E" w:rsidRDefault="0042569E" w:rsidP="0042569E">
      <w:pPr>
        <w:pStyle w:val="ListBullet2"/>
        <w:numPr>
          <w:ilvl w:val="0"/>
          <w:numId w:val="13"/>
        </w:numPr>
      </w:pPr>
      <w:r>
        <w:rPr>
          <w:rFonts w:ascii="Arial" w:eastAsia="Arial" w:hAnsi="Arial" w:cs="Arial"/>
          <w:color w:val="595959"/>
          <w:szCs w:val="24"/>
        </w:rPr>
        <w:t>The custom PCB was created based on the schematic of the Sipeed Maixduino, a board similar to the final goal of the prototype. The board was designed to be as lightweight and cheap as possible, and only contains the processor, camera, and microphone. Due to the long wait times for shipping the SMD parts and PCB from China, the board would not be ready by the final presentation. Despite this, the board is fully functional and we plan on finishing assembly after the competition is over for the experience</w:t>
      </w:r>
      <w:r w:rsidR="009D1C7E">
        <w:t xml:space="preserve">. </w:t>
      </w:r>
    </w:p>
    <w:p w14:paraId="180CB780" w14:textId="37A9AC79" w:rsidR="0042569E" w:rsidRDefault="0042569E" w:rsidP="0042569E">
      <w:pPr>
        <w:pStyle w:val="ListParagraph"/>
        <w:numPr>
          <w:ilvl w:val="0"/>
          <w:numId w:val="13"/>
        </w:numPr>
        <w:pBdr>
          <w:top w:val="nil"/>
          <w:left w:val="nil"/>
          <w:bottom w:val="nil"/>
          <w:right w:val="nil"/>
          <w:between w:val="nil"/>
        </w:pBdr>
        <w:spacing w:before="0"/>
      </w:pPr>
      <w:r>
        <w:t xml:space="preserve">The PCB is shown here with an added connection for an ESP32. </w:t>
      </w:r>
      <w:r w:rsidR="00DF4E45">
        <w:t>We, unfortunately,</w:t>
      </w:r>
      <w:r>
        <w:t xml:space="preserve"> discovered that the M1 cannot run </w:t>
      </w:r>
      <w:r w:rsidR="00DF4E45">
        <w:t>TensorFlow</w:t>
      </w:r>
      <w:r>
        <w:t xml:space="preserve"> and </w:t>
      </w:r>
      <w:r w:rsidR="00DF4E45">
        <w:t>we</w:t>
      </w:r>
      <w:r>
        <w:t xml:space="preserve"> would need to connect an ESP32 through UART. Although </w:t>
      </w:r>
      <w:r w:rsidR="00DF4E45">
        <w:t>we</w:t>
      </w:r>
      <w:r>
        <w:t xml:space="preserve"> have successfully gotten the two devices to connect </w:t>
      </w:r>
      <w:r w:rsidR="00DF4E45">
        <w:t>we</w:t>
      </w:r>
      <w:r>
        <w:t xml:space="preserve"> am not planning on finishing the PCB until </w:t>
      </w:r>
      <w:r w:rsidR="00DF4E45">
        <w:t>we</w:t>
      </w:r>
      <w:r>
        <w:t xml:space="preserve"> have verified everything works.</w:t>
      </w:r>
    </w:p>
    <w:p w14:paraId="6D9F1FFB" w14:textId="38B82563" w:rsidR="0042569E" w:rsidRDefault="0042569E" w:rsidP="0042569E">
      <w:pPr>
        <w:pStyle w:val="ListBullet2"/>
        <w:ind w:firstLine="504"/>
      </w:pPr>
      <w:r>
        <w:rPr>
          <w:noProof/>
        </w:rPr>
        <w:drawing>
          <wp:inline distT="0" distB="0" distL="0" distR="0" wp14:anchorId="3B873D4E" wp14:editId="53345894">
            <wp:extent cx="1966315" cy="2512410"/>
            <wp:effectExtent l="0" t="6350" r="8890" b="8890"/>
            <wp:docPr id="20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cstate="print">
                      <a:extLst>
                        <a:ext uri="{28A0092B-C50C-407E-A947-70E740481C1C}">
                          <a14:useLocalDpi xmlns:a14="http://schemas.microsoft.com/office/drawing/2010/main" val="0"/>
                        </a:ext>
                      </a:extLst>
                    </a:blip>
                    <a:srcRect l="13407" r="18994"/>
                    <a:stretch>
                      <a:fillRect/>
                    </a:stretch>
                  </pic:blipFill>
                  <pic:spPr>
                    <a:xfrm rot="5400000">
                      <a:off x="0" y="0"/>
                      <a:ext cx="1976710" cy="2525692"/>
                    </a:xfrm>
                    <a:prstGeom prst="rect">
                      <a:avLst/>
                    </a:prstGeom>
                    <a:ln/>
                  </pic:spPr>
                </pic:pic>
              </a:graphicData>
            </a:graphic>
          </wp:inline>
        </w:drawing>
      </w:r>
      <w:r>
        <w:rPr>
          <w:noProof/>
        </w:rPr>
        <mc:AlternateContent>
          <mc:Choice Requires="wpg">
            <w:drawing>
              <wp:inline distT="0" distB="0" distL="0" distR="0" wp14:anchorId="1A363B64" wp14:editId="2D91270C">
                <wp:extent cx="2741930" cy="2062480"/>
                <wp:effectExtent l="0" t="0" r="0" b="0"/>
                <wp:docPr id="28" name="Group 28"/>
                <wp:cNvGraphicFramePr/>
                <a:graphic xmlns:a="http://schemas.openxmlformats.org/drawingml/2006/main">
                  <a:graphicData uri="http://schemas.microsoft.com/office/word/2010/wordprocessingGroup">
                    <wpg:wgp>
                      <wpg:cNvGrpSpPr/>
                      <wpg:grpSpPr>
                        <a:xfrm>
                          <a:off x="0" y="0"/>
                          <a:ext cx="2741930" cy="2062480"/>
                          <a:chOff x="194219" y="-579440"/>
                          <a:chExt cx="6577056" cy="5665459"/>
                        </a:xfrm>
                      </wpg:grpSpPr>
                      <pic:pic xmlns:pic="http://schemas.openxmlformats.org/drawingml/2006/picture">
                        <pic:nvPicPr>
                          <pic:cNvPr id="30" name="Shape 2"/>
                          <pic:cNvPicPr preferRelativeResize="0"/>
                        </pic:nvPicPr>
                        <pic:blipFill rotWithShape="1">
                          <a:blip r:embed="rId22">
                            <a:alphaModFix/>
                          </a:blip>
                          <a:srcRect l="14085" r="16901"/>
                          <a:stretch/>
                        </pic:blipFill>
                        <pic:spPr>
                          <a:xfrm rot="5400000">
                            <a:off x="2067337" y="-201838"/>
                            <a:ext cx="2491000" cy="5751575"/>
                          </a:xfrm>
                          <a:prstGeom prst="rect">
                            <a:avLst/>
                          </a:prstGeom>
                          <a:noFill/>
                          <a:ln>
                            <a:noFill/>
                          </a:ln>
                        </pic:spPr>
                      </pic:pic>
                      <wps:wsp>
                        <wps:cNvPr id="31" name="Text Box 31"/>
                        <wps:cNvSpPr txBox="1"/>
                        <wps:spPr>
                          <a:xfrm>
                            <a:off x="2923270" y="-119856"/>
                            <a:ext cx="1904540" cy="1467541"/>
                          </a:xfrm>
                          <a:prstGeom prst="rect">
                            <a:avLst/>
                          </a:prstGeom>
                          <a:noFill/>
                          <a:ln>
                            <a:noFill/>
                          </a:ln>
                        </wps:spPr>
                        <wps:txbx>
                          <w:txbxContent>
                            <w:p w14:paraId="09297053" w14:textId="77777777" w:rsidR="0042569E" w:rsidRPr="0042569E" w:rsidRDefault="0042569E" w:rsidP="0042569E">
                              <w:pPr>
                                <w:spacing w:before="0" w:after="0" w:line="240" w:lineRule="auto"/>
                                <w:textDirection w:val="btLr"/>
                                <w:rPr>
                                  <w:color w:val="00AEEF" w:themeColor="accent4"/>
                                  <w:szCs w:val="24"/>
                                </w:rPr>
                              </w:pPr>
                              <w:r w:rsidRPr="0042569E">
                                <w:rPr>
                                  <w:rFonts w:ascii="Arial" w:eastAsia="Arial" w:hAnsi="Arial" w:cs="Arial"/>
                                  <w:color w:val="00AEEF" w:themeColor="accent4"/>
                                  <w:szCs w:val="24"/>
                                </w:rPr>
                                <w:t xml:space="preserve">M1 </w:t>
                              </w:r>
                              <w:r>
                                <w:rPr>
                                  <w:rFonts w:ascii="Arial" w:eastAsia="Arial" w:hAnsi="Arial" w:cs="Arial"/>
                                  <w:color w:val="00AEEF" w:themeColor="accent4"/>
                                  <w:szCs w:val="24"/>
                                </w:rPr>
                                <w:t>C</w:t>
                              </w:r>
                              <w:r w:rsidRPr="0042569E">
                                <w:rPr>
                                  <w:rFonts w:ascii="Arial" w:eastAsia="Arial" w:hAnsi="Arial" w:cs="Arial"/>
                                  <w:color w:val="00AEEF" w:themeColor="accent4"/>
                                  <w:szCs w:val="24"/>
                                </w:rPr>
                                <w:t>hip</w:t>
                              </w:r>
                            </w:p>
                          </w:txbxContent>
                        </wps:txbx>
                        <wps:bodyPr spcFirstLastPara="1" wrap="square" lIns="91425" tIns="91425" rIns="91425" bIns="91425" anchor="t" anchorCtr="0">
                          <a:noAutofit/>
                        </wps:bodyPr>
                      </wps:wsp>
                      <wps:wsp>
                        <wps:cNvPr id="32" name="Rectangle 32"/>
                        <wps:cNvSpPr/>
                        <wps:spPr>
                          <a:xfrm>
                            <a:off x="2713425" y="1632375"/>
                            <a:ext cx="1904400" cy="2012400"/>
                          </a:xfrm>
                          <a:prstGeom prst="rect">
                            <a:avLst/>
                          </a:prstGeom>
                          <a:noFill/>
                          <a:ln w="38100" cap="flat" cmpd="sng">
                            <a:solidFill>
                              <a:srgbClr val="FF0000"/>
                            </a:solidFill>
                            <a:prstDash val="solid"/>
                            <a:round/>
                            <a:headEnd type="none" w="sm" len="sm"/>
                            <a:tailEnd type="none" w="sm" len="sm"/>
                          </a:ln>
                        </wps:spPr>
                        <wps:txbx>
                          <w:txbxContent>
                            <w:p w14:paraId="15C6E10B" w14:textId="77777777" w:rsidR="0042569E" w:rsidRDefault="0042569E" w:rsidP="0042569E">
                              <w:pPr>
                                <w:spacing w:before="0" w:after="0" w:line="240" w:lineRule="auto"/>
                                <w:textDirection w:val="btLr"/>
                              </w:pPr>
                            </w:p>
                          </w:txbxContent>
                        </wps:txbx>
                        <wps:bodyPr spcFirstLastPara="1" wrap="square" lIns="91425" tIns="91425" rIns="91425" bIns="91425" anchor="ctr" anchorCtr="0">
                          <a:noAutofit/>
                        </wps:bodyPr>
                      </wps:wsp>
                      <wps:wsp>
                        <wps:cNvPr id="33" name="Straight Arrow Connector 33"/>
                        <wps:cNvCnPr/>
                        <wps:spPr>
                          <a:xfrm>
                            <a:off x="3528225" y="1259475"/>
                            <a:ext cx="137400" cy="372900"/>
                          </a:xfrm>
                          <a:prstGeom prst="straightConnector1">
                            <a:avLst/>
                          </a:prstGeom>
                          <a:noFill/>
                          <a:ln w="38100" cap="flat" cmpd="sng">
                            <a:solidFill>
                              <a:srgbClr val="FF0000"/>
                            </a:solidFill>
                            <a:prstDash val="solid"/>
                            <a:round/>
                            <a:headEnd type="none" w="med" len="med"/>
                            <a:tailEnd type="none" w="med" len="med"/>
                          </a:ln>
                        </wps:spPr>
                        <wps:bodyPr/>
                      </wps:wsp>
                      <wps:wsp>
                        <wps:cNvPr id="34" name="Rectangle 34"/>
                        <wps:cNvSpPr/>
                        <wps:spPr>
                          <a:xfrm>
                            <a:off x="603025" y="2476525"/>
                            <a:ext cx="1904400" cy="1217100"/>
                          </a:xfrm>
                          <a:prstGeom prst="rect">
                            <a:avLst/>
                          </a:prstGeom>
                          <a:noFill/>
                          <a:ln w="38100" cap="flat" cmpd="sng">
                            <a:solidFill>
                              <a:srgbClr val="FF0000"/>
                            </a:solidFill>
                            <a:prstDash val="solid"/>
                            <a:round/>
                            <a:headEnd type="none" w="sm" len="sm"/>
                            <a:tailEnd type="none" w="sm" len="sm"/>
                          </a:ln>
                        </wps:spPr>
                        <wps:txbx>
                          <w:txbxContent>
                            <w:p w14:paraId="09B42204" w14:textId="77777777" w:rsidR="0042569E" w:rsidRDefault="0042569E" w:rsidP="0042569E">
                              <w:pPr>
                                <w:spacing w:before="0" w:after="0" w:line="240" w:lineRule="auto"/>
                                <w:textDirection w:val="btLr"/>
                              </w:pPr>
                            </w:p>
                          </w:txbxContent>
                        </wps:txbx>
                        <wps:bodyPr spcFirstLastPara="1" wrap="square" lIns="91425" tIns="91425" rIns="91425" bIns="91425" anchor="ctr" anchorCtr="0">
                          <a:noAutofit/>
                        </wps:bodyPr>
                      </wps:wsp>
                      <wps:wsp>
                        <wps:cNvPr id="35" name="Rectangle 35"/>
                        <wps:cNvSpPr/>
                        <wps:spPr>
                          <a:xfrm>
                            <a:off x="4715850" y="1769800"/>
                            <a:ext cx="1276200" cy="1875000"/>
                          </a:xfrm>
                          <a:prstGeom prst="rect">
                            <a:avLst/>
                          </a:prstGeom>
                          <a:noFill/>
                          <a:ln w="38100" cap="flat" cmpd="sng">
                            <a:solidFill>
                              <a:srgbClr val="FF0000"/>
                            </a:solidFill>
                            <a:prstDash val="solid"/>
                            <a:round/>
                            <a:headEnd type="none" w="sm" len="sm"/>
                            <a:tailEnd type="none" w="sm" len="sm"/>
                          </a:ln>
                        </wps:spPr>
                        <wps:txbx>
                          <w:txbxContent>
                            <w:p w14:paraId="5E899DB6" w14:textId="77777777" w:rsidR="0042569E" w:rsidRDefault="0042569E" w:rsidP="0042569E">
                              <w:pPr>
                                <w:spacing w:before="0" w:after="0" w:line="240" w:lineRule="auto"/>
                                <w:textDirection w:val="btLr"/>
                              </w:pPr>
                            </w:p>
                          </w:txbxContent>
                        </wps:txbx>
                        <wps:bodyPr spcFirstLastPara="1" wrap="square" lIns="91425" tIns="91425" rIns="91425" bIns="91425" anchor="ctr" anchorCtr="0">
                          <a:noAutofit/>
                        </wps:bodyPr>
                      </wps:wsp>
                      <wps:wsp>
                        <wps:cNvPr id="36" name="Rectangle 36"/>
                        <wps:cNvSpPr/>
                        <wps:spPr>
                          <a:xfrm>
                            <a:off x="2016500" y="1671650"/>
                            <a:ext cx="412200" cy="284700"/>
                          </a:xfrm>
                          <a:prstGeom prst="rect">
                            <a:avLst/>
                          </a:prstGeom>
                          <a:noFill/>
                          <a:ln w="38100" cap="flat" cmpd="sng">
                            <a:solidFill>
                              <a:srgbClr val="FF0000"/>
                            </a:solidFill>
                            <a:prstDash val="solid"/>
                            <a:round/>
                            <a:headEnd type="none" w="sm" len="sm"/>
                            <a:tailEnd type="none" w="sm" len="sm"/>
                          </a:ln>
                        </wps:spPr>
                        <wps:txbx>
                          <w:txbxContent>
                            <w:p w14:paraId="60743A0A" w14:textId="77777777" w:rsidR="0042569E" w:rsidRDefault="0042569E" w:rsidP="0042569E">
                              <w:pPr>
                                <w:spacing w:before="0" w:after="0" w:line="240" w:lineRule="auto"/>
                                <w:textDirection w:val="btLr"/>
                              </w:pPr>
                            </w:p>
                          </w:txbxContent>
                        </wps:txbx>
                        <wps:bodyPr spcFirstLastPara="1" wrap="square" lIns="91425" tIns="91425" rIns="91425" bIns="91425" anchor="ctr" anchorCtr="0">
                          <a:noAutofit/>
                        </wps:bodyPr>
                      </wps:wsp>
                      <wps:wsp>
                        <wps:cNvPr id="37" name="Text Box 37"/>
                        <wps:cNvSpPr txBox="1"/>
                        <wps:spPr>
                          <a:xfrm>
                            <a:off x="1064353" y="4125530"/>
                            <a:ext cx="5488439" cy="960489"/>
                          </a:xfrm>
                          <a:prstGeom prst="rect">
                            <a:avLst/>
                          </a:prstGeom>
                          <a:noFill/>
                          <a:ln>
                            <a:noFill/>
                          </a:ln>
                        </wps:spPr>
                        <wps:txbx>
                          <w:txbxContent>
                            <w:p w14:paraId="65E37330" w14:textId="77777777" w:rsidR="0042569E" w:rsidRPr="0042569E" w:rsidRDefault="0042569E" w:rsidP="0042569E">
                              <w:pPr>
                                <w:spacing w:before="0" w:after="0" w:line="240" w:lineRule="auto"/>
                                <w:textDirection w:val="btLr"/>
                                <w:rPr>
                                  <w:color w:val="00AEEF" w:themeColor="accent4"/>
                                  <w:szCs w:val="24"/>
                                </w:rPr>
                              </w:pPr>
                              <w:r w:rsidRPr="0042569E">
                                <w:rPr>
                                  <w:rFonts w:ascii="Arial" w:eastAsia="Arial" w:hAnsi="Arial" w:cs="Arial"/>
                                  <w:color w:val="00AEEF" w:themeColor="accent4"/>
                                  <w:szCs w:val="24"/>
                                </w:rPr>
                                <w:t>Camera</w:t>
                              </w:r>
                            </w:p>
                          </w:txbxContent>
                        </wps:txbx>
                        <wps:bodyPr spcFirstLastPara="1" wrap="square" lIns="91425" tIns="91425" rIns="91425" bIns="91425" anchor="t" anchorCtr="0">
                          <a:noAutofit/>
                        </wps:bodyPr>
                      </wps:wsp>
                      <wps:wsp>
                        <wps:cNvPr id="38" name="Text Box 38"/>
                        <wps:cNvSpPr txBox="1"/>
                        <wps:spPr>
                          <a:xfrm>
                            <a:off x="4617828" y="242086"/>
                            <a:ext cx="2153447" cy="1860179"/>
                          </a:xfrm>
                          <a:prstGeom prst="rect">
                            <a:avLst/>
                          </a:prstGeom>
                          <a:noFill/>
                          <a:ln>
                            <a:noFill/>
                          </a:ln>
                        </wps:spPr>
                        <wps:txbx>
                          <w:txbxContent>
                            <w:p w14:paraId="61C6E54E" w14:textId="77777777" w:rsidR="0042569E" w:rsidRPr="0042569E" w:rsidRDefault="0042569E" w:rsidP="0042569E">
                              <w:pPr>
                                <w:spacing w:before="0" w:after="0" w:line="240" w:lineRule="auto"/>
                                <w:textDirection w:val="btLr"/>
                                <w:rPr>
                                  <w:color w:val="00AEEF" w:themeColor="accent4"/>
                                  <w:szCs w:val="24"/>
                                </w:rPr>
                              </w:pPr>
                              <w:r w:rsidRPr="0042569E">
                                <w:rPr>
                                  <w:rFonts w:ascii="Arial" w:eastAsia="Arial" w:hAnsi="Arial" w:cs="Arial"/>
                                  <w:color w:val="00AEEF" w:themeColor="accent4"/>
                                  <w:szCs w:val="24"/>
                                </w:rPr>
                                <w:t>ESP32</w:t>
                              </w:r>
                            </w:p>
                            <w:p w14:paraId="2657DE9E" w14:textId="77777777" w:rsidR="0042569E" w:rsidRDefault="0042569E" w:rsidP="0042569E"/>
                          </w:txbxContent>
                        </wps:txbx>
                        <wps:bodyPr spcFirstLastPara="1" wrap="square" lIns="91425" tIns="91425" rIns="91425" bIns="91425" anchor="t" anchorCtr="0">
                          <a:noAutofit/>
                        </wps:bodyPr>
                      </wps:wsp>
                      <wps:wsp>
                        <wps:cNvPr id="39" name="Text Box 39"/>
                        <wps:cNvSpPr txBox="1"/>
                        <wps:spPr>
                          <a:xfrm>
                            <a:off x="194219" y="-579440"/>
                            <a:ext cx="2764556" cy="1974592"/>
                          </a:xfrm>
                          <a:prstGeom prst="rect">
                            <a:avLst/>
                          </a:prstGeom>
                          <a:noFill/>
                          <a:ln>
                            <a:noFill/>
                          </a:ln>
                        </wps:spPr>
                        <wps:txbx>
                          <w:txbxContent>
                            <w:p w14:paraId="140421DA" w14:textId="77777777" w:rsidR="0042569E" w:rsidRPr="0042569E" w:rsidRDefault="0042569E" w:rsidP="0042569E">
                              <w:pPr>
                                <w:spacing w:before="0" w:after="0" w:line="240" w:lineRule="auto"/>
                                <w:textDirection w:val="btLr"/>
                                <w:rPr>
                                  <w:color w:val="00AEEF" w:themeColor="accent4"/>
                                  <w:szCs w:val="24"/>
                                </w:rPr>
                              </w:pPr>
                              <w:r w:rsidRPr="0042569E">
                                <w:rPr>
                                  <w:rFonts w:ascii="Arial" w:eastAsia="Arial" w:hAnsi="Arial" w:cs="Arial"/>
                                  <w:color w:val="00AEEF" w:themeColor="accent4"/>
                                  <w:szCs w:val="24"/>
                                </w:rPr>
                                <w:t xml:space="preserve">I2S </w:t>
                              </w:r>
                              <w:r>
                                <w:rPr>
                                  <w:rFonts w:ascii="Arial" w:eastAsia="Arial" w:hAnsi="Arial" w:cs="Arial"/>
                                  <w:color w:val="00AEEF" w:themeColor="accent4"/>
                                  <w:szCs w:val="24"/>
                                </w:rPr>
                                <w:t>M</w:t>
                              </w:r>
                              <w:r w:rsidRPr="0042569E">
                                <w:rPr>
                                  <w:rFonts w:ascii="Arial" w:eastAsia="Arial" w:hAnsi="Arial" w:cs="Arial"/>
                                  <w:color w:val="00AEEF" w:themeColor="accent4"/>
                                  <w:szCs w:val="24"/>
                                </w:rPr>
                                <w:t>icrophone</w:t>
                              </w:r>
                            </w:p>
                          </w:txbxContent>
                        </wps:txbx>
                        <wps:bodyPr spcFirstLastPara="1" wrap="square" lIns="91425" tIns="91425" rIns="91425" bIns="91425" anchor="t" anchorCtr="0">
                          <a:noAutofit/>
                        </wps:bodyPr>
                      </wps:wsp>
                      <wps:wsp>
                        <wps:cNvPr id="40" name="Straight Arrow Connector 40"/>
                        <wps:cNvCnPr/>
                        <wps:spPr>
                          <a:xfrm>
                            <a:off x="1329500" y="1269050"/>
                            <a:ext cx="893100" cy="402600"/>
                          </a:xfrm>
                          <a:prstGeom prst="straightConnector1">
                            <a:avLst/>
                          </a:prstGeom>
                          <a:noFill/>
                          <a:ln w="38100" cap="flat" cmpd="sng">
                            <a:solidFill>
                              <a:srgbClr val="FF0000"/>
                            </a:solidFill>
                            <a:prstDash val="solid"/>
                            <a:round/>
                            <a:headEnd type="none" w="med" len="med"/>
                            <a:tailEnd type="none" w="med" len="med"/>
                          </a:ln>
                        </wps:spPr>
                        <wps:bodyPr/>
                      </wps:wsp>
                      <wps:wsp>
                        <wps:cNvPr id="41" name="Straight Arrow Connector 41"/>
                        <wps:cNvCnPr/>
                        <wps:spPr>
                          <a:xfrm>
                            <a:off x="5324550" y="1288900"/>
                            <a:ext cx="29400" cy="480900"/>
                          </a:xfrm>
                          <a:prstGeom prst="straightConnector1">
                            <a:avLst/>
                          </a:prstGeom>
                          <a:noFill/>
                          <a:ln w="38100" cap="flat" cmpd="sng">
                            <a:solidFill>
                              <a:srgbClr val="FF0000"/>
                            </a:solidFill>
                            <a:prstDash val="solid"/>
                            <a:round/>
                            <a:headEnd type="none" w="med" len="med"/>
                            <a:tailEnd type="none" w="med" len="med"/>
                          </a:ln>
                        </wps:spPr>
                        <wps:bodyPr/>
                      </wps:wsp>
                      <wps:wsp>
                        <wps:cNvPr id="42" name="Straight Arrow Connector 42"/>
                        <wps:cNvCnPr/>
                        <wps:spPr>
                          <a:xfrm rot="10800000" flipH="1">
                            <a:off x="1515925" y="3693625"/>
                            <a:ext cx="39300" cy="510600"/>
                          </a:xfrm>
                          <a:prstGeom prst="straightConnector1">
                            <a:avLst/>
                          </a:prstGeom>
                          <a:noFill/>
                          <a:ln w="38100" cap="flat" cmpd="sng">
                            <a:solidFill>
                              <a:srgbClr val="FF0000"/>
                            </a:solidFill>
                            <a:prstDash val="solid"/>
                            <a:round/>
                            <a:headEnd type="none" w="med" len="med"/>
                            <a:tailEnd type="none" w="med" len="med"/>
                          </a:ln>
                        </wps:spPr>
                        <wps:bodyPr/>
                      </wps:wsp>
                    </wpg:wgp>
                  </a:graphicData>
                </a:graphic>
              </wp:inline>
            </w:drawing>
          </mc:Choice>
          <mc:Fallback>
            <w:pict>
              <v:group w14:anchorId="1A363B64" id="Group 28" o:spid="_x0000_s1026" style="width:215.9pt;height:162.4pt;mso-position-horizontal-relative:char;mso-position-vertical-relative:line" coordorigin="1942,-5794" coordsize="65770,56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20673;top:-2019;width:24910;height:57516;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">
                  <v:imagedata r:id="rId23" o:title="" cropleft="9231f" cropright="11076f"/>
                </v:shape>
                <v:shapetype id="_x0000_t202" coordsize="21600,21600" o:spt="202" path="m,l,21600r21600,l21600,xe">
                  <v:stroke joinstyle="miter"/>
                  <v:path gradientshapeok="t" o:connecttype="rect"/>
                </v:shapetype>
                <v:shape id="Text Box 31" o:spid="_x0000_s1028" type="#_x0000_t202" style="position:absolute;left:29232;top:-1198;width:19046;height:14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bvxwAAANsAAAAPAAAAZHJzL2Rvd25yZXYueG1sRI9BSwMx&#10;FITvgv8hPKEXabNVK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EYExu/HAAAA2wAA&#10;AA8AAAAAAAAAAAAAAAAABwIAAGRycy9kb3ducmV2LnhtbFBLBQYAAAAAAwADALcAAAD7AgAAAAA=&#10;" filled="f" stroked="f">
                  <v:textbox inset="2.53958mm,2.53958mm,2.53958mm,2.53958mm">
                    <w:txbxContent>
                      <w:p w14:paraId="09297053" w14:textId="77777777" w:rsidR="0042569E" w:rsidRPr="0042569E" w:rsidRDefault="0042569E" w:rsidP="0042569E">
                        <w:pPr>
                          <w:spacing w:before="0" w:after="0" w:line="240" w:lineRule="auto"/>
                          <w:textDirection w:val="btLr"/>
                          <w:rPr>
                            <w:color w:val="00AEEF" w:themeColor="accent4"/>
                            <w:szCs w:val="24"/>
                          </w:rPr>
                        </w:pPr>
                        <w:r w:rsidRPr="0042569E">
                          <w:rPr>
                            <w:rFonts w:ascii="Arial" w:eastAsia="Arial" w:hAnsi="Arial" w:cs="Arial"/>
                            <w:color w:val="00AEEF" w:themeColor="accent4"/>
                            <w:szCs w:val="24"/>
                          </w:rPr>
                          <w:t xml:space="preserve">M1 </w:t>
                        </w:r>
                        <w:r>
                          <w:rPr>
                            <w:rFonts w:ascii="Arial" w:eastAsia="Arial" w:hAnsi="Arial" w:cs="Arial"/>
                            <w:color w:val="00AEEF" w:themeColor="accent4"/>
                            <w:szCs w:val="24"/>
                          </w:rPr>
                          <w:t>C</w:t>
                        </w:r>
                        <w:r w:rsidRPr="0042569E">
                          <w:rPr>
                            <w:rFonts w:ascii="Arial" w:eastAsia="Arial" w:hAnsi="Arial" w:cs="Arial"/>
                            <w:color w:val="00AEEF" w:themeColor="accent4"/>
                            <w:szCs w:val="24"/>
                          </w:rPr>
                          <w:t>hip</w:t>
                        </w:r>
                      </w:p>
                    </w:txbxContent>
                  </v:textbox>
                </v:shape>
                <v:rect id="Rectangle 32" o:spid="_x0000_s1029" style="position:absolute;left:27134;top:16323;width:19044;height:20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" filled="f" strokecolor="red" strokeweight="3pt">
                  <v:stroke startarrowwidth="narrow" startarrowlength="short" endarrowwidth="narrow" endarrowlength="short" joinstyle="round"/>
                  <v:textbox inset="2.53958mm,2.53958mm,2.53958mm,2.53958mm">
                    <w:txbxContent>
                      <w:p w14:paraId="15C6E10B" w14:textId="77777777" w:rsidR="0042569E" w:rsidRDefault="0042569E" w:rsidP="0042569E">
                        <w:pPr>
                          <w:spacing w:before="0"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33" o:spid="_x0000_s1030" type="#_x0000_t32" style="position:absolute;left:35282;top:12594;width:1374;height:3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" strokecolor="red" strokeweight="3pt"/>
                <v:rect id="Rectangle 34" o:spid="_x0000_s1031" style="position:absolute;left:6030;top:24765;width:19044;height:12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" filled="f" strokecolor="red" strokeweight="3pt">
                  <v:stroke startarrowwidth="narrow" startarrowlength="short" endarrowwidth="narrow" endarrowlength="short" joinstyle="round"/>
                  <v:textbox inset="2.53958mm,2.53958mm,2.53958mm,2.53958mm">
                    <w:txbxContent>
                      <w:p w14:paraId="09B42204" w14:textId="77777777" w:rsidR="0042569E" w:rsidRDefault="0042569E" w:rsidP="0042569E">
                        <w:pPr>
                          <w:spacing w:before="0" w:after="0" w:line="240" w:lineRule="auto"/>
                          <w:textDirection w:val="btLr"/>
                        </w:pPr>
                      </w:p>
                    </w:txbxContent>
                  </v:textbox>
                </v:rect>
                <v:rect id="Rectangle 35" o:spid="_x0000_s1032" style="position:absolute;left:47158;top:17698;width:12762;height:18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" filled="f" strokecolor="red" strokeweight="3pt">
                  <v:stroke startarrowwidth="narrow" startarrowlength="short" endarrowwidth="narrow" endarrowlength="short" joinstyle="round"/>
                  <v:textbox inset="2.53958mm,2.53958mm,2.53958mm,2.53958mm">
                    <w:txbxContent>
                      <w:p w14:paraId="5E899DB6" w14:textId="77777777" w:rsidR="0042569E" w:rsidRDefault="0042569E" w:rsidP="0042569E">
                        <w:pPr>
                          <w:spacing w:before="0" w:after="0" w:line="240" w:lineRule="auto"/>
                          <w:textDirection w:val="btLr"/>
                        </w:pPr>
                      </w:p>
                    </w:txbxContent>
                  </v:textbox>
                </v:rect>
                <v:rect id="Rectangle 36" o:spid="_x0000_s1033" style="position:absolute;left:20165;top:16716;width:4122;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" filled="f" strokecolor="red" strokeweight="3pt">
                  <v:stroke startarrowwidth="narrow" startarrowlength="short" endarrowwidth="narrow" endarrowlength="short" joinstyle="round"/>
                  <v:textbox inset="2.53958mm,2.53958mm,2.53958mm,2.53958mm">
                    <w:txbxContent>
                      <w:p w14:paraId="60743A0A" w14:textId="77777777" w:rsidR="0042569E" w:rsidRDefault="0042569E" w:rsidP="0042569E">
                        <w:pPr>
                          <w:spacing w:before="0" w:after="0" w:line="240" w:lineRule="auto"/>
                          <w:textDirection w:val="btLr"/>
                        </w:pPr>
                      </w:p>
                    </w:txbxContent>
                  </v:textbox>
                </v:rect>
                <v:shape id="Text Box 37" o:spid="_x0000_s1034" type="#_x0000_t202" style="position:absolute;left:10643;top:41255;width:54884;height:9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sAxwAAANsAAAAPAAAAZHJzL2Rvd25yZXYueG1sRI9BSwMx&#10;FITvgv8hPMGLtFkt1H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Kah+wDHAAAA2wAA&#10;AA8AAAAAAAAAAAAAAAAABwIAAGRycy9kb3ducmV2LnhtbFBLBQYAAAAAAwADALcAAAD7AgAAAAA=&#10;" filled="f" stroked="f">
                  <v:textbox inset="2.53958mm,2.53958mm,2.53958mm,2.53958mm">
                    <w:txbxContent>
                      <w:p w14:paraId="65E37330" w14:textId="77777777" w:rsidR="0042569E" w:rsidRPr="0042569E" w:rsidRDefault="0042569E" w:rsidP="0042569E">
                        <w:pPr>
                          <w:spacing w:before="0" w:after="0" w:line="240" w:lineRule="auto"/>
                          <w:textDirection w:val="btLr"/>
                          <w:rPr>
                            <w:color w:val="00AEEF" w:themeColor="accent4"/>
                            <w:szCs w:val="24"/>
                          </w:rPr>
                        </w:pPr>
                        <w:r w:rsidRPr="0042569E">
                          <w:rPr>
                            <w:rFonts w:ascii="Arial" w:eastAsia="Arial" w:hAnsi="Arial" w:cs="Arial"/>
                            <w:color w:val="00AEEF" w:themeColor="accent4"/>
                            <w:szCs w:val="24"/>
                          </w:rPr>
                          <w:t>Camera</w:t>
                        </w:r>
                      </w:p>
                    </w:txbxContent>
                  </v:textbox>
                </v:shape>
                <v:shape id="Text Box 38" o:spid="_x0000_s1035" type="#_x0000_t202" style="position:absolute;left:46178;top:2420;width:21534;height:18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9yxAAAANsAAAAPAAAAZHJzL2Rvd25yZXYueG1sRE9da8Iw&#10;FH0f+B/CFfYyZroN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Nc+b3LEAAAA2wAAAA8A&#10;AAAAAAAAAAAAAAAABwIAAGRycy9kb3ducmV2LnhtbFBLBQYAAAAAAwADALcAAAD4AgAAAAA=&#10;" filled="f" stroked="f">
                  <v:textbox inset="2.53958mm,2.53958mm,2.53958mm,2.53958mm">
                    <w:txbxContent>
                      <w:p w14:paraId="61C6E54E" w14:textId="77777777" w:rsidR="0042569E" w:rsidRPr="0042569E" w:rsidRDefault="0042569E" w:rsidP="0042569E">
                        <w:pPr>
                          <w:spacing w:before="0" w:after="0" w:line="240" w:lineRule="auto"/>
                          <w:textDirection w:val="btLr"/>
                          <w:rPr>
                            <w:color w:val="00AEEF" w:themeColor="accent4"/>
                            <w:szCs w:val="24"/>
                          </w:rPr>
                        </w:pPr>
                        <w:r w:rsidRPr="0042569E">
                          <w:rPr>
                            <w:rFonts w:ascii="Arial" w:eastAsia="Arial" w:hAnsi="Arial" w:cs="Arial"/>
                            <w:color w:val="00AEEF" w:themeColor="accent4"/>
                            <w:szCs w:val="24"/>
                          </w:rPr>
                          <w:t>ESP32</w:t>
                        </w:r>
                      </w:p>
                      <w:p w14:paraId="2657DE9E" w14:textId="77777777" w:rsidR="0042569E" w:rsidRDefault="0042569E" w:rsidP="0042569E"/>
                    </w:txbxContent>
                  </v:textbox>
                </v:shape>
                <v:shape id="Text Box 39" o:spid="_x0000_s1036" type="#_x0000_t202" style="position:absolute;left:1942;top:-5794;width:27645;height:19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srpxwAAANsAAAAPAAAAZHJzL2Rvd25yZXYueG1sRI9BSwMx&#10;FITvgv8hPMGLtFkV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LhyyunHAAAA2wAA&#10;AA8AAAAAAAAAAAAAAAAABwIAAGRycy9kb3ducmV2LnhtbFBLBQYAAAAAAwADALcAAAD7AgAAAAA=&#10;" filled="f" stroked="f">
                  <v:textbox inset="2.53958mm,2.53958mm,2.53958mm,2.53958mm">
                    <w:txbxContent>
                      <w:p w14:paraId="140421DA" w14:textId="77777777" w:rsidR="0042569E" w:rsidRPr="0042569E" w:rsidRDefault="0042569E" w:rsidP="0042569E">
                        <w:pPr>
                          <w:spacing w:before="0" w:after="0" w:line="240" w:lineRule="auto"/>
                          <w:textDirection w:val="btLr"/>
                          <w:rPr>
                            <w:color w:val="00AEEF" w:themeColor="accent4"/>
                            <w:szCs w:val="24"/>
                          </w:rPr>
                        </w:pPr>
                        <w:r w:rsidRPr="0042569E">
                          <w:rPr>
                            <w:rFonts w:ascii="Arial" w:eastAsia="Arial" w:hAnsi="Arial" w:cs="Arial"/>
                            <w:color w:val="00AEEF" w:themeColor="accent4"/>
                            <w:szCs w:val="24"/>
                          </w:rPr>
                          <w:t xml:space="preserve">I2S </w:t>
                        </w:r>
                        <w:r>
                          <w:rPr>
                            <w:rFonts w:ascii="Arial" w:eastAsia="Arial" w:hAnsi="Arial" w:cs="Arial"/>
                            <w:color w:val="00AEEF" w:themeColor="accent4"/>
                            <w:szCs w:val="24"/>
                          </w:rPr>
                          <w:t>M</w:t>
                        </w:r>
                        <w:r w:rsidRPr="0042569E">
                          <w:rPr>
                            <w:rFonts w:ascii="Arial" w:eastAsia="Arial" w:hAnsi="Arial" w:cs="Arial"/>
                            <w:color w:val="00AEEF" w:themeColor="accent4"/>
                            <w:szCs w:val="24"/>
                          </w:rPr>
                          <w:t>icrophone</w:t>
                        </w:r>
                      </w:p>
                    </w:txbxContent>
                  </v:textbox>
                </v:shape>
                <v:shape id="Straight Arrow Connector 40" o:spid="_x0000_s1037" type="#_x0000_t32" style="position:absolute;left:13295;top:12690;width:8931;height:4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" strokecolor="red" strokeweight="3pt"/>
                <v:shape id="Straight Arrow Connector 41" o:spid="_x0000_s1038" type="#_x0000_t32" style="position:absolute;left:53245;top:12889;width:294;height:4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" strokecolor="red" strokeweight="3pt"/>
                <v:shape id="Straight Arrow Connector 42" o:spid="_x0000_s1039" type="#_x0000_t32" style="position:absolute;left:15159;top:36936;width:393;height:5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" strokecolor="red" strokeweight="3pt"/>
                <w10:anchorlock/>
              </v:group>
            </w:pict>
          </mc:Fallback>
        </mc:AlternateContent>
      </w:r>
    </w:p>
    <w:p w14:paraId="618509F9" w14:textId="77777777" w:rsidR="00C92AC5" w:rsidRDefault="00C92AC5" w:rsidP="0042569E">
      <w:pPr>
        <w:pStyle w:val="ListBullet2"/>
        <w:ind w:firstLine="504"/>
      </w:pPr>
      <w:r>
        <w:rPr>
          <w:noProof/>
        </w:rPr>
        <w:lastRenderedPageBreak/>
        <w:drawing>
          <wp:inline distT="114300" distB="114300" distL="114300" distR="114300" wp14:anchorId="279D9577" wp14:editId="637BC44E">
            <wp:extent cx="1640415" cy="3233737"/>
            <wp:effectExtent l="0" t="0" r="0" b="0"/>
            <wp:docPr id="1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rot="16200000">
                      <a:off x="0" y="0"/>
                      <a:ext cx="1640415" cy="3233737"/>
                    </a:xfrm>
                    <a:prstGeom prst="rect">
                      <a:avLst/>
                    </a:prstGeom>
                    <a:ln/>
                  </pic:spPr>
                </pic:pic>
              </a:graphicData>
            </a:graphic>
          </wp:inline>
        </w:drawing>
      </w:r>
    </w:p>
    <w:p w14:paraId="0B7F2873" w14:textId="2941EF46" w:rsidR="00C92AC5" w:rsidRDefault="00C92AC5" w:rsidP="0042569E">
      <w:pPr>
        <w:pStyle w:val="ListBullet2"/>
        <w:ind w:firstLine="504"/>
      </w:pPr>
      <w:r>
        <w:rPr>
          <w:noProof/>
        </w:rPr>
        <w:drawing>
          <wp:inline distT="0" distB="0" distL="0" distR="0" wp14:anchorId="46E38235" wp14:editId="550A6FE8">
            <wp:extent cx="2352253" cy="14249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totype.png"/>
                    <pic:cNvPicPr/>
                  </pic:nvPicPr>
                  <pic:blipFill rotWithShape="1">
                    <a:blip r:embed="rId25" cstate="print">
                      <a:extLst>
                        <a:ext uri="{28A0092B-C50C-407E-A947-70E740481C1C}">
                          <a14:useLocalDpi xmlns:a14="http://schemas.microsoft.com/office/drawing/2010/main" val="0"/>
                        </a:ext>
                      </a:extLst>
                    </a:blip>
                    <a:srcRect l="7144"/>
                    <a:stretch/>
                  </pic:blipFill>
                  <pic:spPr bwMode="auto">
                    <a:xfrm>
                      <a:off x="0" y="0"/>
                      <a:ext cx="2355944" cy="14271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DE2EA3" wp14:editId="0EB00CCB">
            <wp:extent cx="2114268" cy="143573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rvers.png"/>
                    <pic:cNvPicPr/>
                  </pic:nvPicPr>
                  <pic:blipFill rotWithShape="1">
                    <a:blip r:embed="rId26" cstate="print">
                      <a:extLst>
                        <a:ext uri="{28A0092B-C50C-407E-A947-70E740481C1C}">
                          <a14:useLocalDpi xmlns:a14="http://schemas.microsoft.com/office/drawing/2010/main" val="0"/>
                        </a:ext>
                      </a:extLst>
                    </a:blip>
                    <a:srcRect l="17166"/>
                    <a:stretch/>
                  </pic:blipFill>
                  <pic:spPr bwMode="auto">
                    <a:xfrm>
                      <a:off x="0" y="0"/>
                      <a:ext cx="2118590" cy="14386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7106BD" wp14:editId="051C49A5">
            <wp:extent cx="1476375" cy="1426210"/>
            <wp:effectExtent l="0" t="0" r="952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icrophoneDevice.png"/>
                    <pic:cNvPicPr/>
                  </pic:nvPicPr>
                  <pic:blipFill rotWithShape="1">
                    <a:blip r:embed="rId27" cstate="print">
                      <a:extLst>
                        <a:ext uri="{28A0092B-C50C-407E-A947-70E740481C1C}">
                          <a14:useLocalDpi xmlns:a14="http://schemas.microsoft.com/office/drawing/2010/main" val="0"/>
                        </a:ext>
                      </a:extLst>
                    </a:blip>
                    <a:srcRect l="26440" r="15332"/>
                    <a:stretch/>
                  </pic:blipFill>
                  <pic:spPr bwMode="auto">
                    <a:xfrm>
                      <a:off x="0" y="0"/>
                      <a:ext cx="1488792" cy="1438205"/>
                    </a:xfrm>
                    <a:prstGeom prst="rect">
                      <a:avLst/>
                    </a:prstGeom>
                    <a:ln>
                      <a:noFill/>
                    </a:ln>
                    <a:extLst>
                      <a:ext uri="{53640926-AAD7-44D8-BBD7-CCE9431645EC}">
                        <a14:shadowObscured xmlns:a14="http://schemas.microsoft.com/office/drawing/2010/main"/>
                      </a:ext>
                    </a:extLst>
                  </pic:spPr>
                </pic:pic>
              </a:graphicData>
            </a:graphic>
          </wp:inline>
        </w:drawing>
      </w:r>
    </w:p>
    <w:p w14:paraId="7B4DC55B" w14:textId="27B6A98A" w:rsidR="00C92AC5" w:rsidRDefault="00C92AC5" w:rsidP="00C92AC5">
      <w:pPr>
        <w:numPr>
          <w:ilvl w:val="0"/>
          <w:numId w:val="12"/>
        </w:numPr>
        <w:pBdr>
          <w:top w:val="nil"/>
          <w:left w:val="nil"/>
          <w:bottom w:val="nil"/>
          <w:right w:val="nil"/>
          <w:between w:val="nil"/>
        </w:pBdr>
        <w:spacing w:before="0"/>
        <w:rPr>
          <w:color w:val="595959"/>
        </w:rPr>
      </w:pPr>
      <w:r>
        <w:rPr>
          <w:rFonts w:ascii="Arial" w:eastAsia="Arial" w:hAnsi="Arial" w:cs="Arial"/>
          <w:b/>
          <w:color w:val="595959"/>
          <w:szCs w:val="24"/>
        </w:rPr>
        <w:t xml:space="preserve">User Interface of the Website/Server: </w:t>
      </w:r>
      <w:r>
        <w:rPr>
          <w:rFonts w:ascii="Arial" w:eastAsia="Arial" w:hAnsi="Arial" w:cs="Arial"/>
          <w:color w:val="595959"/>
          <w:szCs w:val="24"/>
        </w:rPr>
        <w:t xml:space="preserve">The world map displaying geospatial disease data is the main part of the website. This is where the users can see geospatial datasets of disease case data either one at a time or multiple datasets displayed as an animation over time. Shown below is an early version of the map control UI, where the uninitialized values are displayed to show what information is displayed where, and all the values have IDs so that the JavaScript can control them. The values displayed are dependent on the dataset’s JSON files that contain all of the geospatial data and also other value for the data set, such as the highest number of cases (Which defines what the brightest part of the map means), and the lowest number of cases in an area (Which means 0, which is different </w:t>
      </w:r>
      <w:r w:rsidR="00DF4E45">
        <w:rPr>
          <w:rFonts w:ascii="Arial" w:eastAsia="Arial" w:hAnsi="Arial" w:cs="Arial"/>
          <w:color w:val="595959"/>
          <w:szCs w:val="24"/>
        </w:rPr>
        <w:t>from</w:t>
      </w:r>
      <w:r>
        <w:rPr>
          <w:rFonts w:ascii="Arial" w:eastAsia="Arial" w:hAnsi="Arial" w:cs="Arial"/>
          <w:color w:val="595959"/>
          <w:szCs w:val="24"/>
        </w:rPr>
        <w:t xml:space="preserve"> no data)</w:t>
      </w:r>
      <w:r>
        <w:rPr>
          <w:color w:val="595959"/>
        </w:rPr>
        <w:t>.</w:t>
      </w:r>
    </w:p>
    <w:p w14:paraId="43F98E87" w14:textId="2CB85147" w:rsidR="009D1C7E" w:rsidRDefault="009F2A12" w:rsidP="0076578B">
      <w:pPr>
        <w:pStyle w:val="ListBullet2"/>
        <w:numPr>
          <w:ilvl w:val="0"/>
          <w:numId w:val="12"/>
        </w:numPr>
      </w:pPr>
      <w:r>
        <w:rPr>
          <w:rStyle w:val="Bold"/>
        </w:rPr>
        <w:t>Display of User Interface</w:t>
      </w:r>
      <w:r w:rsidR="009D1C7E">
        <w:rPr>
          <w:rStyle w:val="Bold"/>
        </w:rPr>
        <w:t>:</w:t>
      </w:r>
      <w:r w:rsidR="009D1C7E" w:rsidRPr="00E237E8">
        <w:t xml:space="preserve"> </w:t>
      </w:r>
    </w:p>
    <w:p w14:paraId="6C3F4240" w14:textId="7B6D79E4" w:rsidR="009F2A12" w:rsidRPr="00E237E8" w:rsidRDefault="009F2A12" w:rsidP="00F12A02">
      <w:pPr>
        <w:pStyle w:val="ListBullet"/>
        <w:tabs>
          <w:tab w:val="clear" w:pos="360"/>
        </w:tabs>
        <w:ind w:left="340" w:firstLine="0"/>
      </w:pPr>
      <w:r>
        <w:rPr>
          <w:rFonts w:ascii="Arial" w:hAnsi="Arial" w:cs="Arial"/>
          <w:noProof/>
          <w:color w:val="000000"/>
          <w:sz w:val="22"/>
          <w:bdr w:val="none" w:sz="0" w:space="0" w:color="auto" w:frame="1"/>
        </w:rPr>
        <w:drawing>
          <wp:inline distT="0" distB="0" distL="0" distR="0" wp14:anchorId="1C336A88" wp14:editId="455C27BE">
            <wp:extent cx="5943600" cy="1743075"/>
            <wp:effectExtent l="0" t="0" r="0" b="9525"/>
            <wp:docPr id="9" name="Picture 9" descr="https://lh5.googleusercontent.com/K53_rNtcphD_ZFeS4n_bOloCdnwjn6ZNy6pfB52m3e6CwQS12yjQUPsTa_xCMkHTgm-6bOvQPpcpRstWi9SXeC2qyalpO_NciFwsUA-IgXH6BCXXXM45BCtDtvEpjgG81e07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K53_rNtcphD_ZFeS4n_bOloCdnwjn6ZNy6pfB52m3e6CwQS12yjQUPsTa_xCMkHTgm-6bOvQPpcpRstWi9SXeC2qyalpO_NciFwsUA-IgXH6BCXXXM45BCtDtvEpjgG81e0729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3D9291AF" w14:textId="77777777" w:rsidR="00C92AC5" w:rsidRDefault="00C92AC5" w:rsidP="00C92AC5">
      <w:pPr>
        <w:numPr>
          <w:ilvl w:val="0"/>
          <w:numId w:val="12"/>
        </w:numPr>
        <w:pBdr>
          <w:top w:val="nil"/>
          <w:left w:val="nil"/>
          <w:bottom w:val="nil"/>
          <w:right w:val="nil"/>
          <w:between w:val="nil"/>
        </w:pBdr>
        <w:spacing w:before="0" w:after="200" w:line="276" w:lineRule="auto"/>
        <w:rPr>
          <w:color w:val="595959"/>
        </w:rPr>
      </w:pPr>
      <w:r>
        <w:rPr>
          <w:rFonts w:ascii="Arial" w:eastAsia="Arial" w:hAnsi="Arial" w:cs="Arial"/>
          <w:b/>
          <w:color w:val="595959"/>
          <w:szCs w:val="24"/>
        </w:rPr>
        <w:t xml:space="preserve">What the Data Is &amp; How It Is Used: </w:t>
      </w:r>
      <w:r>
        <w:rPr>
          <w:rFonts w:ascii="Arial" w:eastAsia="Arial" w:hAnsi="Arial" w:cs="Arial"/>
          <w:color w:val="595959"/>
          <w:szCs w:val="24"/>
        </w:rPr>
        <w:t xml:space="preserve">Currently, the site only displays one layer of data, the layer showing where the disease being tracked </w:t>
      </w:r>
      <w:r>
        <w:t>is</w:t>
      </w:r>
      <w:r>
        <w:rPr>
          <w:rFonts w:ascii="Arial" w:eastAsia="Arial" w:hAnsi="Arial" w:cs="Arial"/>
          <w:color w:val="595959"/>
          <w:szCs w:val="24"/>
        </w:rPr>
        <w:t xml:space="preserve">, and in what intensity. Another layer </w:t>
      </w:r>
      <w:r>
        <w:rPr>
          <w:rFonts w:ascii="Arial" w:eastAsia="Arial" w:hAnsi="Arial" w:cs="Arial"/>
          <w:color w:val="595959"/>
          <w:szCs w:val="24"/>
        </w:rPr>
        <w:lastRenderedPageBreak/>
        <w:t>of data that has been used before on an earlier version of the site is a layer of pins. Where each pin is an individual BOARDD, and when the user puts their mouse cursor over it, it displays the number of cases detected by that device specifically. That feature is currently being added to the current site. The other layers being added (Along with controls to toggle them on/off) are a layer to show the coverage of our computer devices. Showing a map of what areas, we have devices tracking disease cases and what areas we don’t. Along with a map of traffic data (</w:t>
      </w:r>
      <w:r>
        <w:t>Similar to</w:t>
      </w:r>
      <w:r>
        <w:rPr>
          <w:rFonts w:ascii="Arial" w:eastAsia="Arial" w:hAnsi="Arial" w:cs="Arial"/>
          <w:color w:val="595959"/>
          <w:szCs w:val="24"/>
        </w:rPr>
        <w:t xml:space="preserve"> the one shown in Google Maps or Azure Maps) and a map layer showing population density. Those last two layers are going to be used for the forecast feature, which is currently being made, and will use population density, traffic density, and a disease profile JSON file that will contain any known information about how the disease spreads. Such as how well it spreads in warm temperatures vs cold ones. Does it thrive in more humid environments? and so on. This disease “profile” can be changed when more information is known. The term “traffic data</w:t>
      </w:r>
      <w:r>
        <w:t>'' includes</w:t>
      </w:r>
      <w:r>
        <w:rPr>
          <w:rFonts w:ascii="Arial" w:eastAsia="Arial" w:hAnsi="Arial" w:cs="Arial"/>
          <w:color w:val="595959"/>
          <w:szCs w:val="24"/>
        </w:rPr>
        <w:t xml:space="preserve"> using Microsoft’s Azure Maps API to see how busy roads are to estimate the chances of a case of the disease spreading to a new area, and airline data, so that if BOARDD(s) is installed on an airliner, then the algorithm knows that there are cases on a flight heading to a city, and can model the spread accordingly. The data from our BOARDDs only store location and number of detected cases, nothing else. There is no personalized data in any part of this website, only the number of cases, where they are, and existing public aggregate d</w:t>
      </w:r>
      <w:r>
        <w:t>ata, such as</w:t>
      </w:r>
      <w:r>
        <w:rPr>
          <w:rFonts w:ascii="Arial" w:eastAsia="Arial" w:hAnsi="Arial" w:cs="Arial"/>
          <w:color w:val="595959"/>
          <w:szCs w:val="24"/>
        </w:rPr>
        <w:t xml:space="preserve"> traffic data and population data, to help predict the spread. </w:t>
      </w:r>
    </w:p>
    <w:p w14:paraId="09BC615E" w14:textId="5B5026F2" w:rsidR="009F2A12" w:rsidRPr="000A0077" w:rsidRDefault="000A0077" w:rsidP="0076578B">
      <w:pPr>
        <w:pStyle w:val="ListBullet"/>
        <w:numPr>
          <w:ilvl w:val="0"/>
          <w:numId w:val="12"/>
        </w:numPr>
        <w:rPr>
          <w:rStyle w:val="Bold"/>
          <w:b w:val="0"/>
          <w:bCs w:val="0"/>
        </w:rPr>
      </w:pPr>
      <w:r>
        <w:rPr>
          <w:rStyle w:val="Bold"/>
        </w:rPr>
        <w:t>Map Display</w:t>
      </w:r>
      <w:r w:rsidR="009F2A12">
        <w:rPr>
          <w:rStyle w:val="Bold"/>
        </w:rPr>
        <w:t>:</w:t>
      </w:r>
      <w:r w:rsidR="009F2A12" w:rsidRPr="00E237E8">
        <w:rPr>
          <w:rStyle w:val="Bold"/>
        </w:rPr>
        <w:t xml:space="preserve"> </w:t>
      </w:r>
    </w:p>
    <w:p w14:paraId="33E4EEA9" w14:textId="77777777" w:rsidR="006E0D0E" w:rsidRDefault="000A0077" w:rsidP="006E0D0E">
      <w:pPr>
        <w:pStyle w:val="ListBullet"/>
        <w:tabs>
          <w:tab w:val="clear" w:pos="360"/>
        </w:tabs>
        <w:ind w:left="340" w:firstLine="0"/>
        <w:rPr>
          <w:rStyle w:val="Bold"/>
        </w:rPr>
      </w:pPr>
      <w:r>
        <w:rPr>
          <w:rFonts w:ascii="Arial" w:hAnsi="Arial" w:cs="Arial"/>
          <w:noProof/>
          <w:color w:val="000000"/>
          <w:sz w:val="22"/>
          <w:bdr w:val="none" w:sz="0" w:space="0" w:color="auto" w:frame="1"/>
        </w:rPr>
        <w:drawing>
          <wp:inline distT="0" distB="0" distL="0" distR="0" wp14:anchorId="0C8C8DC3" wp14:editId="0D9A2253">
            <wp:extent cx="5943600" cy="3343275"/>
            <wp:effectExtent l="0" t="0" r="0" b="9525"/>
            <wp:docPr id="10" name="Picture 10" descr="https://lh6.googleusercontent.com/lEs3RAtBeJN2IDclslprml5e3GVww4rePeDw4rfAuRVYg2ioVC30YxxDTmyoKfkuGiBd4ZO8u1BQHv8isOfvvSOcx7JegRzOtWNwcYf-OcqTqNHI-fR5b8xa-80jVBhSgX2GlX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Es3RAtBeJN2IDclslprml5e3GVww4rePeDw4rfAuRVYg2ioVC30YxxDTmyoKfkuGiBd4ZO8u1BQHv8isOfvvSOcx7JegRzOtWNwcYf-OcqTqNHI-fR5b8xa-80jVBhSgX2GlXK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A07B6D" w14:textId="2592CC74" w:rsidR="00C92AC5" w:rsidRPr="00C92AC5" w:rsidRDefault="00C92AC5" w:rsidP="00C92AC5">
      <w:pPr>
        <w:numPr>
          <w:ilvl w:val="0"/>
          <w:numId w:val="15"/>
        </w:numPr>
        <w:pBdr>
          <w:top w:val="nil"/>
          <w:left w:val="nil"/>
          <w:bottom w:val="nil"/>
          <w:right w:val="nil"/>
          <w:between w:val="nil"/>
        </w:pBdr>
        <w:spacing w:before="0" w:after="200" w:line="276" w:lineRule="auto"/>
        <w:rPr>
          <w:color w:val="595959"/>
        </w:rPr>
      </w:pPr>
      <w:r>
        <w:rPr>
          <w:rFonts w:ascii="Arial" w:eastAsia="Arial" w:hAnsi="Arial" w:cs="Arial"/>
          <w:b/>
          <w:color w:val="595959"/>
          <w:szCs w:val="24"/>
        </w:rPr>
        <w:lastRenderedPageBreak/>
        <w:t>Server Design:</w:t>
      </w:r>
      <w:r>
        <w:rPr>
          <w:b/>
        </w:rPr>
        <w:t xml:space="preserve"> </w:t>
      </w:r>
      <w:r>
        <w:t>The server currently runs on a raspberry pi 4B, the website is hosted on that device for testing purposes and also hosted at</w:t>
      </w:r>
      <w:r w:rsidRPr="002D6A0C">
        <w:t xml:space="preserve"> </w:t>
      </w:r>
      <w:hyperlink r:id="rId30">
        <w:r w:rsidRPr="002D6A0C">
          <w:rPr>
            <w:color w:val="00AEEF" w:themeColor="accent4"/>
          </w:rPr>
          <w:t>westcs.club/going_viral/</w:t>
        </w:r>
      </w:hyperlink>
      <w:r>
        <w:t>(</w:t>
      </w:r>
      <w:r w:rsidR="002D6A0C">
        <w:t>C</w:t>
      </w:r>
      <w:r>
        <w:t xml:space="preserve">urrently in progress not guaranteed to work). The redundancy was added after a power outage corrupted the drive on the raspberry pi that was running the server and hosting the site. </w:t>
      </w:r>
      <w:r>
        <w:rPr>
          <w:rFonts w:ascii="Arial" w:eastAsia="Arial" w:hAnsi="Arial" w:cs="Arial"/>
          <w:color w:val="595959"/>
          <w:szCs w:val="24"/>
        </w:rPr>
        <w:t>Currently</w:t>
      </w:r>
      <w:r w:rsidR="00DF4E45">
        <w:rPr>
          <w:rFonts w:ascii="Arial" w:eastAsia="Arial" w:hAnsi="Arial" w:cs="Arial"/>
          <w:color w:val="595959"/>
          <w:szCs w:val="24"/>
        </w:rPr>
        <w:t>,</w:t>
      </w:r>
      <w:r>
        <w:rPr>
          <w:rFonts w:ascii="Arial" w:eastAsia="Arial" w:hAnsi="Arial" w:cs="Arial"/>
          <w:color w:val="595959"/>
          <w:szCs w:val="24"/>
        </w:rPr>
        <w:t xml:space="preserve"> the server backend consists of a Java program that can read, modify, and generate new geoJSON files, and alter them based on the input from other geoJSON files. The randomly generated test data was made using this program, which randomly made “clusters” </w:t>
      </w:r>
      <w:r>
        <w:t>of cases</w:t>
      </w:r>
      <w:r>
        <w:rPr>
          <w:rFonts w:ascii="Arial" w:eastAsia="Arial" w:hAnsi="Arial" w:cs="Arial"/>
          <w:color w:val="595959"/>
          <w:szCs w:val="24"/>
        </w:rPr>
        <w:t xml:space="preserve"> at random coordinates, and then made “newer” test data that made a new geoJSON file where the cases, and their magnitude, were shifted and changed. That was for demonstration of the website’s and server’s ability to store, process, and display data to users. Currently in development is adding more code to process additional layers of data, and keep all of the different datasets organized. The datasets are stored as geoJSON files, and CORS is enabled to allow for the client-side to load those files from the server (Only in the website’s directory and subdirectories).</w:t>
      </w:r>
    </w:p>
    <w:p w14:paraId="01C74252" w14:textId="5AA6CB50" w:rsidR="00C92AC5" w:rsidRPr="00C92AC5" w:rsidRDefault="00C92AC5" w:rsidP="00C92AC5">
      <w:pPr>
        <w:numPr>
          <w:ilvl w:val="0"/>
          <w:numId w:val="15"/>
        </w:numPr>
        <w:pBdr>
          <w:top w:val="nil"/>
          <w:left w:val="nil"/>
          <w:bottom w:val="nil"/>
          <w:right w:val="nil"/>
          <w:between w:val="nil"/>
        </w:pBdr>
        <w:spacing w:before="0" w:after="200" w:line="276" w:lineRule="auto"/>
        <w:rPr>
          <w:color w:val="595959"/>
        </w:rPr>
      </w:pPr>
      <w:r>
        <w:rPr>
          <w:rFonts w:ascii="Arial" w:eastAsia="Arial" w:hAnsi="Arial" w:cs="Arial"/>
          <w:b/>
          <w:color w:val="595959"/>
          <w:szCs w:val="24"/>
        </w:rPr>
        <w:t xml:space="preserve">Sever: </w:t>
      </w:r>
    </w:p>
    <w:p w14:paraId="4BD2AF3A" w14:textId="4B91A7C2" w:rsidR="00C92AC5" w:rsidRDefault="00DF4E45" w:rsidP="00DF4E45">
      <w:pPr>
        <w:pBdr>
          <w:top w:val="nil"/>
          <w:left w:val="nil"/>
          <w:bottom w:val="nil"/>
          <w:right w:val="nil"/>
          <w:between w:val="nil"/>
        </w:pBdr>
        <w:spacing w:before="0" w:after="200" w:line="276" w:lineRule="auto"/>
        <w:ind w:firstLine="504"/>
        <w:rPr>
          <w:color w:val="595959"/>
        </w:rPr>
      </w:pPr>
      <w:r>
        <w:rPr>
          <w:noProof/>
          <w:color w:val="595959"/>
        </w:rPr>
        <w:drawing>
          <wp:inline distT="0" distB="0" distL="0" distR="0" wp14:anchorId="2DDDAB19" wp14:editId="18BFDD91">
            <wp:extent cx="2543175" cy="1907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rv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4790" cy="1908592"/>
                    </a:xfrm>
                    <a:prstGeom prst="rect">
                      <a:avLst/>
                    </a:prstGeom>
                  </pic:spPr>
                </pic:pic>
              </a:graphicData>
            </a:graphic>
          </wp:inline>
        </w:drawing>
      </w:r>
    </w:p>
    <w:p w14:paraId="4A28994A" w14:textId="77777777" w:rsidR="00C92AC5" w:rsidRDefault="00C92AC5" w:rsidP="00C92AC5">
      <w:pPr>
        <w:numPr>
          <w:ilvl w:val="0"/>
          <w:numId w:val="15"/>
        </w:numPr>
        <w:pBdr>
          <w:top w:val="nil"/>
          <w:left w:val="nil"/>
          <w:bottom w:val="nil"/>
          <w:right w:val="nil"/>
          <w:between w:val="nil"/>
        </w:pBdr>
        <w:spacing w:before="0" w:after="200" w:line="276" w:lineRule="auto"/>
      </w:pPr>
      <w:r>
        <w:rPr>
          <w:rFonts w:ascii="Arial" w:eastAsia="Arial" w:hAnsi="Arial" w:cs="Arial"/>
          <w:b/>
          <w:color w:val="595959"/>
          <w:szCs w:val="24"/>
        </w:rPr>
        <w:t xml:space="preserve">How Data Is Stored: </w:t>
      </w:r>
      <w:r>
        <w:rPr>
          <w:rFonts w:ascii="Arial" w:eastAsia="Arial" w:hAnsi="Arial" w:cs="Arial"/>
          <w:color w:val="595959"/>
          <w:szCs w:val="24"/>
        </w:rPr>
        <w:t xml:space="preserve">So far, we have made several different approaches to how to best make this website happen. Originally the plan was to use Google Maps and just pins showing the BOARDDs location and case count, which were to be stored in a SQL database on the same server as the website. After doing more research into ways to display geospatial data, we found that the best way to store this data that integrated well into Azure Maps API was to use geoJSON files, where are just JSON files that store points, polygons, and other symbols that are used in displaying maps. We also tried using GPX files, where are XML files that store similar data, but they were not as widely supported by mapping APIs (Specifically Azure Maps, the API the website uses). One of the biggest disadvantages of geoJSON files is that they take up quite a lot of storage space, much of that text in the geoJSON files is redundant, and could be removed. As this BOARDDs scales up, there could be many thousands of BOARDDs, and with multiple geoJSON files for every hour (Raw BOARDD data, process data for the map, map of where there are no BOARDDs), it begins to take up lots of space, just a few hours of data </w:t>
      </w:r>
      <w:r>
        <w:rPr>
          <w:rFonts w:ascii="Arial" w:eastAsia="Arial" w:hAnsi="Arial" w:cs="Arial"/>
          <w:color w:val="595959"/>
          <w:szCs w:val="24"/>
        </w:rPr>
        <w:lastRenderedPageBreak/>
        <w:t xml:space="preserve">on this scale would already be about a dozen gigabytes based on the size of the randomly generated files shown above. To fix this, the server could either use a very large amount of storage to store months of data, or compression could be used, or accuracy could be lowered. Because the geoJSON files have so much repetitive text, they compress quite well. Hourly records are also not strictly necessary, it could be hourly records for the past week, and only days after that, vastly shrinking the size of the data store for this project. Custom archive files could also be used, which could be made far more efficient than the geoJSON files. Those are some of the solutions we are currently considering or trying to implement to help make the website/server more capable. </w:t>
      </w:r>
    </w:p>
    <w:p w14:paraId="045D0689" w14:textId="57899D47" w:rsidR="00291CF2" w:rsidRPr="00E237E8" w:rsidRDefault="00D05854" w:rsidP="0076578B">
      <w:pPr>
        <w:pStyle w:val="ListBullet"/>
        <w:numPr>
          <w:ilvl w:val="0"/>
          <w:numId w:val="16"/>
        </w:numPr>
      </w:pPr>
      <w:r>
        <w:rPr>
          <w:b/>
        </w:rPr>
        <w:t xml:space="preserve">In Progress Work on Website/Server: </w:t>
      </w:r>
    </w:p>
    <w:p w14:paraId="2B919645" w14:textId="2686CB65" w:rsidR="009D1C7E" w:rsidRDefault="00142FD6" w:rsidP="0076578B">
      <w:pPr>
        <w:pStyle w:val="ListBullet2"/>
        <w:numPr>
          <w:ilvl w:val="0"/>
          <w:numId w:val="13"/>
        </w:numPr>
      </w:pPr>
      <w:r>
        <w:t>More map data layers (B</w:t>
      </w:r>
      <w:r w:rsidR="00C92AC5">
        <w:t>OARDD</w:t>
      </w:r>
      <w:r>
        <w:t>s coverage, info used in forecasting) and controls to toggle them on and off</w:t>
      </w:r>
    </w:p>
    <w:p w14:paraId="5D3F2A72" w14:textId="53E86265" w:rsidR="00142FD6" w:rsidRDefault="00142FD6" w:rsidP="0076578B">
      <w:pPr>
        <w:pStyle w:val="ListBullet2"/>
        <w:numPr>
          <w:ilvl w:val="0"/>
          <w:numId w:val="13"/>
        </w:numPr>
      </w:pPr>
      <w:r>
        <w:t>More backend code for making and organizing those data additional data sets</w:t>
      </w:r>
    </w:p>
    <w:p w14:paraId="12912176" w14:textId="74E192C8" w:rsidR="002263C1" w:rsidRDefault="00142FD6" w:rsidP="0076578B">
      <w:pPr>
        <w:pStyle w:val="ListBullet2"/>
        <w:numPr>
          <w:ilvl w:val="0"/>
          <w:numId w:val="13"/>
        </w:numPr>
      </w:pPr>
      <w:r>
        <w:t>Forecasting program that can load all of the data used in forecasting and output a geoJSON file that estimates the spread in a reasonably accurate way</w:t>
      </w:r>
    </w:p>
    <w:p w14:paraId="0CC8F3E0" w14:textId="2E9DE8D1" w:rsidR="006E0D0E" w:rsidRPr="006E0D0E" w:rsidRDefault="00D07A52" w:rsidP="0076578B">
      <w:pPr>
        <w:pStyle w:val="ListBullet2"/>
        <w:numPr>
          <w:ilvl w:val="0"/>
          <w:numId w:val="13"/>
        </w:numPr>
        <w:rPr>
          <w:color w:val="00AEEF" w:themeColor="accent4"/>
        </w:rPr>
      </w:pPr>
      <w:hyperlink r:id="rId32" w:history="1">
        <w:r w:rsidR="006E0D0E" w:rsidRPr="006E0D0E">
          <w:rPr>
            <w:rStyle w:val="Hyperlink"/>
            <w:color w:val="00AEEF" w:themeColor="accent4"/>
            <w:u w:val="none"/>
          </w:rPr>
          <w:t>Home (westcs.club)</w:t>
        </w:r>
      </w:hyperlink>
      <w:r w:rsidR="006E0D0E" w:rsidRPr="006E0D0E">
        <w:rPr>
          <w:color w:val="00AEEF" w:themeColor="accent4"/>
        </w:rPr>
        <w:t xml:space="preserve"> </w:t>
      </w:r>
      <w:r w:rsidR="0076578B">
        <w:rPr>
          <w:color w:val="00AEEF" w:themeColor="accent4"/>
        </w:rPr>
        <w:t xml:space="preserve">link: </w:t>
      </w:r>
      <w:r w:rsidR="0076578B" w:rsidRPr="0076578B">
        <w:rPr>
          <w:color w:val="00AEEF" w:themeColor="accent4"/>
        </w:rPr>
        <w:t>https://westcs.club/going_viral/index.html</w:t>
      </w:r>
    </w:p>
    <w:p w14:paraId="65404064" w14:textId="3D742954" w:rsidR="00D05854" w:rsidRPr="00E237E8" w:rsidRDefault="00D05854" w:rsidP="0076578B">
      <w:pPr>
        <w:pStyle w:val="ListBullet"/>
        <w:numPr>
          <w:ilvl w:val="0"/>
          <w:numId w:val="16"/>
        </w:numPr>
      </w:pPr>
      <w:r>
        <w:rPr>
          <w:b/>
        </w:rPr>
        <w:t>Dream Website</w:t>
      </w:r>
      <w:r>
        <w:rPr>
          <w:rStyle w:val="FootnoteReference"/>
          <w:b/>
        </w:rPr>
        <w:footnoteReference w:id="2"/>
      </w:r>
      <w:r>
        <w:rPr>
          <w:b/>
        </w:rPr>
        <w:t xml:space="preserve">: </w:t>
      </w:r>
    </w:p>
    <w:p w14:paraId="09F4672A" w14:textId="149D72F5" w:rsidR="00D05854" w:rsidRDefault="00142FD6" w:rsidP="0076578B">
      <w:pPr>
        <w:pStyle w:val="ListBullet2"/>
        <w:numPr>
          <w:ilvl w:val="0"/>
          <w:numId w:val="17"/>
        </w:numPr>
      </w:pPr>
      <w:r>
        <w:t>If we were to have weeks, or eve</w:t>
      </w:r>
      <w:r w:rsidR="001B4832">
        <w:t>n</w:t>
      </w:r>
      <w:r>
        <w:t xml:space="preserve"> just days of hourly data showing the spread of a disease, in this case</w:t>
      </w:r>
      <w:r w:rsidR="001B4832">
        <w:t>,</w:t>
      </w:r>
      <w:r>
        <w:t xml:space="preserve"> the B</w:t>
      </w:r>
      <w:r w:rsidR="00C92AC5">
        <w:t>OARDD</w:t>
      </w:r>
      <w:r>
        <w:t>s are designed to track COVID-19, a machine learning algorithm that considers all of the sources discussed above, and automatically weighs them or adjust the profile to better predict the spread of the disease. The final form of the forecast would use machine learning taking the B</w:t>
      </w:r>
      <w:r w:rsidR="00C92AC5">
        <w:t>OARDD</w:t>
      </w:r>
      <w:r>
        <w:t xml:space="preserve"> data (Including where/how much coverage there is), along with disease profile, weather data, census data/population density, and traffic data of vehicles. </w:t>
      </w:r>
    </w:p>
    <w:p w14:paraId="55CB1530" w14:textId="3E8F6173" w:rsidR="00142FD6" w:rsidRDefault="00142FD6" w:rsidP="0076578B">
      <w:pPr>
        <w:pStyle w:val="ListBullet2"/>
        <w:numPr>
          <w:ilvl w:val="0"/>
          <w:numId w:val="17"/>
        </w:numPr>
      </w:pPr>
      <w:r>
        <w:t>Dozens of sources of census data and weather data to predict diseases with (Once again all aggregate data, nothing personal)</w:t>
      </w:r>
    </w:p>
    <w:p w14:paraId="10F4B9D2" w14:textId="0387AAF4" w:rsidR="00142FD6" w:rsidRDefault="00142FD6" w:rsidP="0076578B">
      <w:pPr>
        <w:pStyle w:val="ListBullet2"/>
        <w:numPr>
          <w:ilvl w:val="0"/>
          <w:numId w:val="17"/>
        </w:numPr>
      </w:pPr>
      <w:r>
        <w:t>Make the world not flat again (Most important</w:t>
      </w:r>
      <w:r w:rsidR="00C92AC5">
        <w:t xml:space="preserve"> </w:t>
      </w:r>
      <w:r w:rsidR="00C92AC5">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w:t>
      </w:r>
    </w:p>
    <w:p w14:paraId="1FFBECD4" w14:textId="4BF8B3CC" w:rsidR="00142FD6" w:rsidRDefault="00142FD6" w:rsidP="0076578B">
      <w:pPr>
        <w:pStyle w:val="ListBullet"/>
        <w:numPr>
          <w:ilvl w:val="0"/>
          <w:numId w:val="16"/>
        </w:numPr>
      </w:pPr>
      <w:r>
        <w:rPr>
          <w:b/>
        </w:rPr>
        <w:lastRenderedPageBreak/>
        <w:t>Dream Website View</w:t>
      </w:r>
      <w:r w:rsidR="00D05854">
        <w:rPr>
          <w:b/>
        </w:rPr>
        <w:t xml:space="preserve">: </w:t>
      </w:r>
    </w:p>
    <w:p w14:paraId="76D91670" w14:textId="6C007E66" w:rsidR="00E042C4" w:rsidRDefault="001C4C80" w:rsidP="00EB673B">
      <w:pPr>
        <w:pStyle w:val="ListBullet"/>
        <w:tabs>
          <w:tab w:val="clear" w:pos="360"/>
        </w:tabs>
        <w:ind w:left="720" w:firstLine="0"/>
        <w:rPr>
          <w:rFonts w:ascii="Arial" w:hAnsi="Arial" w:cs="Arial"/>
          <w:color w:val="000000"/>
          <w:sz w:val="22"/>
          <w:bdr w:val="none" w:sz="0" w:space="0" w:color="auto" w:frame="1"/>
        </w:rPr>
      </w:pPr>
      <w:r w:rsidRPr="001C4C80">
        <w:rPr>
          <w:rFonts w:ascii="Arial" w:hAnsi="Arial" w:cs="Arial"/>
          <w:color w:val="000000"/>
          <w:sz w:val="22"/>
          <w:bdr w:val="none" w:sz="0" w:space="0" w:color="auto" w:frame="1"/>
        </w:rPr>
        <w:t xml:space="preserve"> </w:t>
      </w:r>
      <w:r>
        <w:rPr>
          <w:rFonts w:ascii="Arial" w:hAnsi="Arial" w:cs="Arial"/>
          <w:noProof/>
          <w:color w:val="000000"/>
          <w:sz w:val="22"/>
          <w:bdr w:val="none" w:sz="0" w:space="0" w:color="auto" w:frame="1"/>
        </w:rPr>
        <w:drawing>
          <wp:inline distT="0" distB="0" distL="0" distR="0" wp14:anchorId="71FD7611" wp14:editId="6D981296">
            <wp:extent cx="5943600" cy="1628775"/>
            <wp:effectExtent l="0" t="0" r="0" b="9525"/>
            <wp:docPr id="12" name="Picture 12" descr="https://lh4.googleusercontent.com/_Bd_0cN8g1ucMN7XzQFnSrggxsxIrpHVaN3c23bdRdZF51-blZAuX57jLHiqO1bIBDn0x2tlbfvhVpHApaAMuFXXaAFrsH3CpYR1HlHiClcFOJ4SDtrCeaadr_9CnMtOmfggmY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_Bd_0cN8g1ucMN7XzQFnSrggxsxIrpHVaN3c23bdRdZF51-blZAuX57jLHiqO1bIBDn0x2tlbfvhVpHApaAMuFXXaAFrsH3CpYR1HlHiClcFOJ4SDtrCeaadr_9CnMtOmfggmYT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69FE0284" w14:textId="02A51B08" w:rsidR="004E3FCD" w:rsidRDefault="004E3FCD" w:rsidP="004E3FCD">
      <w:pPr>
        <w:pStyle w:val="ListBullet"/>
        <w:tabs>
          <w:tab w:val="clear" w:pos="360"/>
        </w:tabs>
        <w:rPr>
          <w:rFonts w:ascii="Arial" w:hAnsi="Arial" w:cs="Arial"/>
          <w:color w:val="000000"/>
          <w:sz w:val="22"/>
          <w:bdr w:val="none" w:sz="0" w:space="0" w:color="auto" w:frame="1"/>
        </w:rPr>
      </w:pPr>
    </w:p>
    <w:p w14:paraId="130AAF64" w14:textId="1BF74CA0" w:rsidR="00C92AC5" w:rsidRDefault="00C92AC5" w:rsidP="004E3FCD">
      <w:pPr>
        <w:pStyle w:val="ListBullet"/>
        <w:tabs>
          <w:tab w:val="clear" w:pos="360"/>
        </w:tabs>
        <w:rPr>
          <w:rFonts w:ascii="Arial" w:hAnsi="Arial" w:cs="Arial"/>
          <w:color w:val="000000"/>
          <w:sz w:val="22"/>
          <w:bdr w:val="none" w:sz="0" w:space="0" w:color="auto" w:frame="1"/>
        </w:rPr>
      </w:pPr>
    </w:p>
    <w:p w14:paraId="347A80B2" w14:textId="77777777" w:rsidR="00C92AC5" w:rsidRPr="00EB673B" w:rsidRDefault="00C92AC5" w:rsidP="00C92AC5">
      <w:pPr>
        <w:pStyle w:val="ListBullet"/>
        <w:tabs>
          <w:tab w:val="clear" w:pos="360"/>
        </w:tabs>
        <w:ind w:left="0" w:firstLine="0"/>
        <w:rPr>
          <w:rFonts w:ascii="Arial" w:hAnsi="Arial" w:cs="Arial"/>
          <w:color w:val="000000"/>
          <w:sz w:val="22"/>
          <w:bdr w:val="none" w:sz="0" w:space="0" w:color="auto" w:frame="1"/>
        </w:rPr>
      </w:pPr>
    </w:p>
    <w:p w14:paraId="71DD64E3" w14:textId="6633879C" w:rsidR="006E0D0E" w:rsidRPr="00DF4E45" w:rsidRDefault="00DF4E45" w:rsidP="0076578B">
      <w:pPr>
        <w:pStyle w:val="ListBullet"/>
        <w:numPr>
          <w:ilvl w:val="0"/>
          <w:numId w:val="18"/>
        </w:numPr>
        <w:rPr>
          <w:rStyle w:val="Bold"/>
          <w:bCs w:val="0"/>
        </w:rPr>
      </w:pPr>
      <w:r w:rsidRPr="00DF4E45">
        <w:rPr>
          <w:rStyle w:val="Bold"/>
        </w:rPr>
        <w:t>BOARDD</w:t>
      </w:r>
      <w:r>
        <w:rPr>
          <w:rStyle w:val="Bold"/>
        </w:rPr>
        <w:t>s</w:t>
      </w:r>
      <w:r w:rsidR="00EB673B" w:rsidRPr="00DF4E45">
        <w:rPr>
          <w:rStyle w:val="Bold"/>
        </w:rPr>
        <w:t xml:space="preserve"> Operations Flowchart: </w:t>
      </w:r>
    </w:p>
    <w:p w14:paraId="1AE393FA" w14:textId="6A303DCB" w:rsidR="006E0D0E" w:rsidRDefault="00C92AC5" w:rsidP="006E0D0E">
      <w:pPr>
        <w:pStyle w:val="ListBullet"/>
        <w:tabs>
          <w:tab w:val="clear" w:pos="360"/>
        </w:tabs>
        <w:ind w:left="216" w:firstLine="0"/>
      </w:pPr>
      <w:r>
        <w:rPr>
          <w:rFonts w:ascii="Arial" w:hAnsi="Arial" w:cs="Arial"/>
          <w:noProof/>
          <w:color w:val="000000"/>
          <w:sz w:val="22"/>
          <w:bdr w:val="none" w:sz="0" w:space="0" w:color="auto" w:frame="1"/>
        </w:rPr>
        <w:drawing>
          <wp:inline distT="0" distB="0" distL="0" distR="0" wp14:anchorId="57BF9612" wp14:editId="6BED1E02">
            <wp:extent cx="5952012" cy="2571750"/>
            <wp:effectExtent l="0" t="0" r="0" b="0"/>
            <wp:docPr id="11" name="Picture 11" descr="https://lh4.googleusercontent.com/blXIBGgLPgg_NQKhKORW8QbEwidFgN26u9wO2t4a-048hhzXwobFewvlfVDVOksprH9OJxV4l9vcvtKrXJU_Y1J3_1QnPOey2rHehV4XaRvk1z0XeQ_kCWecBjY8cEXnzy7zPk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blXIBGgLPgg_NQKhKORW8QbEwidFgN26u9wO2t4a-048hhzXwobFewvlfVDVOksprH9OJxV4l9vcvtKrXJU_Y1J3_1QnPOey2rHehV4XaRvk1z0XeQ_kCWecBjY8cEXnzy7zPkC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5009" cy="2573045"/>
                    </a:xfrm>
                    <a:prstGeom prst="rect">
                      <a:avLst/>
                    </a:prstGeom>
                    <a:noFill/>
                    <a:ln>
                      <a:noFill/>
                    </a:ln>
                  </pic:spPr>
                </pic:pic>
              </a:graphicData>
            </a:graphic>
          </wp:inline>
        </w:drawing>
      </w:r>
    </w:p>
    <w:p w14:paraId="40816B98" w14:textId="40096C5A" w:rsidR="006E0D0E" w:rsidRDefault="006E0D0E" w:rsidP="006E0D0E">
      <w:pPr>
        <w:pStyle w:val="ListBullet"/>
        <w:tabs>
          <w:tab w:val="clear" w:pos="360"/>
        </w:tabs>
        <w:ind w:left="216" w:firstLine="0"/>
      </w:pPr>
    </w:p>
    <w:p w14:paraId="463B3CE8" w14:textId="4793560D" w:rsidR="00244422" w:rsidRPr="00E237E8" w:rsidRDefault="00244422" w:rsidP="00DF4E45">
      <w:pPr>
        <w:pStyle w:val="ListBullet"/>
        <w:tabs>
          <w:tab w:val="clear" w:pos="360"/>
        </w:tabs>
        <w:ind w:left="0" w:firstLine="0"/>
        <w:sectPr w:rsidR="00244422" w:rsidRPr="00E237E8" w:rsidSect="00052D73">
          <w:pgSz w:w="12240" w:h="15840" w:code="1"/>
          <w:pgMar w:top="2160" w:right="1080" w:bottom="720" w:left="1080" w:header="648" w:footer="432" w:gutter="0"/>
          <w:cols w:space="708"/>
          <w:docGrid w:linePitch="360"/>
        </w:sectPr>
      </w:pPr>
    </w:p>
    <w:p w14:paraId="2590DA80" w14:textId="1568CE9B" w:rsidR="00D27AF8" w:rsidRPr="00E237E8" w:rsidRDefault="00347AF5" w:rsidP="0076578B">
      <w:pPr>
        <w:pStyle w:val="Heading1"/>
        <w:numPr>
          <w:ilvl w:val="0"/>
          <w:numId w:val="1"/>
        </w:numPr>
      </w:pPr>
      <w:bookmarkStart w:id="4" w:name="_Toc69979517"/>
      <w:bookmarkStart w:id="5" w:name="_GoBack"/>
      <w:bookmarkEnd w:id="5"/>
      <w:r w:rsidRPr="00E237E8">
        <w:lastRenderedPageBreak/>
        <w:t>Market Analysis</w:t>
      </w:r>
      <w:bookmarkEnd w:id="4"/>
    </w:p>
    <w:p w14:paraId="79D502A1" w14:textId="0BBA5643" w:rsidR="00C92AC5" w:rsidRDefault="00C92AC5" w:rsidP="00C92AC5">
      <w:r>
        <w:t>The industry that our BOARDD is going to be part of is a new market due to the COVID-19 pandemic. Our main customers are aimed to be airlines, governments, hospitals, businesses, and other public facilities. We would be aiming to help deliver more accurate and reliable data for our customers to eliminate liabilities, make more informed decisions, provide better reports, and so much more. Currently</w:t>
      </w:r>
      <w:r w:rsidR="00DF4E45">
        <w:t>,</w:t>
      </w:r>
      <w:r>
        <w:t xml:space="preserve"> our competition is imaginary. Since this is a brand-new market, it is untouched. When competition comes we plan on maintaining our accuracy and diversity to set us apart from them. Our accuracy and diversity in infectious respiratory disease diagnoses are our strongest strengths of the BOARDD. We are currently looking into diversifying the diseases that we can diagnose along with bettering our display of the data. Additionally, we understand that there will be threats and weaknesses to our company. However, we plan to address our weaknesses and use our strengths to better ourselves compared to our possible threats. </w:t>
      </w:r>
    </w:p>
    <w:p w14:paraId="5C4B523B" w14:textId="5FBEB44C" w:rsidR="00C92AC5" w:rsidRDefault="00C92AC5" w:rsidP="00C92AC5">
      <w:pPr>
        <w:numPr>
          <w:ilvl w:val="0"/>
          <w:numId w:val="19"/>
        </w:numPr>
        <w:pBdr>
          <w:top w:val="nil"/>
          <w:left w:val="nil"/>
          <w:bottom w:val="nil"/>
          <w:right w:val="nil"/>
          <w:between w:val="nil"/>
        </w:pBdr>
        <w:spacing w:before="0" w:after="200" w:line="276" w:lineRule="auto"/>
      </w:pPr>
      <w:r>
        <w:rPr>
          <w:rFonts w:ascii="Arial" w:eastAsia="Arial" w:hAnsi="Arial" w:cs="Arial"/>
          <w:b/>
          <w:color w:val="595959"/>
          <w:szCs w:val="24"/>
        </w:rPr>
        <w:t>Industry Type:</w:t>
      </w:r>
      <w:r>
        <w:rPr>
          <w:rFonts w:ascii="Arial" w:eastAsia="Arial" w:hAnsi="Arial" w:cs="Arial"/>
          <w:color w:val="595959"/>
          <w:szCs w:val="24"/>
        </w:rPr>
        <w:t xml:space="preserve"> Thanks to the COVID-19 pandemic, the BOARDDs in question </w:t>
      </w:r>
      <w:r>
        <w:t>are part</w:t>
      </w:r>
      <w:r>
        <w:rPr>
          <w:rFonts w:ascii="Arial" w:eastAsia="Arial" w:hAnsi="Arial" w:cs="Arial"/>
          <w:color w:val="595959"/>
          <w:szCs w:val="24"/>
        </w:rPr>
        <w:t xml:space="preserve"> of a new untapped market. Due to this, there is no data on the future revenues for the industry. However, because this is an online service, the potential customers are considered to be almost anyone with an internet connection. We are specifically focusing on the people that are interested in avoiding disease </w:t>
      </w:r>
      <w:r>
        <w:t>(</w:t>
      </w:r>
      <w:r w:rsidR="002D6A0C">
        <w:t>M</w:t>
      </w:r>
      <w:r>
        <w:t>ainly people living in cities</w:t>
      </w:r>
      <w:r>
        <w:rPr>
          <w:rFonts w:ascii="Arial" w:eastAsia="Arial" w:hAnsi="Arial" w:cs="Arial"/>
          <w:color w:val="595959"/>
          <w:szCs w:val="24"/>
        </w:rPr>
        <w:t>). We are a</w:t>
      </w:r>
      <w:r>
        <w:t>lso</w:t>
      </w:r>
      <w:r>
        <w:rPr>
          <w:rFonts w:ascii="Arial" w:eastAsia="Arial" w:hAnsi="Arial" w:cs="Arial"/>
          <w:color w:val="595959"/>
          <w:szCs w:val="24"/>
        </w:rPr>
        <w:t xml:space="preserve"> aiming on targeting hospitals, governments, and other public facilities as possible markets for our product. </w:t>
      </w:r>
    </w:p>
    <w:p w14:paraId="6C78AC41" w14:textId="068BECD5" w:rsidR="00C92AC5" w:rsidRDefault="00C92AC5" w:rsidP="00C92AC5">
      <w:pPr>
        <w:numPr>
          <w:ilvl w:val="0"/>
          <w:numId w:val="19"/>
        </w:numPr>
        <w:pBdr>
          <w:top w:val="nil"/>
          <w:left w:val="nil"/>
          <w:bottom w:val="nil"/>
          <w:right w:val="nil"/>
          <w:between w:val="nil"/>
        </w:pBdr>
        <w:spacing w:before="0" w:after="200" w:line="276" w:lineRule="auto"/>
      </w:pPr>
      <w:r>
        <w:rPr>
          <w:rFonts w:ascii="Arial" w:eastAsia="Arial" w:hAnsi="Arial" w:cs="Arial"/>
          <w:b/>
          <w:color w:val="595959"/>
          <w:szCs w:val="24"/>
        </w:rPr>
        <w:t xml:space="preserve">Market Segmentation: </w:t>
      </w:r>
      <w:r>
        <w:rPr>
          <w:rFonts w:ascii="Arial" w:eastAsia="Arial" w:hAnsi="Arial" w:cs="Arial"/>
          <w:color w:val="595959"/>
          <w:szCs w:val="24"/>
        </w:rPr>
        <w:t xml:space="preserve">BOARDD would be marketed towards cities, countries, governments, businesses, hospitals, airlines, and any other public facility. BOARDDs would provide better data for cities and countries to make more educated decisions about their infected peoples and how they should address closures, policies, mandates, and other social and economic decisions. Businesses could use BOARDDs to eliminate liabilities, address </w:t>
      </w:r>
      <w:r>
        <w:t>policies</w:t>
      </w:r>
      <w:r>
        <w:rPr>
          <w:rFonts w:ascii="Arial" w:eastAsia="Arial" w:hAnsi="Arial" w:cs="Arial"/>
          <w:color w:val="595959"/>
          <w:szCs w:val="24"/>
        </w:rPr>
        <w:t>, and other decisions that could lead to closures and the continuation of their business. Hospitals could use our data collected with the BOARDDs to better report on infectious respiratory diseases. Airlines can also greatly benefit from our BOARDDs. We expect our market to grow over the next few years too as the awareness grows for the spread and reporting of infectious diseases continues and people l</w:t>
      </w:r>
      <w:r>
        <w:t>ook into personal protection</w:t>
      </w:r>
      <w:r>
        <w:rPr>
          <w:rFonts w:ascii="Arial" w:eastAsia="Arial" w:hAnsi="Arial" w:cs="Arial"/>
          <w:color w:val="595959"/>
          <w:szCs w:val="24"/>
        </w:rPr>
        <w:t xml:space="preserve">. </w:t>
      </w:r>
    </w:p>
    <w:p w14:paraId="6798D7A8" w14:textId="2192D6D7" w:rsidR="00C92AC5" w:rsidRDefault="00C92AC5" w:rsidP="00C92AC5">
      <w:pPr>
        <w:numPr>
          <w:ilvl w:val="0"/>
          <w:numId w:val="19"/>
        </w:numPr>
        <w:pBdr>
          <w:top w:val="nil"/>
          <w:left w:val="nil"/>
          <w:bottom w:val="nil"/>
          <w:right w:val="nil"/>
          <w:between w:val="nil"/>
        </w:pBdr>
        <w:spacing w:before="0" w:after="200" w:line="276" w:lineRule="auto"/>
      </w:pPr>
      <w:r>
        <w:rPr>
          <w:rFonts w:ascii="Arial" w:eastAsia="Arial" w:hAnsi="Arial" w:cs="Arial"/>
          <w:b/>
          <w:color w:val="595959"/>
          <w:szCs w:val="24"/>
        </w:rPr>
        <w:t>Competition:</w:t>
      </w:r>
      <w:r>
        <w:rPr>
          <w:rFonts w:ascii="Arial" w:eastAsia="Arial" w:hAnsi="Arial" w:cs="Arial"/>
          <w:color w:val="595959"/>
          <w:szCs w:val="24"/>
        </w:rPr>
        <w:t xml:space="preserve"> Currently there is no </w:t>
      </w:r>
      <w:r>
        <w:t>other service or company that has anywhere near this kind of speed and accuracy. T</w:t>
      </w:r>
      <w:r>
        <w:rPr>
          <w:rFonts w:ascii="Arial" w:eastAsia="Arial" w:hAnsi="Arial" w:cs="Arial"/>
          <w:color w:val="595959"/>
          <w:szCs w:val="24"/>
        </w:rPr>
        <w:t xml:space="preserve">his is a brand-new market that has been opened up by the COVID-19 pandemic. When addressing future competition, we see ourselves as being more direct and accurate than most other solutions. Our BOARDDs can have up to over 90 percent accuracy for diagnosing disease through a cough. Additionally, it tracks this </w:t>
      </w:r>
      <w:r>
        <w:rPr>
          <w:rFonts w:ascii="Arial" w:eastAsia="Arial" w:hAnsi="Arial" w:cs="Arial"/>
          <w:color w:val="595959"/>
          <w:szCs w:val="24"/>
        </w:rPr>
        <w:lastRenderedPageBreak/>
        <w:t xml:space="preserve">data and displays it along with data published by hospitals, governments, etc. Our BOARDDs </w:t>
      </w:r>
      <w:r w:rsidR="00DF4E45">
        <w:t>are</w:t>
      </w:r>
      <w:r>
        <w:t xml:space="preserve"> also</w:t>
      </w:r>
      <w:r>
        <w:rPr>
          <w:rFonts w:ascii="Arial" w:eastAsia="Arial" w:hAnsi="Arial" w:cs="Arial"/>
          <w:color w:val="595959"/>
          <w:szCs w:val="24"/>
        </w:rPr>
        <w:t xml:space="preserve"> very user-friendly. We are trying to make it so that our customers can understand where a certain disease is and spread awareness on such a disease. Besides, our BOARDDs can be used not only for the current COVID-19 pandemic diagnoses but also for any other disease that will have a cough as a symptom. With the immense diversity of our product paired with both its impressive accuracy and depiction of the data, we foresee our business as being very successful even with competition if it may come. </w:t>
      </w:r>
    </w:p>
    <w:p w14:paraId="385B431C" w14:textId="10E850D2" w:rsidR="00C92AC5" w:rsidRDefault="00C92AC5" w:rsidP="00C92AC5">
      <w:pPr>
        <w:numPr>
          <w:ilvl w:val="0"/>
          <w:numId w:val="19"/>
        </w:numPr>
        <w:pBdr>
          <w:top w:val="nil"/>
          <w:left w:val="nil"/>
          <w:bottom w:val="nil"/>
          <w:right w:val="nil"/>
          <w:between w:val="nil"/>
        </w:pBdr>
        <w:spacing w:before="0" w:after="200" w:line="276" w:lineRule="auto"/>
      </w:pPr>
      <w:r>
        <w:rPr>
          <w:rFonts w:ascii="Arial" w:eastAsia="Arial" w:hAnsi="Arial" w:cs="Arial"/>
          <w:b/>
          <w:color w:val="595959"/>
          <w:szCs w:val="24"/>
        </w:rPr>
        <w:t xml:space="preserve">SWOT Analysis: </w:t>
      </w:r>
      <w:r>
        <w:rPr>
          <w:rFonts w:ascii="Arial" w:eastAsia="Arial" w:hAnsi="Arial" w:cs="Arial"/>
          <w:color w:val="595959"/>
          <w:szCs w:val="24"/>
        </w:rPr>
        <w:t>Our strengths of our BOARDD include its high accuracy for COVID-19 diagnoses currently. This means that we can easily apply this machine</w:t>
      </w:r>
      <w:r w:rsidR="00DF4E45">
        <w:rPr>
          <w:rFonts w:ascii="Arial" w:eastAsia="Arial" w:hAnsi="Arial" w:cs="Arial"/>
          <w:color w:val="595959"/>
          <w:szCs w:val="24"/>
        </w:rPr>
        <w:t>-</w:t>
      </w:r>
      <w:r>
        <w:rPr>
          <w:rFonts w:ascii="Arial" w:eastAsia="Arial" w:hAnsi="Arial" w:cs="Arial"/>
          <w:color w:val="595959"/>
          <w:szCs w:val="24"/>
        </w:rPr>
        <w:t xml:space="preserve">learning algorithm to other infectious respiratory diseases. With this diversity and accuracy, we can become leaders in our new market. Additionally, our BOARDDs </w:t>
      </w:r>
      <w:r w:rsidR="00DF4E45">
        <w:rPr>
          <w:rFonts w:ascii="Arial" w:eastAsia="Arial" w:hAnsi="Arial" w:cs="Arial"/>
          <w:color w:val="595959"/>
          <w:szCs w:val="24"/>
        </w:rPr>
        <w:t>are</w:t>
      </w:r>
      <w:r>
        <w:rPr>
          <w:rFonts w:ascii="Arial" w:eastAsia="Arial" w:hAnsi="Arial" w:cs="Arial"/>
          <w:color w:val="595959"/>
          <w:szCs w:val="24"/>
        </w:rPr>
        <w:t xml:space="preserve"> very necessary for the world that we live in today and thus we made it very user friendly too. We have high accuracy and low latency data which makes our system mark</w:t>
      </w:r>
      <w:r>
        <w:t>edly unique</w:t>
      </w:r>
      <w:r>
        <w:rPr>
          <w:rFonts w:ascii="Arial" w:eastAsia="Arial" w:hAnsi="Arial" w:cs="Arial"/>
          <w:color w:val="595959"/>
          <w:szCs w:val="24"/>
        </w:rPr>
        <w:t xml:space="preserve">. It also allows for disease tracking on a similar level on how well the weather is tracked and will better our society with such. Our weaknesses include </w:t>
      </w:r>
      <w:r>
        <w:t>difficulty</w:t>
      </w:r>
      <w:r>
        <w:rPr>
          <w:rFonts w:ascii="Arial" w:eastAsia="Arial" w:hAnsi="Arial" w:cs="Arial"/>
          <w:color w:val="595959"/>
          <w:szCs w:val="24"/>
        </w:rPr>
        <w:t xml:space="preserve"> in gathering large data sets due to lack of their existence. We also currently have a weakness </w:t>
      </w:r>
      <w:r w:rsidR="00DF4E45">
        <w:rPr>
          <w:rFonts w:ascii="Arial" w:eastAsia="Arial" w:hAnsi="Arial" w:cs="Arial"/>
          <w:color w:val="595959"/>
          <w:szCs w:val="24"/>
        </w:rPr>
        <w:t>in</w:t>
      </w:r>
      <w:r>
        <w:rPr>
          <w:rFonts w:ascii="Arial" w:eastAsia="Arial" w:hAnsi="Arial" w:cs="Arial"/>
          <w:color w:val="595959"/>
          <w:szCs w:val="24"/>
        </w:rPr>
        <w:t xml:space="preserve"> deciding the final destination of our devices. Also, we have a weakness </w:t>
      </w:r>
      <w:r w:rsidR="00DF4E45">
        <w:rPr>
          <w:rFonts w:ascii="Arial" w:eastAsia="Arial" w:hAnsi="Arial" w:cs="Arial"/>
          <w:color w:val="595959"/>
          <w:szCs w:val="24"/>
        </w:rPr>
        <w:t>in</w:t>
      </w:r>
      <w:r>
        <w:rPr>
          <w:rFonts w:ascii="Arial" w:eastAsia="Arial" w:hAnsi="Arial" w:cs="Arial"/>
          <w:color w:val="595959"/>
          <w:szCs w:val="24"/>
        </w:rPr>
        <w:t xml:space="preserve"> deciding a way to render the map with the data collected from multiple rates of infection. </w:t>
      </w:r>
      <w:r w:rsidR="00DF4E45">
        <w:rPr>
          <w:rFonts w:ascii="Arial" w:eastAsia="Arial" w:hAnsi="Arial" w:cs="Arial"/>
          <w:color w:val="595959"/>
          <w:szCs w:val="24"/>
        </w:rPr>
        <w:t>Besides</w:t>
      </w:r>
      <w:r>
        <w:rPr>
          <w:rFonts w:ascii="Arial" w:eastAsia="Arial" w:hAnsi="Arial" w:cs="Arial"/>
          <w:color w:val="595959"/>
          <w:szCs w:val="24"/>
        </w:rPr>
        <w:t xml:space="preserve">, it is not very effective unless used on a large scale. Plus, the accuracy is less than perfect. All of these weaknesses, however, are being addressed currently and we are seeing impressive results and gains in these areas. Our </w:t>
      </w:r>
      <w:r>
        <w:t>current</w:t>
      </w:r>
      <w:r>
        <w:rPr>
          <w:rFonts w:ascii="Arial" w:eastAsia="Arial" w:hAnsi="Arial" w:cs="Arial"/>
          <w:color w:val="595959"/>
          <w:szCs w:val="24"/>
        </w:rPr>
        <w:t xml:space="preserve"> opportunities include our ability to diagnose new and old infectious respiratory diseases with improving accuracy. </w:t>
      </w:r>
      <w:r w:rsidR="00DF4E45">
        <w:rPr>
          <w:rFonts w:ascii="Arial" w:eastAsia="Arial" w:hAnsi="Arial" w:cs="Arial"/>
          <w:color w:val="595959"/>
          <w:szCs w:val="24"/>
        </w:rPr>
        <w:t>Also</w:t>
      </w:r>
      <w:r>
        <w:rPr>
          <w:rFonts w:ascii="Arial" w:eastAsia="Arial" w:hAnsi="Arial" w:cs="Arial"/>
          <w:color w:val="595959"/>
          <w:szCs w:val="24"/>
        </w:rPr>
        <w:t xml:space="preserve">, we </w:t>
      </w:r>
      <w:r w:rsidR="00DF4E45">
        <w:rPr>
          <w:rFonts w:ascii="Arial" w:eastAsia="Arial" w:hAnsi="Arial" w:cs="Arial"/>
          <w:color w:val="595959"/>
          <w:szCs w:val="24"/>
        </w:rPr>
        <w:t>can</w:t>
      </w:r>
      <w:r>
        <w:rPr>
          <w:rFonts w:ascii="Arial" w:eastAsia="Arial" w:hAnsi="Arial" w:cs="Arial"/>
          <w:color w:val="595959"/>
          <w:szCs w:val="24"/>
        </w:rPr>
        <w:t xml:space="preserve"> find and predict new and emerging infectious respiratory diseases. Being able to depict more diversified data. </w:t>
      </w:r>
      <w:r w:rsidR="00DF4E45">
        <w:rPr>
          <w:rFonts w:ascii="Arial" w:eastAsia="Arial" w:hAnsi="Arial" w:cs="Arial"/>
          <w:color w:val="595959"/>
          <w:szCs w:val="24"/>
        </w:rPr>
        <w:t>Besides</w:t>
      </w:r>
      <w:r>
        <w:rPr>
          <w:rFonts w:ascii="Arial" w:eastAsia="Arial" w:hAnsi="Arial" w:cs="Arial"/>
          <w:color w:val="595959"/>
          <w:szCs w:val="24"/>
        </w:rPr>
        <w:t>, we are in a brand-new market letting us set the standards for the future too. Plus, applying a machine</w:t>
      </w:r>
      <w:r w:rsidR="00DF4E45">
        <w:rPr>
          <w:rFonts w:ascii="Arial" w:eastAsia="Arial" w:hAnsi="Arial" w:cs="Arial"/>
          <w:color w:val="595959"/>
          <w:szCs w:val="24"/>
        </w:rPr>
        <w:t>-</w:t>
      </w:r>
      <w:r>
        <w:rPr>
          <w:rFonts w:ascii="Arial" w:eastAsia="Arial" w:hAnsi="Arial" w:cs="Arial"/>
          <w:color w:val="595959"/>
          <w:szCs w:val="24"/>
        </w:rPr>
        <w:t>learning algorithm to help predict spread based on BOARDD data will benefit the BOARDD greatly. A</w:t>
      </w:r>
      <w:r w:rsidR="00DF4E45">
        <w:rPr>
          <w:rFonts w:ascii="Arial" w:eastAsia="Arial" w:hAnsi="Arial" w:cs="Arial"/>
          <w:color w:val="595959"/>
          <w:szCs w:val="24"/>
        </w:rPr>
        <w:t>n a</w:t>
      </w:r>
      <w:r>
        <w:rPr>
          <w:rFonts w:ascii="Arial" w:eastAsia="Arial" w:hAnsi="Arial" w:cs="Arial"/>
          <w:color w:val="595959"/>
          <w:szCs w:val="24"/>
        </w:rPr>
        <w:t xml:space="preserve">ccurate warning to where the </w:t>
      </w:r>
      <w:r>
        <w:t>disease</w:t>
      </w:r>
      <w:r>
        <w:rPr>
          <w:rFonts w:ascii="Arial" w:eastAsia="Arial" w:hAnsi="Arial" w:cs="Arial"/>
          <w:color w:val="595959"/>
          <w:szCs w:val="24"/>
        </w:rPr>
        <w:t xml:space="preserve"> is and will be can also be provided. However, we do have some threats. These include both increased research and BOARDDs in the medical field technology and future competition. When addressing these, we just plan on maintaining our quality, accuracy, and diversity to set us apart along with the fact that our BOARDD is so cheap and reliable. While there will always be a problem with </w:t>
      </w:r>
      <w:r>
        <w:t>server</w:t>
      </w:r>
      <w:r>
        <w:rPr>
          <w:rFonts w:ascii="Arial" w:eastAsia="Arial" w:hAnsi="Arial" w:cs="Arial"/>
          <w:color w:val="595959"/>
          <w:szCs w:val="24"/>
        </w:rPr>
        <w:t xml:space="preserve"> downtime, people believing it is too much surveillance and a violation of privacy, and devices becoming damaged by elements/people/etc., we plan to just address them as they come and to constantly </w:t>
      </w:r>
      <w:r>
        <w:t>improve</w:t>
      </w:r>
      <w:r>
        <w:rPr>
          <w:rFonts w:ascii="Arial" w:eastAsia="Arial" w:hAnsi="Arial" w:cs="Arial"/>
          <w:color w:val="595959"/>
          <w:szCs w:val="24"/>
        </w:rPr>
        <w:t xml:space="preserve"> the BOARDD. </w:t>
      </w:r>
    </w:p>
    <w:p w14:paraId="0CBBA1BE" w14:textId="77777777" w:rsidR="003E78A7" w:rsidRPr="00E237E8" w:rsidRDefault="003E78A7"/>
    <w:tbl>
      <w:tblPr>
        <w:tblW w:w="10080" w:type="dxa"/>
        <w:tblLayout w:type="fixed"/>
        <w:tblCellMar>
          <w:left w:w="115" w:type="dxa"/>
          <w:right w:w="115" w:type="dxa"/>
        </w:tblCellMar>
        <w:tblLook w:val="0600" w:firstRow="0" w:lastRow="0" w:firstColumn="0" w:lastColumn="0" w:noHBand="1" w:noVBand="1"/>
      </w:tblPr>
      <w:tblGrid>
        <w:gridCol w:w="2592"/>
        <w:gridCol w:w="4896"/>
        <w:gridCol w:w="2592"/>
      </w:tblGrid>
      <w:tr w:rsidR="003E78A7" w:rsidRPr="00E237E8" w14:paraId="28393A13" w14:textId="77777777" w:rsidTr="00651439">
        <w:trPr>
          <w:trHeight w:val="3690"/>
        </w:trPr>
        <w:tc>
          <w:tcPr>
            <w:tcW w:w="2592" w:type="dxa"/>
          </w:tcPr>
          <w:sdt>
            <w:sdtPr>
              <w:id w:val="841667111"/>
              <w:placeholder>
                <w:docPart w:val="D6A4CE9E0C8444A682F2819A87F277AC"/>
              </w:placeholder>
              <w:temporary/>
              <w:showingPlcHdr/>
              <w15:appearance w15:val="hidden"/>
            </w:sdtPr>
            <w:sdtEndPr/>
            <w:sdtContent>
              <w:p w14:paraId="1538BDBC" w14:textId="77777777" w:rsidR="003E78A7" w:rsidRPr="00E237E8" w:rsidRDefault="008965F6" w:rsidP="008965F6">
                <w:pPr>
                  <w:pStyle w:val="Graphheading1"/>
                </w:pPr>
                <w:r w:rsidRPr="00E237E8">
                  <w:t>STRENGTHS</w:t>
                </w:r>
              </w:p>
            </w:sdtContent>
          </w:sdt>
          <w:p w14:paraId="40BD2763" w14:textId="2602B59F" w:rsidR="008965F6" w:rsidRDefault="003F544D" w:rsidP="007E440B">
            <w:pPr>
              <w:pStyle w:val="Graphbullet"/>
            </w:pPr>
            <w:r>
              <w:t xml:space="preserve">High accuracy </w:t>
            </w:r>
          </w:p>
          <w:p w14:paraId="44F4BDBD" w14:textId="61CEBB17" w:rsidR="007E440B" w:rsidRDefault="007E440B" w:rsidP="007E440B">
            <w:pPr>
              <w:pStyle w:val="Graphbullet"/>
            </w:pPr>
            <w:r>
              <w:t>Can be applied to any</w:t>
            </w:r>
            <w:r w:rsidR="00704D88">
              <w:t xml:space="preserve"> infectious</w:t>
            </w:r>
            <w:r>
              <w:t xml:space="preserve"> </w:t>
            </w:r>
            <w:r w:rsidR="00244422">
              <w:t xml:space="preserve">respiratory disease </w:t>
            </w:r>
            <w:r>
              <w:t>(not just COVID-19)</w:t>
            </w:r>
          </w:p>
          <w:p w14:paraId="51E1E392" w14:textId="77777777" w:rsidR="007E440B" w:rsidRDefault="007E440B" w:rsidP="007E440B">
            <w:pPr>
              <w:pStyle w:val="Graphbullet"/>
            </w:pPr>
            <w:r>
              <w:t>Untouched market</w:t>
            </w:r>
          </w:p>
          <w:p w14:paraId="779D6AF7" w14:textId="77777777" w:rsidR="007E440B" w:rsidRDefault="007E440B" w:rsidP="007E440B">
            <w:pPr>
              <w:pStyle w:val="Graphbullet"/>
            </w:pPr>
            <w:r>
              <w:t>Very necessary</w:t>
            </w:r>
          </w:p>
          <w:p w14:paraId="578573BD" w14:textId="77777777" w:rsidR="009137AB" w:rsidRDefault="009137AB" w:rsidP="007E440B">
            <w:pPr>
              <w:pStyle w:val="Graphbullet"/>
            </w:pPr>
            <w:r>
              <w:t xml:space="preserve">Very user friendly </w:t>
            </w:r>
          </w:p>
          <w:p w14:paraId="2C676BED" w14:textId="01E5A6F9" w:rsidR="003F544D" w:rsidRDefault="00C92AC5" w:rsidP="007E440B">
            <w:pPr>
              <w:pStyle w:val="Graphbullet"/>
            </w:pPr>
            <w:r>
              <w:t>A unique innovation</w:t>
            </w:r>
          </w:p>
          <w:p w14:paraId="4EAE9989" w14:textId="3D4E3072" w:rsidR="003F544D" w:rsidRPr="00E237E8" w:rsidRDefault="003F544D" w:rsidP="007E440B">
            <w:pPr>
              <w:pStyle w:val="Graphbullet"/>
            </w:pPr>
            <w:r>
              <w:t xml:space="preserve">Allows for disease tracking on a similar level of how well the weather is tracked. </w:t>
            </w:r>
          </w:p>
        </w:tc>
        <w:tc>
          <w:tcPr>
            <w:tcW w:w="4896" w:type="dxa"/>
            <w:vMerge w:val="restart"/>
            <w:vAlign w:val="center"/>
          </w:tcPr>
          <w:p w14:paraId="1B450C7D" w14:textId="77777777" w:rsidR="003E78A7" w:rsidRPr="00E237E8" w:rsidRDefault="003E78A7" w:rsidP="008965F6">
            <w:pPr>
              <w:pStyle w:val="ListBullet"/>
              <w:tabs>
                <w:tab w:val="clear" w:pos="360"/>
              </w:tabs>
              <w:ind w:left="0" w:firstLine="0"/>
              <w:jc w:val="center"/>
            </w:pPr>
            <w:r w:rsidRPr="00E237E8">
              <w:rPr>
                <w:noProof/>
              </w:rPr>
              <w:drawing>
                <wp:inline distT="0" distB="0" distL="0" distR="0" wp14:anchorId="32B844B8" wp14:editId="62310BA0">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2592" w:type="dxa"/>
          </w:tcPr>
          <w:p w14:paraId="42FCEA95" w14:textId="3D2DA1A1" w:rsidR="003E78A7" w:rsidRPr="00E237E8" w:rsidRDefault="008965F6" w:rsidP="008965F6">
            <w:pPr>
              <w:pStyle w:val="Graphheading2"/>
            </w:pPr>
            <w:r w:rsidRPr="00E237E8">
              <w:t>WEAKNESSES</w:t>
            </w:r>
          </w:p>
          <w:p w14:paraId="6134BC1E" w14:textId="77777777" w:rsidR="008965F6" w:rsidRDefault="008E2FAE" w:rsidP="007E440B">
            <w:pPr>
              <w:pStyle w:val="Graphbullet2"/>
            </w:pPr>
            <w:r>
              <w:t xml:space="preserve">Difficulty gathering large data sets </w:t>
            </w:r>
          </w:p>
          <w:p w14:paraId="79F63096" w14:textId="3B7150AC" w:rsidR="008E2FAE" w:rsidRDefault="005302E1" w:rsidP="007E440B">
            <w:pPr>
              <w:pStyle w:val="Graphbullet2"/>
            </w:pPr>
            <w:r>
              <w:t>Difficulty</w:t>
            </w:r>
            <w:r w:rsidR="008E2FAE">
              <w:t xml:space="preserve"> </w:t>
            </w:r>
            <w:r>
              <w:t>choosing</w:t>
            </w:r>
            <w:r w:rsidR="008E2FAE">
              <w:t xml:space="preserve"> </w:t>
            </w:r>
            <w:r w:rsidR="00DF4E45">
              <w:t xml:space="preserve">the </w:t>
            </w:r>
            <w:r w:rsidR="008E2FAE">
              <w:t>final destination of</w:t>
            </w:r>
            <w:r w:rsidR="00C92AC5">
              <w:t xml:space="preserve"> BOARDD</w:t>
            </w:r>
          </w:p>
          <w:p w14:paraId="10138B82" w14:textId="77777777" w:rsidR="008E2FAE" w:rsidRDefault="008E2FAE" w:rsidP="007E440B">
            <w:pPr>
              <w:pStyle w:val="Graphbullet2"/>
            </w:pPr>
            <w:r>
              <w:t xml:space="preserve">Way to render the map with the data collected from multiple rates of infection </w:t>
            </w:r>
          </w:p>
          <w:p w14:paraId="46A03B68" w14:textId="77777777" w:rsidR="003F544D" w:rsidRDefault="003F544D" w:rsidP="007E440B">
            <w:pPr>
              <w:pStyle w:val="Graphbullet2"/>
            </w:pPr>
            <w:r>
              <w:t>Not very effective unless used on a large scale</w:t>
            </w:r>
          </w:p>
          <w:p w14:paraId="0B3C6D49" w14:textId="5A735C22" w:rsidR="003F544D" w:rsidRPr="00E237E8" w:rsidRDefault="003F544D" w:rsidP="007E440B">
            <w:pPr>
              <w:pStyle w:val="Graphbullet2"/>
            </w:pPr>
            <w:r>
              <w:t>Accuracy is less than perfect</w:t>
            </w:r>
          </w:p>
        </w:tc>
      </w:tr>
      <w:tr w:rsidR="003E78A7" w:rsidRPr="00E237E8" w14:paraId="72D19634" w14:textId="77777777" w:rsidTr="008965F6">
        <w:trPr>
          <w:trHeight w:val="2535"/>
        </w:trPr>
        <w:tc>
          <w:tcPr>
            <w:tcW w:w="2592" w:type="dxa"/>
          </w:tcPr>
          <w:sdt>
            <w:sdtPr>
              <w:id w:val="-2099856493"/>
              <w:placeholder>
                <w:docPart w:val="81DBA144162D45589BD55C6F4A2652C9"/>
              </w:placeholder>
              <w:temporary/>
              <w:showingPlcHdr/>
              <w15:appearance w15:val="hidden"/>
            </w:sdtPr>
            <w:sdtEndPr/>
            <w:sdtContent>
              <w:p w14:paraId="3675B95A" w14:textId="77777777" w:rsidR="003E78A7" w:rsidRPr="00E237E8" w:rsidRDefault="008965F6" w:rsidP="008965F6">
                <w:pPr>
                  <w:pStyle w:val="Graphheading3"/>
                </w:pPr>
                <w:r w:rsidRPr="00E237E8">
                  <w:t>OPPORTUNITIES</w:t>
                </w:r>
              </w:p>
            </w:sdtContent>
          </w:sdt>
          <w:p w14:paraId="23E947CA" w14:textId="2E636C60" w:rsidR="008965F6" w:rsidRDefault="00BE51BC" w:rsidP="007E440B">
            <w:pPr>
              <w:pStyle w:val="Graphbullet3"/>
            </w:pPr>
            <w:r>
              <w:t>Ability</w:t>
            </w:r>
            <w:r w:rsidR="007E440B">
              <w:t xml:space="preserve"> to diagnose with improved accuracy</w:t>
            </w:r>
          </w:p>
          <w:p w14:paraId="506F279A" w14:textId="77777777" w:rsidR="007E440B" w:rsidRDefault="007E440B" w:rsidP="007E440B">
            <w:pPr>
              <w:pStyle w:val="Graphbullet3"/>
            </w:pPr>
            <w:r>
              <w:t>Able to depict more data</w:t>
            </w:r>
          </w:p>
          <w:p w14:paraId="3BDAD229" w14:textId="77777777" w:rsidR="007E440B" w:rsidRDefault="007E440B" w:rsidP="007E440B">
            <w:pPr>
              <w:pStyle w:val="Graphbullet3"/>
            </w:pPr>
            <w:r>
              <w:t>Diversify data from disease diagnoses and spread</w:t>
            </w:r>
          </w:p>
          <w:p w14:paraId="7031F661" w14:textId="77777777" w:rsidR="007E440B" w:rsidRDefault="007E440B" w:rsidP="007E440B">
            <w:pPr>
              <w:pStyle w:val="Graphbullet3"/>
            </w:pPr>
            <w:r>
              <w:t xml:space="preserve">Brand new market </w:t>
            </w:r>
          </w:p>
          <w:p w14:paraId="31264B4D" w14:textId="05309BCC" w:rsidR="003F544D" w:rsidRDefault="003F544D" w:rsidP="007E440B">
            <w:pPr>
              <w:pStyle w:val="Graphbullet3"/>
            </w:pPr>
            <w:r>
              <w:t>To find an</w:t>
            </w:r>
            <w:r w:rsidR="00DF4E45">
              <w:t>d</w:t>
            </w:r>
            <w:r>
              <w:t xml:space="preserve"> predict new and emerging infectious </w:t>
            </w:r>
            <w:r w:rsidR="00651439">
              <w:t>respiratory</w:t>
            </w:r>
            <w:r>
              <w:t xml:space="preserve"> diseases</w:t>
            </w:r>
          </w:p>
          <w:p w14:paraId="51F89C68" w14:textId="00CBEF01" w:rsidR="003F544D" w:rsidRDefault="003F544D" w:rsidP="007E440B">
            <w:pPr>
              <w:pStyle w:val="Graphbullet3"/>
            </w:pPr>
            <w:r>
              <w:t>Applying a machine</w:t>
            </w:r>
            <w:r w:rsidR="00DF4E45">
              <w:t>-</w:t>
            </w:r>
            <w:r>
              <w:t>learning algorithm to help predict spread based on B</w:t>
            </w:r>
            <w:r w:rsidR="00C92AC5">
              <w:t>OARDD</w:t>
            </w:r>
            <w:r>
              <w:t xml:space="preserve"> data</w:t>
            </w:r>
          </w:p>
          <w:p w14:paraId="37918753" w14:textId="6C892F23" w:rsidR="003F544D" w:rsidRPr="00E237E8" w:rsidRDefault="003F544D" w:rsidP="007E440B">
            <w:pPr>
              <w:pStyle w:val="Graphbullet3"/>
            </w:pPr>
            <w:r>
              <w:t xml:space="preserve">To provide accurate warning to where diseases are and will be </w:t>
            </w:r>
          </w:p>
        </w:tc>
        <w:tc>
          <w:tcPr>
            <w:tcW w:w="4896" w:type="dxa"/>
            <w:vMerge/>
          </w:tcPr>
          <w:p w14:paraId="650146AE" w14:textId="77777777" w:rsidR="003E78A7" w:rsidRPr="00E237E8" w:rsidRDefault="003E78A7" w:rsidP="003E78A7">
            <w:pPr>
              <w:pStyle w:val="ListBullet"/>
              <w:tabs>
                <w:tab w:val="clear" w:pos="360"/>
              </w:tabs>
              <w:ind w:left="0" w:firstLine="0"/>
            </w:pPr>
          </w:p>
        </w:tc>
        <w:tc>
          <w:tcPr>
            <w:tcW w:w="2592" w:type="dxa"/>
          </w:tcPr>
          <w:sdt>
            <w:sdtPr>
              <w:id w:val="996142121"/>
              <w:placeholder>
                <w:docPart w:val="B35A79A3DBBB4407893D3AE870A7FBEF"/>
              </w:placeholder>
              <w:temporary/>
              <w:showingPlcHdr/>
              <w15:appearance w15:val="hidden"/>
            </w:sdtPr>
            <w:sdtEndPr/>
            <w:sdtContent>
              <w:p w14:paraId="7D015EA5" w14:textId="77777777" w:rsidR="003E78A7" w:rsidRPr="00E237E8" w:rsidRDefault="008965F6" w:rsidP="008965F6">
                <w:pPr>
                  <w:pStyle w:val="Graphheading4"/>
                </w:pPr>
                <w:r w:rsidRPr="00E237E8">
                  <w:t>THREATS</w:t>
                </w:r>
              </w:p>
            </w:sdtContent>
          </w:sdt>
          <w:p w14:paraId="76F858F8" w14:textId="77777777" w:rsidR="008965F6" w:rsidRDefault="007E440B" w:rsidP="007E440B">
            <w:pPr>
              <w:pStyle w:val="Graphbullet4"/>
            </w:pPr>
            <w:r>
              <w:t>Increase medical field technology</w:t>
            </w:r>
          </w:p>
          <w:p w14:paraId="34372FAC" w14:textId="77777777" w:rsidR="003F544D" w:rsidRDefault="009137AB" w:rsidP="007E440B">
            <w:pPr>
              <w:pStyle w:val="Graphbullet4"/>
            </w:pPr>
            <w:r>
              <w:t>Future competition</w:t>
            </w:r>
          </w:p>
          <w:p w14:paraId="414E48CE" w14:textId="2A9CADAA" w:rsidR="003F544D" w:rsidRDefault="003F544D" w:rsidP="007E440B">
            <w:pPr>
              <w:pStyle w:val="Graphbullet4"/>
            </w:pPr>
            <w:r>
              <w:t>Se</w:t>
            </w:r>
            <w:r w:rsidR="00DF4E45">
              <w:t>r</w:t>
            </w:r>
            <w:r>
              <w:t>ver downtime</w:t>
            </w:r>
          </w:p>
          <w:p w14:paraId="73DC1637" w14:textId="415C393A" w:rsidR="003F544D" w:rsidRDefault="003F544D" w:rsidP="007E440B">
            <w:pPr>
              <w:pStyle w:val="Graphbullet4"/>
            </w:pPr>
            <w:r>
              <w:t xml:space="preserve">People believing it is too much </w:t>
            </w:r>
            <w:r w:rsidR="00651439">
              <w:t>surveillance</w:t>
            </w:r>
            <w:r>
              <w:t xml:space="preserve"> and a violation of privacy</w:t>
            </w:r>
          </w:p>
          <w:p w14:paraId="45629A98" w14:textId="668807EA" w:rsidR="007E440B" w:rsidRPr="00E237E8" w:rsidRDefault="003F544D" w:rsidP="007E440B">
            <w:pPr>
              <w:pStyle w:val="Graphbullet4"/>
            </w:pPr>
            <w:r>
              <w:t>Devices becoming damaged by elements/people/</w:t>
            </w:r>
            <w:r w:rsidR="00651439">
              <w:t>etc.</w:t>
            </w:r>
            <w:r w:rsidR="009137AB">
              <w:t xml:space="preserve"> </w:t>
            </w:r>
          </w:p>
        </w:tc>
      </w:tr>
    </w:tbl>
    <w:p w14:paraId="50B1760F" w14:textId="41E35D9C" w:rsidR="003E78A7" w:rsidRPr="00E237E8" w:rsidRDefault="003E78A7" w:rsidP="003F544D">
      <w:pPr>
        <w:pStyle w:val="ListBullet"/>
        <w:tabs>
          <w:tab w:val="clear" w:pos="360"/>
        </w:tabs>
        <w:ind w:left="340" w:hanging="340"/>
        <w:sectPr w:rsidR="003E78A7" w:rsidRPr="00E237E8" w:rsidSect="00AC4859">
          <w:pgSz w:w="12240" w:h="15840" w:code="1"/>
          <w:pgMar w:top="2160" w:right="1080" w:bottom="720" w:left="1080" w:header="648" w:footer="432" w:gutter="0"/>
          <w:cols w:space="708"/>
          <w:docGrid w:linePitch="360"/>
        </w:sectPr>
      </w:pPr>
    </w:p>
    <w:p w14:paraId="430AFB7C" w14:textId="1D9B094B" w:rsidR="003E78A7" w:rsidRPr="00E237E8" w:rsidRDefault="00347AF5" w:rsidP="0076578B">
      <w:pPr>
        <w:pStyle w:val="Heading1"/>
        <w:numPr>
          <w:ilvl w:val="0"/>
          <w:numId w:val="1"/>
        </w:numPr>
      </w:pPr>
      <w:bookmarkStart w:id="6" w:name="_Toc69979518"/>
      <w:r w:rsidRPr="00E237E8">
        <w:lastRenderedPageBreak/>
        <w:t>Operating Plan</w:t>
      </w:r>
      <w:bookmarkEnd w:id="6"/>
    </w:p>
    <w:p w14:paraId="706A5EE2" w14:textId="417A4224" w:rsidR="00C92AC5" w:rsidRDefault="00C92AC5" w:rsidP="00C92AC5">
      <w:r>
        <w:t xml:space="preserve">Our company plans to operate as in infrastructure. We aim to market to our customers as a data collector and </w:t>
      </w:r>
      <w:r w:rsidR="00DF4E45">
        <w:t>d</w:t>
      </w:r>
      <w:r>
        <w:t xml:space="preserve">o not collect revenue on the BOARDDs. We want to focus on gathering a net of data rather than a profit. Even though there is every opportunity to gain revenue, it is better that we keep the price low and just use our BOARDDs to collect data. The more BOARDDs that are in the public, the more data that comes in and can be used to forecast and show the spread of infectious respiratory diseases. Our cybersecurity aspects would be focused on not collecting and holding the audio and video feeds that our BOARDDs receive. Rather we would just be using the data that the BOARDDs transmit to our server. Our main customers for BOARDDs include but are not limited to: Hospitals, airlines, governments, cities, businesses, and many other public facilities. Our current team members are keeping our BOARDDs constantly evolving and addressing the problems as they occur. Additionally, thanks to the BOARDDs being wireless devices we can just run the server and other behind the scene actions in our homes. </w:t>
      </w:r>
    </w:p>
    <w:p w14:paraId="1DD239EB" w14:textId="77777777" w:rsidR="00C92AC5" w:rsidRDefault="00C92AC5" w:rsidP="00C92AC5">
      <w:pPr>
        <w:numPr>
          <w:ilvl w:val="0"/>
          <w:numId w:val="20"/>
        </w:numPr>
        <w:pBdr>
          <w:top w:val="nil"/>
          <w:left w:val="nil"/>
          <w:bottom w:val="nil"/>
          <w:right w:val="nil"/>
          <w:between w:val="nil"/>
        </w:pBdr>
        <w:spacing w:before="0" w:after="200" w:line="276" w:lineRule="auto"/>
      </w:pPr>
      <w:r>
        <w:rPr>
          <w:rFonts w:ascii="Arial" w:eastAsia="Arial" w:hAnsi="Arial" w:cs="Arial"/>
          <w:b/>
          <w:color w:val="595959"/>
          <w:szCs w:val="24"/>
        </w:rPr>
        <w:t>Order Fulfillment:</w:t>
      </w:r>
      <w:r>
        <w:rPr>
          <w:rFonts w:ascii="Arial" w:eastAsia="Arial" w:hAnsi="Arial" w:cs="Arial"/>
          <w:color w:val="595959"/>
          <w:szCs w:val="24"/>
        </w:rPr>
        <w:t xml:space="preserve"> We plan on just shipping our devices to the customers. There is no need for us to have an elaborate system. The BOARDD would be easy to install and we would be able to just receive the data wirelessly. We would just be keeping track of the number we have sold so that our data displays can be accurate in their rates and forecasting. </w:t>
      </w:r>
    </w:p>
    <w:p w14:paraId="40B993DF" w14:textId="4C87AA90" w:rsidR="00C92AC5" w:rsidRDefault="00C92AC5" w:rsidP="00C92AC5">
      <w:pPr>
        <w:numPr>
          <w:ilvl w:val="0"/>
          <w:numId w:val="20"/>
        </w:numPr>
        <w:pBdr>
          <w:top w:val="nil"/>
          <w:left w:val="nil"/>
          <w:bottom w:val="nil"/>
          <w:right w:val="nil"/>
          <w:between w:val="nil"/>
        </w:pBdr>
        <w:spacing w:before="0" w:after="200" w:line="276" w:lineRule="auto"/>
      </w:pPr>
      <w:r>
        <w:rPr>
          <w:rFonts w:ascii="Arial" w:eastAsia="Arial" w:hAnsi="Arial" w:cs="Arial"/>
          <w:b/>
          <w:color w:val="595959"/>
          <w:szCs w:val="24"/>
        </w:rPr>
        <w:t>Payment:</w:t>
      </w:r>
      <w:r>
        <w:rPr>
          <w:rFonts w:ascii="Arial" w:eastAsia="Arial" w:hAnsi="Arial" w:cs="Arial"/>
          <w:color w:val="595959"/>
          <w:szCs w:val="24"/>
        </w:rPr>
        <w:t xml:space="preserve"> In terms of payment, we plan on selling our BOARDDs at $2</w:t>
      </w:r>
      <w:r>
        <w:t>5</w:t>
      </w:r>
      <w:r>
        <w:rPr>
          <w:rFonts w:ascii="Arial" w:eastAsia="Arial" w:hAnsi="Arial" w:cs="Arial"/>
          <w:color w:val="595959"/>
          <w:szCs w:val="24"/>
        </w:rPr>
        <w:t xml:space="preserve"> exactly. </w:t>
      </w:r>
      <w:r>
        <w:t>O</w:t>
      </w:r>
      <w:r>
        <w:rPr>
          <w:rFonts w:ascii="Arial" w:eastAsia="Arial" w:hAnsi="Arial" w:cs="Arial"/>
          <w:color w:val="595959"/>
          <w:szCs w:val="24"/>
        </w:rPr>
        <w:t xml:space="preserve">ur goal for BOARDDs is to be an infrastructure and </w:t>
      </w:r>
      <w:r>
        <w:t xml:space="preserve">be easy to start up as it </w:t>
      </w:r>
      <w:r w:rsidR="00DF4E45">
        <w:t>needs</w:t>
      </w:r>
      <w:r>
        <w:t xml:space="preserve"> to operate on a large scale</w:t>
      </w:r>
      <w:r>
        <w:rPr>
          <w:rFonts w:ascii="Arial" w:eastAsia="Arial" w:hAnsi="Arial" w:cs="Arial"/>
          <w:color w:val="595959"/>
          <w:szCs w:val="24"/>
        </w:rPr>
        <w:t xml:space="preserve">. We want our BOARDD to act as infrastructure </w:t>
      </w:r>
      <w:r>
        <w:t>as efficient</w:t>
      </w:r>
      <w:r w:rsidR="00DF4E45">
        <w:t>ly</w:t>
      </w:r>
      <w:r>
        <w:rPr>
          <w:rFonts w:ascii="Arial" w:eastAsia="Arial" w:hAnsi="Arial" w:cs="Arial"/>
          <w:color w:val="595959"/>
          <w:szCs w:val="24"/>
        </w:rPr>
        <w:t xml:space="preserve"> </w:t>
      </w:r>
      <w:r w:rsidR="00DF4E45">
        <w:rPr>
          <w:rFonts w:ascii="Arial" w:eastAsia="Arial" w:hAnsi="Arial" w:cs="Arial"/>
          <w:color w:val="595959"/>
          <w:szCs w:val="24"/>
        </w:rPr>
        <w:t xml:space="preserve">as </w:t>
      </w:r>
      <w:r>
        <w:rPr>
          <w:rFonts w:ascii="Arial" w:eastAsia="Arial" w:hAnsi="Arial" w:cs="Arial"/>
          <w:color w:val="595959"/>
          <w:szCs w:val="24"/>
        </w:rPr>
        <w:t>a bridge or traffic light. It would help better society with its data that i</w:t>
      </w:r>
      <w:r w:rsidR="00DF4E45">
        <w:rPr>
          <w:rFonts w:ascii="Arial" w:eastAsia="Arial" w:hAnsi="Arial" w:cs="Arial"/>
          <w:color w:val="595959"/>
          <w:szCs w:val="24"/>
        </w:rPr>
        <w:t>s</w:t>
      </w:r>
      <w:r>
        <w:rPr>
          <w:rFonts w:ascii="Arial" w:eastAsia="Arial" w:hAnsi="Arial" w:cs="Arial"/>
          <w:color w:val="595959"/>
          <w:szCs w:val="24"/>
        </w:rPr>
        <w:t xml:space="preserve"> provided and would provide the communities it is in with a </w:t>
      </w:r>
      <w:r w:rsidR="00DF4E45">
        <w:rPr>
          <w:rFonts w:ascii="Arial" w:eastAsia="Arial" w:hAnsi="Arial" w:cs="Arial"/>
          <w:color w:val="595959"/>
          <w:szCs w:val="24"/>
        </w:rPr>
        <w:t>s</w:t>
      </w:r>
      <w:r>
        <w:rPr>
          <w:rFonts w:ascii="Arial" w:eastAsia="Arial" w:hAnsi="Arial" w:cs="Arial"/>
          <w:color w:val="595959"/>
          <w:szCs w:val="24"/>
        </w:rPr>
        <w:t>et of data. We also want to make this BOARDD cheap enough that deployment in large amounts is financially feasible.</w:t>
      </w:r>
    </w:p>
    <w:p w14:paraId="57C00DD8" w14:textId="0BA722AB" w:rsidR="00C92AC5" w:rsidRDefault="00C92AC5" w:rsidP="00C92AC5">
      <w:pPr>
        <w:numPr>
          <w:ilvl w:val="0"/>
          <w:numId w:val="20"/>
        </w:numPr>
        <w:pBdr>
          <w:top w:val="nil"/>
          <w:left w:val="nil"/>
          <w:bottom w:val="nil"/>
          <w:right w:val="nil"/>
          <w:between w:val="nil"/>
        </w:pBdr>
        <w:spacing w:before="0" w:after="200" w:line="276" w:lineRule="auto"/>
      </w:pPr>
      <w:r>
        <w:rPr>
          <w:rFonts w:ascii="Arial" w:eastAsia="Arial" w:hAnsi="Arial" w:cs="Arial"/>
          <w:b/>
          <w:color w:val="595959"/>
          <w:szCs w:val="24"/>
        </w:rPr>
        <w:t>Cyber Security:</w:t>
      </w:r>
      <w:r>
        <w:rPr>
          <w:rFonts w:ascii="Arial" w:eastAsia="Arial" w:hAnsi="Arial" w:cs="Arial"/>
          <w:color w:val="595959"/>
          <w:szCs w:val="24"/>
        </w:rPr>
        <w:t xml:space="preserve"> For the cybersecurity part of our BOARDDs we focused on making sure public data is as secure as possible. For that reason, no video footage will be recorded and stored anywhere on the devices nor the </w:t>
      </w:r>
      <w:r>
        <w:t>servers</w:t>
      </w:r>
      <w:r>
        <w:rPr>
          <w:rFonts w:ascii="Arial" w:eastAsia="Arial" w:hAnsi="Arial" w:cs="Arial"/>
          <w:color w:val="595959"/>
          <w:szCs w:val="24"/>
        </w:rPr>
        <w:t xml:space="preserve">. The same goes for audio as well. </w:t>
      </w:r>
      <w:r>
        <w:t>T</w:t>
      </w:r>
      <w:r>
        <w:rPr>
          <w:rFonts w:ascii="Arial" w:eastAsia="Arial" w:hAnsi="Arial" w:cs="Arial"/>
          <w:color w:val="595959"/>
          <w:szCs w:val="24"/>
        </w:rPr>
        <w:t xml:space="preserve">he only way to get access to </w:t>
      </w:r>
      <w:r>
        <w:t>the</w:t>
      </w:r>
      <w:r>
        <w:rPr>
          <w:rFonts w:ascii="Arial" w:eastAsia="Arial" w:hAnsi="Arial" w:cs="Arial"/>
          <w:color w:val="595959"/>
          <w:szCs w:val="24"/>
        </w:rPr>
        <w:t xml:space="preserve"> server is with R</w:t>
      </w:r>
      <w:r>
        <w:t>SA keys through ssh, ensuring that the server is secure, but can still be maintained by the server admins. There is no chance for a data breach, as there is no personal information stored, and all of the data on the server is displayed on the website.</w:t>
      </w:r>
      <w:r>
        <w:rPr>
          <w:rFonts w:ascii="Arial" w:eastAsia="Arial" w:hAnsi="Arial" w:cs="Arial"/>
          <w:color w:val="595959"/>
          <w:szCs w:val="24"/>
        </w:rPr>
        <w:t xml:space="preserve"> </w:t>
      </w:r>
    </w:p>
    <w:p w14:paraId="1527218E" w14:textId="113CB22E" w:rsidR="00C92AC5" w:rsidRDefault="00C92AC5" w:rsidP="00C92AC5">
      <w:pPr>
        <w:numPr>
          <w:ilvl w:val="0"/>
          <w:numId w:val="20"/>
        </w:numPr>
        <w:pBdr>
          <w:top w:val="nil"/>
          <w:left w:val="nil"/>
          <w:bottom w:val="nil"/>
          <w:right w:val="nil"/>
          <w:between w:val="nil"/>
        </w:pBdr>
        <w:spacing w:before="0" w:after="200" w:line="276" w:lineRule="auto"/>
      </w:pPr>
      <w:r>
        <w:rPr>
          <w:rFonts w:ascii="Arial" w:eastAsia="Arial" w:hAnsi="Arial" w:cs="Arial"/>
          <w:b/>
          <w:color w:val="595959"/>
          <w:szCs w:val="24"/>
        </w:rPr>
        <w:t xml:space="preserve">Key Customers: </w:t>
      </w:r>
      <w:r>
        <w:rPr>
          <w:rFonts w:ascii="Arial" w:eastAsia="Arial" w:hAnsi="Arial" w:cs="Arial"/>
          <w:color w:val="595959"/>
          <w:szCs w:val="24"/>
        </w:rPr>
        <w:t xml:space="preserve">Our main customers are aimed to be cities, countries, businesses, governments, hospitals, airlines, and other public facilities. The BOARDD will help businesses when addressing possible closings, policies, the risk to employees, and </w:t>
      </w:r>
      <w:r>
        <w:rPr>
          <w:rFonts w:ascii="Arial" w:eastAsia="Arial" w:hAnsi="Arial" w:cs="Arial"/>
          <w:color w:val="595959"/>
          <w:szCs w:val="24"/>
        </w:rPr>
        <w:lastRenderedPageBreak/>
        <w:t xml:space="preserve">eliminate possible liabilities. Cities can use our BOARDD to optimize closings and provide a better data set that can help them make more informed decisions </w:t>
      </w:r>
      <w:r w:rsidR="00DF4E45">
        <w:rPr>
          <w:rFonts w:ascii="Arial" w:eastAsia="Arial" w:hAnsi="Arial" w:cs="Arial"/>
          <w:color w:val="595959"/>
          <w:szCs w:val="24"/>
        </w:rPr>
        <w:t>about</w:t>
      </w:r>
      <w:r>
        <w:rPr>
          <w:rFonts w:ascii="Arial" w:eastAsia="Arial" w:hAnsi="Arial" w:cs="Arial"/>
          <w:color w:val="595959"/>
          <w:szCs w:val="24"/>
        </w:rPr>
        <w:t xml:space="preserve"> their economy. Countries will be using our BOARDDs to better predict disease spreads and how it truly </w:t>
      </w:r>
      <w:r>
        <w:t>spreads</w:t>
      </w:r>
      <w:r>
        <w:rPr>
          <w:rFonts w:ascii="Arial" w:eastAsia="Arial" w:hAnsi="Arial" w:cs="Arial"/>
          <w:color w:val="595959"/>
          <w:szCs w:val="24"/>
        </w:rPr>
        <w:t xml:space="preserve"> which can help show all developments and losses in containing </w:t>
      </w:r>
      <w:r>
        <w:t>it, treating</w:t>
      </w:r>
      <w:r>
        <w:rPr>
          <w:rFonts w:ascii="Arial" w:eastAsia="Arial" w:hAnsi="Arial" w:cs="Arial"/>
          <w:color w:val="595959"/>
          <w:szCs w:val="24"/>
        </w:rPr>
        <w:t xml:space="preserve"> it, etc. </w:t>
      </w:r>
    </w:p>
    <w:p w14:paraId="2096E5CA" w14:textId="608C3FDD" w:rsidR="00C92AC5" w:rsidRDefault="00C92AC5" w:rsidP="00C92AC5">
      <w:pPr>
        <w:numPr>
          <w:ilvl w:val="0"/>
          <w:numId w:val="20"/>
        </w:numPr>
        <w:pBdr>
          <w:top w:val="nil"/>
          <w:left w:val="nil"/>
          <w:bottom w:val="nil"/>
          <w:right w:val="nil"/>
          <w:between w:val="nil"/>
        </w:pBdr>
        <w:spacing w:before="0" w:after="200" w:line="276" w:lineRule="auto"/>
        <w:rPr>
          <w:color w:val="595959"/>
        </w:rPr>
      </w:pPr>
      <w:r>
        <w:rPr>
          <w:rFonts w:ascii="Arial" w:eastAsia="Arial" w:hAnsi="Arial" w:cs="Arial"/>
          <w:b/>
          <w:color w:val="595959"/>
          <w:szCs w:val="24"/>
        </w:rPr>
        <w:t xml:space="preserve">Key Employees and Organization: </w:t>
      </w:r>
      <w:r>
        <w:rPr>
          <w:rFonts w:ascii="Arial" w:eastAsia="Arial" w:hAnsi="Arial" w:cs="Arial"/>
          <w:color w:val="595959"/>
          <w:szCs w:val="24"/>
        </w:rPr>
        <w:t xml:space="preserve">Currently our team members have many key skills that will greatly benefit our company. Machine learning, cybersecurity, server </w:t>
      </w:r>
      <w:r>
        <w:t>upkeep</w:t>
      </w:r>
      <w:r>
        <w:rPr>
          <w:rFonts w:ascii="Arial" w:eastAsia="Arial" w:hAnsi="Arial" w:cs="Arial"/>
          <w:color w:val="595959"/>
          <w:szCs w:val="24"/>
        </w:rPr>
        <w:t xml:space="preserve">, website creation and management, and so many other skills are currently at work and have been keeping our company running. Plus, with these talented team members, we have been able to constantly better our company and address the problems when they occur. </w:t>
      </w:r>
    </w:p>
    <w:p w14:paraId="6CC5847E" w14:textId="14D91FBB" w:rsidR="003978E1" w:rsidRPr="00E237E8" w:rsidRDefault="003978E1" w:rsidP="003978E1">
      <w:pPr>
        <w:pStyle w:val="ListBullet"/>
        <w:tabs>
          <w:tab w:val="clear" w:pos="360"/>
        </w:tabs>
        <w:ind w:left="216" w:firstLine="288"/>
      </w:pPr>
      <w:r>
        <w:rPr>
          <w:noProof/>
        </w:rPr>
        <w:drawing>
          <wp:inline distT="0" distB="0" distL="0" distR="0" wp14:anchorId="38C37DF2" wp14:editId="190C630E">
            <wp:extent cx="19050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416_14435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1289" cy="1433467"/>
                    </a:xfrm>
                    <a:prstGeom prst="rect">
                      <a:avLst/>
                    </a:prstGeom>
                  </pic:spPr>
                </pic:pic>
              </a:graphicData>
            </a:graphic>
          </wp:inline>
        </w:drawing>
      </w:r>
      <w:r>
        <w:rPr>
          <w:noProof/>
        </w:rPr>
        <w:drawing>
          <wp:inline distT="0" distB="0" distL="0" distR="0" wp14:anchorId="500F572F" wp14:editId="715E6E01">
            <wp:extent cx="1895475" cy="142160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416_144407.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6429" cy="1429822"/>
                    </a:xfrm>
                    <a:prstGeom prst="rect">
                      <a:avLst/>
                    </a:prstGeom>
                  </pic:spPr>
                </pic:pic>
              </a:graphicData>
            </a:graphic>
          </wp:inline>
        </w:drawing>
      </w:r>
      <w:r>
        <w:rPr>
          <w:noProof/>
        </w:rPr>
        <w:drawing>
          <wp:inline distT="0" distB="0" distL="0" distR="0" wp14:anchorId="68A2FD4E" wp14:editId="61EF7F32">
            <wp:extent cx="1895475" cy="142160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416_144427.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9850" cy="1424887"/>
                    </a:xfrm>
                    <a:prstGeom prst="rect">
                      <a:avLst/>
                    </a:prstGeom>
                  </pic:spPr>
                </pic:pic>
              </a:graphicData>
            </a:graphic>
          </wp:inline>
        </w:drawing>
      </w:r>
    </w:p>
    <w:p w14:paraId="5BA8F5CC" w14:textId="7F7AE11D" w:rsidR="00C92AC5" w:rsidRDefault="00C92AC5" w:rsidP="00C92AC5">
      <w:pPr>
        <w:numPr>
          <w:ilvl w:val="0"/>
          <w:numId w:val="34"/>
        </w:numPr>
        <w:pBdr>
          <w:top w:val="nil"/>
          <w:left w:val="nil"/>
          <w:bottom w:val="nil"/>
          <w:right w:val="nil"/>
          <w:between w:val="nil"/>
        </w:pBdr>
        <w:spacing w:before="0" w:after="0" w:line="276" w:lineRule="auto"/>
      </w:pPr>
      <w:r>
        <w:rPr>
          <w:rFonts w:ascii="Arial" w:eastAsia="Arial" w:hAnsi="Arial" w:cs="Arial"/>
          <w:b/>
          <w:color w:val="595959"/>
          <w:szCs w:val="24"/>
        </w:rPr>
        <w:t xml:space="preserve">Facilities: </w:t>
      </w:r>
      <w:r>
        <w:rPr>
          <w:rFonts w:ascii="Arial" w:eastAsia="Arial" w:hAnsi="Arial" w:cs="Arial"/>
          <w:color w:val="595959"/>
          <w:szCs w:val="24"/>
        </w:rPr>
        <w:t xml:space="preserve">Our facilities would be mostly from our homes as our devices would be stationed in public facilities </w:t>
      </w:r>
      <w:r>
        <w:t>including</w:t>
      </w:r>
      <w:r>
        <w:rPr>
          <w:rFonts w:ascii="Arial" w:eastAsia="Arial" w:hAnsi="Arial" w:cs="Arial"/>
          <w:color w:val="595959"/>
          <w:szCs w:val="24"/>
        </w:rPr>
        <w:t xml:space="preserve"> hospitals, airplanes, government, cities, businesses, etc. We would be running our server from our homes too, and the data would be sent wirelessly. </w:t>
      </w:r>
    </w:p>
    <w:p w14:paraId="2F6D2FF7" w14:textId="77777777" w:rsidR="00DE65A2" w:rsidRDefault="00DE65A2" w:rsidP="00974DD3">
      <w:pPr>
        <w:spacing w:before="0" w:after="0"/>
      </w:pPr>
    </w:p>
    <w:p w14:paraId="12096E89" w14:textId="65F023A1" w:rsidR="004F5B7E" w:rsidRPr="00E237E8" w:rsidRDefault="004F5B7E" w:rsidP="00974DD3">
      <w:pPr>
        <w:spacing w:before="0" w:after="0"/>
        <w:sectPr w:rsidR="004F5B7E" w:rsidRPr="00E237E8" w:rsidSect="00AC4859">
          <w:pgSz w:w="12240" w:h="15840" w:code="1"/>
          <w:pgMar w:top="2160" w:right="1080" w:bottom="720" w:left="1080" w:header="648" w:footer="432" w:gutter="0"/>
          <w:cols w:space="708"/>
          <w:docGrid w:linePitch="360"/>
        </w:sectPr>
      </w:pPr>
    </w:p>
    <w:p w14:paraId="0EE238D1" w14:textId="668F4FEC" w:rsidR="00DE65A2" w:rsidRPr="00E237E8" w:rsidRDefault="00347AF5" w:rsidP="0076578B">
      <w:pPr>
        <w:pStyle w:val="Heading1"/>
        <w:numPr>
          <w:ilvl w:val="0"/>
          <w:numId w:val="1"/>
        </w:numPr>
      </w:pPr>
      <w:bookmarkStart w:id="7" w:name="_Toc69979519"/>
      <w:r w:rsidRPr="00E237E8">
        <w:lastRenderedPageBreak/>
        <w:t>Marketing and Sales Plan</w:t>
      </w:r>
      <w:bookmarkEnd w:id="7"/>
    </w:p>
    <w:p w14:paraId="703F1FF3" w14:textId="281B21F4" w:rsidR="00C92AC5" w:rsidRDefault="00C92AC5" w:rsidP="00C92AC5">
      <w:r>
        <w:t xml:space="preserve">Our company is planning on being an infrastructure company. We plan on collecting revenue through having our BOARDDs spread through communities paying for our services in disease tracking and prediction. Our data collected from the BOARDDs is invaluable. It forms a net of data that can be used for many various uses depending on the users of the BOARDDs. Businesses can use it for policies, understand the risks for employees, eliminating liabilities, and so much more. Cities, countries, and governments can use our data for better reports and see how infectious respiratory diseases spread and if a vaccine is truly effective or not. Hospitals can use the data for better reports. Airlines can use the data to evaluate policies, risks, and marketing. Depending on who buys the BOARDDs decides which benefits they reap. </w:t>
      </w:r>
    </w:p>
    <w:p w14:paraId="6C60BFD2" w14:textId="77777777" w:rsidR="00C92AC5" w:rsidRDefault="00C92AC5" w:rsidP="00C92AC5">
      <w:pPr>
        <w:numPr>
          <w:ilvl w:val="0"/>
          <w:numId w:val="21"/>
        </w:numPr>
        <w:pBdr>
          <w:top w:val="nil"/>
          <w:left w:val="nil"/>
          <w:bottom w:val="nil"/>
          <w:right w:val="nil"/>
          <w:between w:val="nil"/>
        </w:pBdr>
        <w:spacing w:before="0" w:after="200" w:line="276" w:lineRule="auto"/>
      </w:pPr>
      <w:r>
        <w:rPr>
          <w:rFonts w:ascii="Arial" w:eastAsia="Arial" w:hAnsi="Arial" w:cs="Arial"/>
          <w:b/>
          <w:color w:val="595959"/>
          <w:szCs w:val="24"/>
        </w:rPr>
        <w:t xml:space="preserve">Key messages: </w:t>
      </w:r>
      <w:r>
        <w:rPr>
          <w:rFonts w:ascii="Arial" w:eastAsia="Arial" w:hAnsi="Arial" w:cs="Arial"/>
          <w:color w:val="595959"/>
          <w:szCs w:val="24"/>
        </w:rPr>
        <w:t xml:space="preserve">Our innovation includes a BOARDD that can diagnose a disease from a cough with over 90 percent accuracy as of with COVID-19 (And or any other infectious respiratory disease), and it will send the data to our server which will forecast and depict the current spread of the disease onto a very user-friendly website. </w:t>
      </w:r>
    </w:p>
    <w:p w14:paraId="2F1A0E50" w14:textId="62FEE857" w:rsidR="00E53724" w:rsidRPr="00E237E8" w:rsidRDefault="00026EAE" w:rsidP="0076578B">
      <w:pPr>
        <w:pStyle w:val="ListBullet"/>
        <w:numPr>
          <w:ilvl w:val="0"/>
          <w:numId w:val="21"/>
        </w:numPr>
      </w:pPr>
      <w:r w:rsidRPr="00E237E8">
        <w:rPr>
          <w:rStyle w:val="Bold"/>
        </w:rPr>
        <w:t>Marketing activities:</w:t>
      </w:r>
      <w:r w:rsidR="00E53724" w:rsidRPr="00E237E8">
        <w:t xml:space="preserve"> </w:t>
      </w:r>
    </w:p>
    <w:p w14:paraId="15A3D47A" w14:textId="6FD0765D" w:rsidR="00A41799" w:rsidRPr="00E237E8" w:rsidRDefault="009C165A" w:rsidP="0076578B">
      <w:pPr>
        <w:pStyle w:val="ListBullet2"/>
        <w:numPr>
          <w:ilvl w:val="0"/>
          <w:numId w:val="23"/>
        </w:numPr>
      </w:pPr>
      <w:r>
        <w:t>Community pitches</w:t>
      </w:r>
    </w:p>
    <w:p w14:paraId="07076600" w14:textId="48D969D0" w:rsidR="00A41799" w:rsidRPr="00E237E8" w:rsidRDefault="009C165A" w:rsidP="009C165A">
      <w:pPr>
        <w:pStyle w:val="ListBullet2"/>
        <w:numPr>
          <w:ilvl w:val="0"/>
          <w:numId w:val="23"/>
        </w:numPr>
      </w:pPr>
      <w:r>
        <w:t xml:space="preserve">If we get one community using our </w:t>
      </w:r>
      <w:r w:rsidR="00C92AC5">
        <w:t>BOARDDs</w:t>
      </w:r>
      <w:r>
        <w:t>, we can use them as a testament to all the other future customers</w:t>
      </w:r>
    </w:p>
    <w:p w14:paraId="35836295" w14:textId="5D9DB819" w:rsidR="00026EAE" w:rsidRPr="00E237E8" w:rsidRDefault="00A41799" w:rsidP="009C165A">
      <w:pPr>
        <w:pStyle w:val="ListBullet2"/>
        <w:numPr>
          <w:ilvl w:val="0"/>
          <w:numId w:val="23"/>
        </w:numPr>
      </w:pPr>
      <w:r w:rsidRPr="00E237E8">
        <w:t>Word of mouth</w:t>
      </w:r>
    </w:p>
    <w:p w14:paraId="44A08944" w14:textId="4117A176" w:rsidR="00C92AC5" w:rsidRDefault="00C92AC5" w:rsidP="00C92AC5">
      <w:pPr>
        <w:numPr>
          <w:ilvl w:val="0"/>
          <w:numId w:val="23"/>
        </w:numPr>
        <w:pBdr>
          <w:top w:val="nil"/>
          <w:left w:val="nil"/>
          <w:bottom w:val="nil"/>
          <w:right w:val="nil"/>
          <w:between w:val="nil"/>
        </w:pBdr>
        <w:spacing w:before="0" w:after="200" w:line="276" w:lineRule="auto"/>
        <w:sectPr w:rsidR="00C92AC5">
          <w:pgSz w:w="12240" w:h="15840"/>
          <w:pgMar w:top="2160" w:right="1080" w:bottom="720" w:left="1080" w:header="648" w:footer="432" w:gutter="0"/>
          <w:cols w:space="720"/>
        </w:sectPr>
      </w:pPr>
      <w:bookmarkStart w:id="8" w:name="_Toc800536"/>
      <w:bookmarkStart w:id="9" w:name="_Toc69979520"/>
      <w:r>
        <w:rPr>
          <w:rFonts w:ascii="Arial" w:eastAsia="Arial" w:hAnsi="Arial" w:cs="Arial"/>
          <w:b/>
          <w:color w:val="595959"/>
          <w:szCs w:val="24"/>
        </w:rPr>
        <w:t>Sales strategy:</w:t>
      </w:r>
      <w:r>
        <w:rPr>
          <w:rFonts w:ascii="Arial" w:eastAsia="Arial" w:hAnsi="Arial" w:cs="Arial"/>
          <w:color w:val="595959"/>
          <w:szCs w:val="24"/>
        </w:rPr>
        <w:t xml:space="preserve"> Our main strategy is to pitch our BOARDDs to a community. Once they see how great our BOARDDs are and how they will benefit their economies, they will see our effectiveness. Others will </w:t>
      </w:r>
      <w:r>
        <w:t>then pick</w:t>
      </w:r>
      <w:r>
        <w:rPr>
          <w:rFonts w:ascii="Arial" w:eastAsia="Arial" w:hAnsi="Arial" w:cs="Arial"/>
          <w:color w:val="595959"/>
          <w:szCs w:val="24"/>
        </w:rPr>
        <w:t xml:space="preserve"> up on this technology and it will spread that way to form a </w:t>
      </w:r>
      <w:r w:rsidR="00DF4E45">
        <w:rPr>
          <w:rFonts w:ascii="Arial" w:eastAsia="Arial" w:hAnsi="Arial" w:cs="Arial"/>
          <w:color w:val="595959"/>
          <w:szCs w:val="24"/>
        </w:rPr>
        <w:t>s</w:t>
      </w:r>
      <w:r>
        <w:rPr>
          <w:rFonts w:ascii="Arial" w:eastAsia="Arial" w:hAnsi="Arial" w:cs="Arial"/>
          <w:color w:val="595959"/>
          <w:szCs w:val="24"/>
        </w:rPr>
        <w:t xml:space="preserve">et of data. </w:t>
      </w:r>
    </w:p>
    <w:sdt>
      <w:sdtPr>
        <w:id w:val="-1666310198"/>
        <w:placeholder>
          <w:docPart w:val="5B9CB8EDA30F473E947F7599AAE7CBE6"/>
        </w:placeholder>
        <w:temporary/>
        <w:showingPlcHdr/>
        <w15:appearance w15:val="hidden"/>
      </w:sdtPr>
      <w:sdtEndPr/>
      <w:sdtContent>
        <w:p w14:paraId="087DA75A" w14:textId="77777777" w:rsidR="00DD6FDC" w:rsidRPr="00E237E8" w:rsidRDefault="00DD6FDC" w:rsidP="0076578B">
          <w:pPr>
            <w:pStyle w:val="Heading1"/>
            <w:numPr>
              <w:ilvl w:val="0"/>
              <w:numId w:val="1"/>
            </w:numPr>
            <w:ind w:left="0" w:firstLine="0"/>
          </w:pPr>
          <w:r w:rsidRPr="00E237E8">
            <w:t>Financial Plan</w:t>
          </w:r>
        </w:p>
      </w:sdtContent>
    </w:sdt>
    <w:bookmarkEnd w:id="9" w:displacedByCustomXml="prev"/>
    <w:bookmarkEnd w:id="8" w:displacedByCustomXml="prev"/>
    <w:p w14:paraId="0DF3EFE5" w14:textId="33F25067" w:rsidR="00C92AC5" w:rsidRDefault="00C92AC5" w:rsidP="00C92AC5">
      <w:r>
        <w:t xml:space="preserve">Our company plans on making revenue from government and community funding. Our product is designed to be an infrastructure in the fashion of roads and bridges. Our product allows for a better economy because better planning and handling of infectious diseases can happen so that we avoid the economic problems that covid-19 caused. Communities/local governments will buy our product as a way to protect their communities and protect their economies from infectious diseases. Our start-up cost will be covered by the first communities that invest/purchase our BOARDD devices and services. To cover the costs of maintaining BOARDDs monthly or yearly maintenance fees can be charged, and prices will come down as production becomes more standardized. </w:t>
      </w:r>
    </w:p>
    <w:p w14:paraId="5AA6CE8E" w14:textId="13066A8D" w:rsidR="00C92AC5" w:rsidRDefault="00C92AC5" w:rsidP="00C92AC5">
      <w:pPr>
        <w:numPr>
          <w:ilvl w:val="0"/>
          <w:numId w:val="36"/>
        </w:numPr>
        <w:pBdr>
          <w:top w:val="nil"/>
          <w:left w:val="nil"/>
          <w:bottom w:val="nil"/>
          <w:right w:val="nil"/>
          <w:between w:val="nil"/>
        </w:pBdr>
        <w:spacing w:before="0" w:after="200" w:line="276" w:lineRule="auto"/>
      </w:pPr>
      <w:r>
        <w:rPr>
          <w:rFonts w:ascii="Arial" w:eastAsia="Arial" w:hAnsi="Arial" w:cs="Arial"/>
          <w:b/>
          <w:color w:val="595959"/>
          <w:szCs w:val="24"/>
        </w:rPr>
        <w:t>Projected start-up costs:</w:t>
      </w:r>
      <w:r>
        <w:rPr>
          <w:rFonts w:ascii="Arial" w:eastAsia="Arial" w:hAnsi="Arial" w:cs="Arial"/>
          <w:color w:val="595959"/>
          <w:szCs w:val="24"/>
        </w:rPr>
        <w:t xml:space="preserve"> Our startup costs are rather limited </w:t>
      </w:r>
      <w:r w:rsidR="00DF4E45">
        <w:rPr>
          <w:rFonts w:ascii="Arial" w:eastAsia="Arial" w:hAnsi="Arial" w:cs="Arial"/>
          <w:color w:val="595959"/>
          <w:szCs w:val="24"/>
        </w:rPr>
        <w:t>since</w:t>
      </w:r>
      <w:r>
        <w:rPr>
          <w:rFonts w:ascii="Arial" w:eastAsia="Arial" w:hAnsi="Arial" w:cs="Arial"/>
          <w:color w:val="595959"/>
          <w:szCs w:val="24"/>
        </w:rPr>
        <w:t xml:space="preserve"> our </w:t>
      </w:r>
      <w:r>
        <w:t xml:space="preserve">devices only cost $25. To start with a town of thousands we only need a few hundred devices at most, which means that we are only spending a few thousand on </w:t>
      </w:r>
      <w:r w:rsidR="00DF4E45">
        <w:t>devices (</w:t>
      </w:r>
      <w:r>
        <w:t xml:space="preserve">Manufacturing </w:t>
      </w:r>
      <w:r w:rsidR="00DF4E45">
        <w:t xml:space="preserve">is </w:t>
      </w:r>
      <w:r>
        <w:t xml:space="preserve">done by </w:t>
      </w:r>
      <w:r w:rsidR="00DF4E45">
        <w:t xml:space="preserve">the </w:t>
      </w:r>
      <w:r>
        <w:t xml:space="preserve">team at the start). And the server and website </w:t>
      </w:r>
      <w:r w:rsidR="00DF4E45">
        <w:t>are</w:t>
      </w:r>
      <w:r>
        <w:t xml:space="preserve"> already set up, so the starting cost is only a few thousand </w:t>
      </w:r>
      <w:r w:rsidR="00DF4E45">
        <w:t>dollars (</w:t>
      </w:r>
      <w:r>
        <w:t>Depending on population and coverage), and monthly costs are only the cost of internet service and power to the devices. Making this service a low</w:t>
      </w:r>
      <w:r w:rsidR="00DF4E45">
        <w:t>-</w:t>
      </w:r>
      <w:r>
        <w:t>risk investment for any small town or community. With a low start-up cost, this innovation will easily start spreading and expanding coverage and becoming more and more effective</w:t>
      </w:r>
    </w:p>
    <w:p w14:paraId="2093AD51" w14:textId="77777777" w:rsidR="00FD7394" w:rsidRDefault="00FD7394" w:rsidP="00FD7394">
      <w:pPr>
        <w:pStyle w:val="ListBullet"/>
        <w:tabs>
          <w:tab w:val="clear" w:pos="360"/>
        </w:tabs>
        <w:ind w:left="0" w:firstLine="0"/>
      </w:pPr>
    </w:p>
    <w:tbl>
      <w:tblPr>
        <w:tblW w:w="5000" w:type="pct"/>
        <w:tblLayout w:type="fixed"/>
        <w:tblLook w:val="04A0" w:firstRow="1" w:lastRow="0" w:firstColumn="1" w:lastColumn="0" w:noHBand="0" w:noVBand="1"/>
      </w:tblPr>
      <w:tblGrid>
        <w:gridCol w:w="3201"/>
        <w:gridCol w:w="1331"/>
        <w:gridCol w:w="1331"/>
        <w:gridCol w:w="4217"/>
      </w:tblGrid>
      <w:tr w:rsidR="00A6520B" w:rsidRPr="00E237E8" w14:paraId="21146EEF" w14:textId="77777777" w:rsidTr="00A6520B">
        <w:trPr>
          <w:trHeight w:val="380"/>
        </w:trPr>
        <w:tc>
          <w:tcPr>
            <w:tcW w:w="1588" w:type="pct"/>
            <w:shd w:val="clear" w:color="auto" w:fill="F0CDA1" w:themeFill="accent1"/>
            <w:vAlign w:val="center"/>
            <w:hideMark/>
          </w:tcPr>
          <w:p w14:paraId="07E7F748" w14:textId="346E83E1" w:rsidR="00A6520B" w:rsidRPr="00E237E8" w:rsidRDefault="00A6520B" w:rsidP="006A204C">
            <w:pPr>
              <w:pStyle w:val="TableTextLarge"/>
              <w:rPr>
                <w:rStyle w:val="Bold"/>
              </w:rPr>
            </w:pPr>
            <w:r>
              <w:rPr>
                <w:rStyle w:val="Bold"/>
              </w:rPr>
              <w:t>ITEMS</w:t>
            </w:r>
          </w:p>
        </w:tc>
        <w:tc>
          <w:tcPr>
            <w:tcW w:w="660" w:type="pct"/>
            <w:shd w:val="clear" w:color="auto" w:fill="F0CDA1" w:themeFill="accent1"/>
          </w:tcPr>
          <w:p w14:paraId="0126A616" w14:textId="77777777" w:rsidR="00A6520B" w:rsidRDefault="00A6520B" w:rsidP="006A204C">
            <w:pPr>
              <w:pStyle w:val="TableTextLarge"/>
              <w:jc w:val="center"/>
              <w:rPr>
                <w:rStyle w:val="Bold"/>
              </w:rPr>
            </w:pPr>
          </w:p>
        </w:tc>
        <w:tc>
          <w:tcPr>
            <w:tcW w:w="660" w:type="pct"/>
            <w:shd w:val="clear" w:color="auto" w:fill="F0CDA1" w:themeFill="accent1"/>
            <w:noWrap/>
            <w:vAlign w:val="center"/>
            <w:hideMark/>
          </w:tcPr>
          <w:p w14:paraId="690627C5" w14:textId="0E8E38D3" w:rsidR="00A6520B" w:rsidRPr="00E237E8" w:rsidRDefault="00A6520B" w:rsidP="006A204C">
            <w:pPr>
              <w:pStyle w:val="TableTextLarge"/>
              <w:jc w:val="center"/>
              <w:rPr>
                <w:rStyle w:val="Bold"/>
              </w:rPr>
            </w:pPr>
            <w:r>
              <w:rPr>
                <w:rStyle w:val="Bold"/>
              </w:rPr>
              <w:t>PRICE</w:t>
            </w:r>
          </w:p>
        </w:tc>
        <w:tc>
          <w:tcPr>
            <w:tcW w:w="2092" w:type="pct"/>
            <w:shd w:val="clear" w:color="auto" w:fill="F0CDA1" w:themeFill="accent1"/>
            <w:noWrap/>
            <w:vAlign w:val="center"/>
            <w:hideMark/>
          </w:tcPr>
          <w:p w14:paraId="2C30ADA0" w14:textId="3C53CC00" w:rsidR="00A6520B" w:rsidRPr="00E237E8" w:rsidRDefault="00A6520B" w:rsidP="006A204C">
            <w:pPr>
              <w:pStyle w:val="TableTextLarge"/>
              <w:jc w:val="center"/>
              <w:rPr>
                <w:rStyle w:val="Bold"/>
              </w:rPr>
            </w:pPr>
            <w:r>
              <w:rPr>
                <w:rStyle w:val="Bold"/>
              </w:rPr>
              <w:t>AMOUNT</w:t>
            </w:r>
          </w:p>
        </w:tc>
      </w:tr>
      <w:tr w:rsidR="00A6520B" w:rsidRPr="00E237E8" w14:paraId="520110E6" w14:textId="77777777" w:rsidTr="00A6520B">
        <w:trPr>
          <w:trHeight w:val="380"/>
        </w:trPr>
        <w:tc>
          <w:tcPr>
            <w:tcW w:w="1588" w:type="pct"/>
            <w:shd w:val="clear" w:color="auto" w:fill="F2F2F2" w:themeFill="background1" w:themeFillShade="F2"/>
            <w:vAlign w:val="center"/>
            <w:hideMark/>
          </w:tcPr>
          <w:p w14:paraId="27F08D09" w14:textId="632F7BAF" w:rsidR="00A6520B" w:rsidRPr="00E237E8" w:rsidRDefault="00A6520B" w:rsidP="006A204C">
            <w:pPr>
              <w:pStyle w:val="TableTextLarge"/>
            </w:pPr>
            <w:r>
              <w:t>PCB</w:t>
            </w:r>
          </w:p>
        </w:tc>
        <w:tc>
          <w:tcPr>
            <w:tcW w:w="660" w:type="pct"/>
            <w:shd w:val="clear" w:color="auto" w:fill="F2F2F2" w:themeFill="background1" w:themeFillShade="F2"/>
          </w:tcPr>
          <w:p w14:paraId="198F27B1" w14:textId="77777777" w:rsidR="00A6520B" w:rsidRDefault="00A6520B" w:rsidP="006A204C">
            <w:pPr>
              <w:spacing w:before="20" w:after="0" w:line="18" w:lineRule="atLeast"/>
              <w:jc w:val="center"/>
              <w:rPr>
                <w:color w:val="2F2F2F"/>
                <w:sz w:val="20"/>
                <w:szCs w:val="20"/>
              </w:rPr>
            </w:pPr>
          </w:p>
        </w:tc>
        <w:tc>
          <w:tcPr>
            <w:tcW w:w="660" w:type="pct"/>
            <w:shd w:val="clear" w:color="auto" w:fill="F2F2F2" w:themeFill="background1" w:themeFillShade="F2"/>
            <w:noWrap/>
            <w:vAlign w:val="center"/>
            <w:hideMark/>
          </w:tcPr>
          <w:p w14:paraId="525F4D50" w14:textId="42BE4CA5" w:rsidR="00A6520B" w:rsidRPr="00E237E8" w:rsidRDefault="00A6520B" w:rsidP="006A204C">
            <w:pPr>
              <w:spacing w:before="20" w:after="0" w:line="18" w:lineRule="atLeast"/>
              <w:jc w:val="center"/>
              <w:rPr>
                <w:color w:val="2F2F2F"/>
                <w:sz w:val="20"/>
                <w:szCs w:val="20"/>
              </w:rPr>
            </w:pPr>
            <w:r>
              <w:rPr>
                <w:color w:val="2F2F2F"/>
                <w:sz w:val="20"/>
                <w:szCs w:val="20"/>
              </w:rPr>
              <w:t>$0.80</w:t>
            </w:r>
          </w:p>
        </w:tc>
        <w:tc>
          <w:tcPr>
            <w:tcW w:w="2092" w:type="pct"/>
            <w:shd w:val="clear" w:color="auto" w:fill="F2F2F2" w:themeFill="background1" w:themeFillShade="F2"/>
            <w:noWrap/>
            <w:vAlign w:val="center"/>
            <w:hideMark/>
          </w:tcPr>
          <w:p w14:paraId="2D25D500" w14:textId="36D3B42D" w:rsidR="00A6520B" w:rsidRPr="00E237E8" w:rsidRDefault="00A6520B" w:rsidP="006A204C">
            <w:pPr>
              <w:spacing w:before="20" w:after="0" w:line="18" w:lineRule="atLeast"/>
              <w:jc w:val="center"/>
              <w:rPr>
                <w:color w:val="2F2F2F"/>
                <w:sz w:val="20"/>
                <w:szCs w:val="20"/>
              </w:rPr>
            </w:pPr>
            <w:r>
              <w:rPr>
                <w:color w:val="2F2F2F"/>
                <w:sz w:val="20"/>
                <w:szCs w:val="20"/>
              </w:rPr>
              <w:t>1</w:t>
            </w:r>
          </w:p>
        </w:tc>
      </w:tr>
      <w:tr w:rsidR="00A6520B" w:rsidRPr="00E237E8" w14:paraId="7E9550CB" w14:textId="77777777" w:rsidTr="00A6520B">
        <w:trPr>
          <w:trHeight w:val="380"/>
        </w:trPr>
        <w:tc>
          <w:tcPr>
            <w:tcW w:w="1588" w:type="pct"/>
            <w:shd w:val="clear" w:color="auto" w:fill="auto"/>
            <w:vAlign w:val="center"/>
            <w:hideMark/>
          </w:tcPr>
          <w:p w14:paraId="0DF23062" w14:textId="05509526" w:rsidR="00A6520B" w:rsidRPr="00E237E8" w:rsidRDefault="00A6520B" w:rsidP="006A204C">
            <w:pPr>
              <w:pStyle w:val="TableTextLarge"/>
            </w:pPr>
            <w:r>
              <w:t>Sipeed M1W</w:t>
            </w:r>
          </w:p>
        </w:tc>
        <w:tc>
          <w:tcPr>
            <w:tcW w:w="660" w:type="pct"/>
          </w:tcPr>
          <w:p w14:paraId="27C2D8EE" w14:textId="77777777" w:rsidR="00A6520B" w:rsidRDefault="00A6520B" w:rsidP="006A204C">
            <w:pPr>
              <w:spacing w:before="20" w:after="0" w:line="18" w:lineRule="atLeast"/>
              <w:jc w:val="center"/>
              <w:rPr>
                <w:color w:val="2F2F2F"/>
                <w:sz w:val="20"/>
                <w:szCs w:val="20"/>
              </w:rPr>
            </w:pPr>
          </w:p>
        </w:tc>
        <w:tc>
          <w:tcPr>
            <w:tcW w:w="660" w:type="pct"/>
            <w:shd w:val="clear" w:color="auto" w:fill="auto"/>
            <w:noWrap/>
            <w:vAlign w:val="center"/>
            <w:hideMark/>
          </w:tcPr>
          <w:p w14:paraId="1F36D780" w14:textId="23F276C3" w:rsidR="00A6520B" w:rsidRPr="00E237E8" w:rsidRDefault="00A6520B" w:rsidP="006A204C">
            <w:pPr>
              <w:spacing w:before="20" w:after="0" w:line="18" w:lineRule="atLeast"/>
              <w:jc w:val="center"/>
              <w:rPr>
                <w:color w:val="2F2F2F"/>
                <w:sz w:val="20"/>
                <w:szCs w:val="20"/>
              </w:rPr>
            </w:pPr>
            <w:r>
              <w:rPr>
                <w:color w:val="2F2F2F"/>
                <w:sz w:val="20"/>
                <w:szCs w:val="20"/>
              </w:rPr>
              <w:t>$8.70</w:t>
            </w:r>
          </w:p>
        </w:tc>
        <w:tc>
          <w:tcPr>
            <w:tcW w:w="2092" w:type="pct"/>
            <w:shd w:val="clear" w:color="auto" w:fill="auto"/>
            <w:noWrap/>
            <w:vAlign w:val="center"/>
            <w:hideMark/>
          </w:tcPr>
          <w:p w14:paraId="15F6104F" w14:textId="72B3EB2D" w:rsidR="00A6520B" w:rsidRPr="00E237E8" w:rsidRDefault="00A6520B" w:rsidP="006A204C">
            <w:pPr>
              <w:spacing w:before="20" w:after="0" w:line="18" w:lineRule="atLeast"/>
              <w:jc w:val="center"/>
              <w:rPr>
                <w:color w:val="2F2F2F"/>
                <w:sz w:val="20"/>
                <w:szCs w:val="20"/>
              </w:rPr>
            </w:pPr>
            <w:r>
              <w:rPr>
                <w:color w:val="2F2F2F"/>
                <w:sz w:val="20"/>
                <w:szCs w:val="20"/>
              </w:rPr>
              <w:t>1</w:t>
            </w:r>
          </w:p>
        </w:tc>
      </w:tr>
      <w:tr w:rsidR="00A6520B" w:rsidRPr="00E237E8" w14:paraId="749EBA95" w14:textId="77777777" w:rsidTr="00A6520B">
        <w:trPr>
          <w:trHeight w:val="380"/>
        </w:trPr>
        <w:tc>
          <w:tcPr>
            <w:tcW w:w="1588" w:type="pct"/>
            <w:shd w:val="clear" w:color="auto" w:fill="F2F2F2" w:themeFill="background1" w:themeFillShade="F2"/>
            <w:vAlign w:val="center"/>
            <w:hideMark/>
          </w:tcPr>
          <w:p w14:paraId="41497A26" w14:textId="13547AF7" w:rsidR="00A6520B" w:rsidRPr="00E237E8" w:rsidRDefault="00A6520B" w:rsidP="006A204C">
            <w:pPr>
              <w:pStyle w:val="TableTextLarge"/>
            </w:pPr>
            <w:r>
              <w:t>OV2640 Camera</w:t>
            </w:r>
          </w:p>
        </w:tc>
        <w:tc>
          <w:tcPr>
            <w:tcW w:w="660" w:type="pct"/>
            <w:shd w:val="clear" w:color="auto" w:fill="F2F2F2" w:themeFill="background1" w:themeFillShade="F2"/>
          </w:tcPr>
          <w:p w14:paraId="6434DC26" w14:textId="77777777" w:rsidR="00A6520B" w:rsidRDefault="00A6520B" w:rsidP="006A204C">
            <w:pPr>
              <w:spacing w:before="20" w:after="0" w:line="18" w:lineRule="atLeast"/>
              <w:jc w:val="center"/>
              <w:rPr>
                <w:color w:val="2F2F2F"/>
                <w:sz w:val="20"/>
                <w:szCs w:val="20"/>
              </w:rPr>
            </w:pPr>
          </w:p>
        </w:tc>
        <w:tc>
          <w:tcPr>
            <w:tcW w:w="660" w:type="pct"/>
            <w:shd w:val="clear" w:color="auto" w:fill="F2F2F2" w:themeFill="background1" w:themeFillShade="F2"/>
            <w:noWrap/>
            <w:vAlign w:val="center"/>
            <w:hideMark/>
          </w:tcPr>
          <w:p w14:paraId="3ADFEE21" w14:textId="7908DDE0" w:rsidR="00A6520B" w:rsidRPr="00E237E8" w:rsidRDefault="00A6520B" w:rsidP="006A204C">
            <w:pPr>
              <w:spacing w:before="20" w:after="0" w:line="18" w:lineRule="atLeast"/>
              <w:jc w:val="center"/>
              <w:rPr>
                <w:color w:val="2F2F2F"/>
                <w:sz w:val="20"/>
                <w:szCs w:val="20"/>
              </w:rPr>
            </w:pPr>
            <w:r>
              <w:rPr>
                <w:color w:val="2F2F2F"/>
                <w:sz w:val="20"/>
                <w:szCs w:val="20"/>
              </w:rPr>
              <w:t>$1.00</w:t>
            </w:r>
          </w:p>
        </w:tc>
        <w:tc>
          <w:tcPr>
            <w:tcW w:w="2092" w:type="pct"/>
            <w:shd w:val="clear" w:color="auto" w:fill="F2F2F2" w:themeFill="background1" w:themeFillShade="F2"/>
            <w:noWrap/>
            <w:vAlign w:val="center"/>
            <w:hideMark/>
          </w:tcPr>
          <w:p w14:paraId="3BBF382A" w14:textId="7B520C77" w:rsidR="00A6520B" w:rsidRPr="00E237E8" w:rsidRDefault="00A6520B" w:rsidP="006A204C">
            <w:pPr>
              <w:spacing w:before="20" w:after="0" w:line="18" w:lineRule="atLeast"/>
              <w:jc w:val="center"/>
              <w:rPr>
                <w:color w:val="2F2F2F"/>
                <w:sz w:val="20"/>
                <w:szCs w:val="20"/>
              </w:rPr>
            </w:pPr>
            <w:r>
              <w:rPr>
                <w:color w:val="2F2F2F"/>
                <w:sz w:val="20"/>
                <w:szCs w:val="20"/>
              </w:rPr>
              <w:t>1</w:t>
            </w:r>
          </w:p>
        </w:tc>
      </w:tr>
      <w:tr w:rsidR="00A6520B" w:rsidRPr="00E237E8" w14:paraId="4C32FE9A" w14:textId="77777777" w:rsidTr="00A6520B">
        <w:trPr>
          <w:trHeight w:val="380"/>
        </w:trPr>
        <w:tc>
          <w:tcPr>
            <w:tcW w:w="1588" w:type="pct"/>
            <w:shd w:val="clear" w:color="auto" w:fill="auto"/>
            <w:vAlign w:val="center"/>
            <w:hideMark/>
          </w:tcPr>
          <w:p w14:paraId="0868D22E" w14:textId="70162397" w:rsidR="00A6520B" w:rsidRPr="00E237E8" w:rsidRDefault="00A6520B" w:rsidP="006A204C">
            <w:pPr>
              <w:pStyle w:val="TableTextLarge"/>
            </w:pPr>
            <w:r>
              <w:t>Mems Microphone</w:t>
            </w:r>
          </w:p>
        </w:tc>
        <w:tc>
          <w:tcPr>
            <w:tcW w:w="660" w:type="pct"/>
          </w:tcPr>
          <w:p w14:paraId="0CE61EC9" w14:textId="77777777" w:rsidR="00A6520B" w:rsidRDefault="00A6520B" w:rsidP="006A204C">
            <w:pPr>
              <w:spacing w:before="20" w:after="0" w:line="18" w:lineRule="atLeast"/>
              <w:jc w:val="center"/>
              <w:rPr>
                <w:color w:val="2F2F2F"/>
                <w:sz w:val="20"/>
                <w:szCs w:val="20"/>
              </w:rPr>
            </w:pPr>
          </w:p>
        </w:tc>
        <w:tc>
          <w:tcPr>
            <w:tcW w:w="660" w:type="pct"/>
            <w:shd w:val="clear" w:color="auto" w:fill="auto"/>
            <w:noWrap/>
            <w:vAlign w:val="center"/>
            <w:hideMark/>
          </w:tcPr>
          <w:p w14:paraId="3853DF7D" w14:textId="5AEE8EB8" w:rsidR="00A6520B" w:rsidRPr="00E237E8" w:rsidRDefault="00A6520B" w:rsidP="006A204C">
            <w:pPr>
              <w:spacing w:before="20" w:after="0" w:line="18" w:lineRule="atLeast"/>
              <w:jc w:val="center"/>
              <w:rPr>
                <w:color w:val="2F2F2F"/>
                <w:sz w:val="20"/>
                <w:szCs w:val="20"/>
              </w:rPr>
            </w:pPr>
            <w:r>
              <w:rPr>
                <w:color w:val="2F2F2F"/>
                <w:sz w:val="20"/>
                <w:szCs w:val="20"/>
              </w:rPr>
              <w:t>$1.00</w:t>
            </w:r>
          </w:p>
        </w:tc>
        <w:tc>
          <w:tcPr>
            <w:tcW w:w="2092" w:type="pct"/>
            <w:shd w:val="clear" w:color="auto" w:fill="auto"/>
            <w:noWrap/>
            <w:vAlign w:val="center"/>
            <w:hideMark/>
          </w:tcPr>
          <w:p w14:paraId="04B1A1C5" w14:textId="15B51975" w:rsidR="00A6520B" w:rsidRPr="00E237E8" w:rsidRDefault="00A6520B" w:rsidP="006A204C">
            <w:pPr>
              <w:spacing w:before="20" w:after="0" w:line="18" w:lineRule="atLeast"/>
              <w:jc w:val="center"/>
              <w:rPr>
                <w:color w:val="2F2F2F"/>
                <w:sz w:val="20"/>
                <w:szCs w:val="20"/>
              </w:rPr>
            </w:pPr>
            <w:r>
              <w:rPr>
                <w:color w:val="2F2F2F"/>
                <w:sz w:val="20"/>
                <w:szCs w:val="20"/>
              </w:rPr>
              <w:t>1</w:t>
            </w:r>
          </w:p>
        </w:tc>
      </w:tr>
      <w:tr w:rsidR="00A6520B" w:rsidRPr="00E237E8" w14:paraId="30061C4E" w14:textId="77777777" w:rsidTr="00A6520B">
        <w:trPr>
          <w:trHeight w:val="380"/>
        </w:trPr>
        <w:tc>
          <w:tcPr>
            <w:tcW w:w="1588" w:type="pct"/>
            <w:shd w:val="clear" w:color="auto" w:fill="F2F2F2" w:themeFill="background1" w:themeFillShade="F2"/>
            <w:vAlign w:val="center"/>
            <w:hideMark/>
          </w:tcPr>
          <w:p w14:paraId="5B5E32CF" w14:textId="480A3156" w:rsidR="00A6520B" w:rsidRPr="00E237E8" w:rsidRDefault="00A6520B" w:rsidP="006A204C">
            <w:pPr>
              <w:pStyle w:val="TableTextLarge"/>
            </w:pPr>
            <w:r>
              <w:t>Miscellaneous SMD</w:t>
            </w:r>
          </w:p>
        </w:tc>
        <w:tc>
          <w:tcPr>
            <w:tcW w:w="660" w:type="pct"/>
            <w:shd w:val="clear" w:color="auto" w:fill="F2F2F2" w:themeFill="background1" w:themeFillShade="F2"/>
          </w:tcPr>
          <w:p w14:paraId="3B1DF847" w14:textId="77777777" w:rsidR="00A6520B" w:rsidRDefault="00A6520B" w:rsidP="006A204C">
            <w:pPr>
              <w:spacing w:before="20" w:after="0" w:line="18" w:lineRule="atLeast"/>
              <w:jc w:val="center"/>
              <w:rPr>
                <w:color w:val="2F2F2F"/>
                <w:sz w:val="20"/>
                <w:szCs w:val="20"/>
              </w:rPr>
            </w:pPr>
          </w:p>
        </w:tc>
        <w:tc>
          <w:tcPr>
            <w:tcW w:w="660" w:type="pct"/>
            <w:shd w:val="clear" w:color="auto" w:fill="F2F2F2" w:themeFill="background1" w:themeFillShade="F2"/>
            <w:noWrap/>
            <w:vAlign w:val="center"/>
            <w:hideMark/>
          </w:tcPr>
          <w:p w14:paraId="47D0195F" w14:textId="7337B4BF" w:rsidR="00A6520B" w:rsidRPr="00E237E8" w:rsidRDefault="00A6520B" w:rsidP="006A204C">
            <w:pPr>
              <w:spacing w:before="20" w:after="0" w:line="18" w:lineRule="atLeast"/>
              <w:jc w:val="center"/>
              <w:rPr>
                <w:color w:val="2F2F2F"/>
                <w:sz w:val="20"/>
                <w:szCs w:val="20"/>
              </w:rPr>
            </w:pPr>
            <w:r>
              <w:rPr>
                <w:color w:val="2F2F2F"/>
                <w:sz w:val="20"/>
                <w:szCs w:val="20"/>
              </w:rPr>
              <w:t>$0.50</w:t>
            </w:r>
          </w:p>
        </w:tc>
        <w:tc>
          <w:tcPr>
            <w:tcW w:w="2092" w:type="pct"/>
            <w:shd w:val="clear" w:color="auto" w:fill="F2F2F2" w:themeFill="background1" w:themeFillShade="F2"/>
            <w:noWrap/>
            <w:vAlign w:val="center"/>
            <w:hideMark/>
          </w:tcPr>
          <w:p w14:paraId="156A3A1D" w14:textId="5F9E6A74" w:rsidR="00A6520B" w:rsidRPr="00E237E8" w:rsidRDefault="00A6520B" w:rsidP="006A204C">
            <w:pPr>
              <w:spacing w:before="20" w:after="0" w:line="18" w:lineRule="atLeast"/>
              <w:jc w:val="center"/>
              <w:rPr>
                <w:color w:val="2F2F2F"/>
                <w:sz w:val="20"/>
                <w:szCs w:val="20"/>
              </w:rPr>
            </w:pPr>
            <w:r>
              <w:rPr>
                <w:color w:val="2F2F2F"/>
                <w:sz w:val="20"/>
                <w:szCs w:val="20"/>
              </w:rPr>
              <w:t>1</w:t>
            </w:r>
          </w:p>
        </w:tc>
      </w:tr>
      <w:tr w:rsidR="00C92AC5" w:rsidRPr="00E237E8" w14:paraId="25A0CB3C" w14:textId="77777777" w:rsidTr="00C92AC5">
        <w:trPr>
          <w:trHeight w:val="380"/>
        </w:trPr>
        <w:tc>
          <w:tcPr>
            <w:tcW w:w="1588" w:type="pct"/>
            <w:shd w:val="clear" w:color="auto" w:fill="FFFFFF" w:themeFill="background1"/>
            <w:vAlign w:val="center"/>
          </w:tcPr>
          <w:p w14:paraId="660A5400" w14:textId="34C22220" w:rsidR="00C92AC5" w:rsidRDefault="00C92AC5" w:rsidP="006A204C">
            <w:pPr>
              <w:pStyle w:val="TableTextLarge"/>
            </w:pPr>
            <w:r>
              <w:t>Assembly</w:t>
            </w:r>
          </w:p>
        </w:tc>
        <w:tc>
          <w:tcPr>
            <w:tcW w:w="660" w:type="pct"/>
            <w:shd w:val="clear" w:color="auto" w:fill="FFFFFF" w:themeFill="background1"/>
          </w:tcPr>
          <w:p w14:paraId="35455EBD" w14:textId="77777777" w:rsidR="00C92AC5" w:rsidRDefault="00C92AC5" w:rsidP="006A204C">
            <w:pPr>
              <w:spacing w:before="20" w:after="0" w:line="18" w:lineRule="atLeast"/>
              <w:jc w:val="center"/>
              <w:rPr>
                <w:color w:val="2F2F2F"/>
                <w:sz w:val="20"/>
                <w:szCs w:val="20"/>
              </w:rPr>
            </w:pPr>
          </w:p>
        </w:tc>
        <w:tc>
          <w:tcPr>
            <w:tcW w:w="660" w:type="pct"/>
            <w:shd w:val="clear" w:color="auto" w:fill="FFFFFF" w:themeFill="background1"/>
            <w:noWrap/>
            <w:vAlign w:val="center"/>
          </w:tcPr>
          <w:p w14:paraId="4150513A" w14:textId="45A43DEB" w:rsidR="00C92AC5" w:rsidRDefault="00C92AC5" w:rsidP="006A204C">
            <w:pPr>
              <w:spacing w:before="20" w:after="0" w:line="18" w:lineRule="atLeast"/>
              <w:jc w:val="center"/>
              <w:rPr>
                <w:color w:val="2F2F2F"/>
                <w:sz w:val="20"/>
                <w:szCs w:val="20"/>
              </w:rPr>
            </w:pPr>
            <w:r>
              <w:rPr>
                <w:color w:val="2F2F2F"/>
                <w:sz w:val="20"/>
                <w:szCs w:val="20"/>
              </w:rPr>
              <w:t>$3.00</w:t>
            </w:r>
          </w:p>
        </w:tc>
        <w:tc>
          <w:tcPr>
            <w:tcW w:w="2092" w:type="pct"/>
            <w:shd w:val="clear" w:color="auto" w:fill="FFFFFF" w:themeFill="background1"/>
            <w:noWrap/>
            <w:vAlign w:val="center"/>
          </w:tcPr>
          <w:p w14:paraId="4148EC5F" w14:textId="77777777" w:rsidR="00C92AC5" w:rsidRDefault="00C92AC5" w:rsidP="006A204C">
            <w:pPr>
              <w:spacing w:before="20" w:after="0" w:line="18" w:lineRule="atLeast"/>
              <w:jc w:val="center"/>
              <w:rPr>
                <w:color w:val="2F2F2F"/>
                <w:sz w:val="20"/>
                <w:szCs w:val="20"/>
              </w:rPr>
            </w:pPr>
          </w:p>
        </w:tc>
      </w:tr>
      <w:tr w:rsidR="00A6520B" w:rsidRPr="00E237E8" w14:paraId="6C22584E" w14:textId="77777777" w:rsidTr="00A6520B">
        <w:trPr>
          <w:trHeight w:val="380"/>
        </w:trPr>
        <w:tc>
          <w:tcPr>
            <w:tcW w:w="1588" w:type="pct"/>
            <w:shd w:val="clear" w:color="auto" w:fill="3E8D9C" w:themeFill="background2" w:themeFillShade="BF"/>
            <w:vAlign w:val="center"/>
          </w:tcPr>
          <w:p w14:paraId="1325B1D4" w14:textId="55CEA2E0" w:rsidR="00A6520B" w:rsidRPr="00D24D76" w:rsidRDefault="00A6520B" w:rsidP="006A204C">
            <w:pPr>
              <w:pStyle w:val="TableTextLarge"/>
              <w:rPr>
                <w:b/>
                <w:color w:val="FFFFFF" w:themeColor="background1"/>
              </w:rPr>
            </w:pPr>
            <w:r>
              <w:rPr>
                <w:b/>
                <w:color w:val="FFFFFF" w:themeColor="background1"/>
              </w:rPr>
              <w:t>TOTAL</w:t>
            </w:r>
          </w:p>
        </w:tc>
        <w:tc>
          <w:tcPr>
            <w:tcW w:w="660" w:type="pct"/>
            <w:shd w:val="clear" w:color="auto" w:fill="3E8D9C" w:themeFill="background2" w:themeFillShade="BF"/>
          </w:tcPr>
          <w:p w14:paraId="7E2C63F0" w14:textId="77777777" w:rsidR="00A6520B" w:rsidRPr="00A6520B" w:rsidRDefault="00A6520B" w:rsidP="006A204C">
            <w:pPr>
              <w:spacing w:before="20" w:after="0" w:line="18" w:lineRule="atLeast"/>
              <w:jc w:val="center"/>
              <w:rPr>
                <w:b/>
                <w:color w:val="FFFFFF" w:themeColor="background1"/>
                <w:sz w:val="20"/>
                <w:szCs w:val="20"/>
              </w:rPr>
            </w:pPr>
          </w:p>
        </w:tc>
        <w:tc>
          <w:tcPr>
            <w:tcW w:w="660" w:type="pct"/>
            <w:shd w:val="clear" w:color="auto" w:fill="3E8D9C" w:themeFill="background2" w:themeFillShade="BF"/>
            <w:noWrap/>
            <w:vAlign w:val="center"/>
          </w:tcPr>
          <w:p w14:paraId="2823CCB0" w14:textId="6B644B6F" w:rsidR="00A6520B" w:rsidRPr="00A6520B" w:rsidRDefault="00A6520B" w:rsidP="006A204C">
            <w:pPr>
              <w:spacing w:before="20" w:after="0" w:line="18" w:lineRule="atLeast"/>
              <w:jc w:val="center"/>
              <w:rPr>
                <w:b/>
                <w:color w:val="FFFFFF" w:themeColor="background1"/>
                <w:sz w:val="20"/>
                <w:szCs w:val="20"/>
              </w:rPr>
            </w:pPr>
            <w:r w:rsidRPr="00A6520B">
              <w:rPr>
                <w:b/>
                <w:color w:val="FFFFFF" w:themeColor="background1"/>
                <w:sz w:val="20"/>
                <w:szCs w:val="20"/>
              </w:rPr>
              <w:t>$1</w:t>
            </w:r>
            <w:r w:rsidR="00C92AC5">
              <w:rPr>
                <w:b/>
                <w:color w:val="FFFFFF" w:themeColor="background1"/>
                <w:sz w:val="20"/>
                <w:szCs w:val="20"/>
              </w:rPr>
              <w:t>5</w:t>
            </w:r>
            <w:r w:rsidRPr="00A6520B">
              <w:rPr>
                <w:b/>
                <w:color w:val="FFFFFF" w:themeColor="background1"/>
                <w:sz w:val="20"/>
                <w:szCs w:val="20"/>
              </w:rPr>
              <w:t>.00</w:t>
            </w:r>
          </w:p>
        </w:tc>
        <w:tc>
          <w:tcPr>
            <w:tcW w:w="2092" w:type="pct"/>
            <w:shd w:val="clear" w:color="auto" w:fill="3E8D9C" w:themeFill="background2" w:themeFillShade="BF"/>
            <w:noWrap/>
            <w:vAlign w:val="center"/>
          </w:tcPr>
          <w:p w14:paraId="00703809" w14:textId="48E84A8B" w:rsidR="00A6520B" w:rsidRPr="00A6520B" w:rsidRDefault="00A6520B" w:rsidP="006A204C">
            <w:pPr>
              <w:spacing w:before="20" w:after="0" w:line="18" w:lineRule="atLeast"/>
              <w:jc w:val="center"/>
              <w:rPr>
                <w:b/>
                <w:color w:val="FFFFFF" w:themeColor="background1"/>
                <w:sz w:val="20"/>
                <w:szCs w:val="20"/>
              </w:rPr>
            </w:pPr>
          </w:p>
        </w:tc>
      </w:tr>
    </w:tbl>
    <w:p w14:paraId="7542D313" w14:textId="3217B827" w:rsidR="00DD6FDC" w:rsidRDefault="00DD6FDC" w:rsidP="00DD6FDC">
      <w:pPr>
        <w:pStyle w:val="ListBullet"/>
        <w:tabs>
          <w:tab w:val="clear" w:pos="360"/>
        </w:tabs>
        <w:ind w:left="0" w:firstLine="0"/>
      </w:pPr>
    </w:p>
    <w:p w14:paraId="53008343" w14:textId="77777777" w:rsidR="002D6A0C" w:rsidRPr="00E237E8" w:rsidRDefault="002D6A0C" w:rsidP="00DD6FDC">
      <w:pPr>
        <w:pStyle w:val="ListBullet"/>
        <w:tabs>
          <w:tab w:val="clear" w:pos="360"/>
        </w:tabs>
        <w:ind w:left="0" w:firstLine="0"/>
      </w:pPr>
    </w:p>
    <w:p w14:paraId="40E4A043" w14:textId="77777777" w:rsidR="002D6A0C" w:rsidRDefault="00DD6FDC">
      <w:r>
        <w:rPr>
          <w:b/>
          <w:caps/>
        </w:rPr>
        <w:br w:type="page"/>
      </w:r>
    </w:p>
    <w:tbl>
      <w:tblPr>
        <w:tblW w:w="5143" w:type="pct"/>
        <w:tblLayout w:type="fixed"/>
        <w:tblCellMar>
          <w:top w:w="115" w:type="dxa"/>
          <w:left w:w="115" w:type="dxa"/>
          <w:bottom w:w="115" w:type="dxa"/>
          <w:right w:w="115" w:type="dxa"/>
        </w:tblCellMar>
        <w:tblLook w:val="04A0" w:firstRow="1" w:lastRow="0" w:firstColumn="1" w:lastColumn="0" w:noHBand="0" w:noVBand="1"/>
      </w:tblPr>
      <w:tblGrid>
        <w:gridCol w:w="2450"/>
        <w:gridCol w:w="1584"/>
        <w:gridCol w:w="1584"/>
        <w:gridCol w:w="1584"/>
        <w:gridCol w:w="1584"/>
        <w:gridCol w:w="1582"/>
      </w:tblGrid>
      <w:tr w:rsidR="00130147" w:rsidRPr="00E237E8" w14:paraId="6653B7E3" w14:textId="77777777" w:rsidTr="00130147">
        <w:trPr>
          <w:cantSplit/>
          <w:trHeight w:val="20"/>
        </w:trPr>
        <w:tc>
          <w:tcPr>
            <w:tcW w:w="1181" w:type="pct"/>
            <w:shd w:val="clear" w:color="auto" w:fill="F0CDA1" w:themeFill="accent1"/>
            <w:vAlign w:val="center"/>
            <w:hideMark/>
          </w:tcPr>
          <w:p w14:paraId="1DE4FDD0" w14:textId="5C9878E5" w:rsidR="002D6A0C" w:rsidRPr="00E237E8" w:rsidRDefault="002D6A0C" w:rsidP="002D6A0C">
            <w:pPr>
              <w:pStyle w:val="TableTextLarge"/>
              <w:rPr>
                <w:rStyle w:val="Bold"/>
              </w:rPr>
            </w:pPr>
            <w:r>
              <w:rPr>
                <w:rStyle w:val="Bold"/>
              </w:rPr>
              <w:lastRenderedPageBreak/>
              <w:t xml:space="preserve">PROFT &amp; COSTS </w:t>
            </w:r>
          </w:p>
        </w:tc>
        <w:tc>
          <w:tcPr>
            <w:tcW w:w="764" w:type="pct"/>
            <w:shd w:val="clear" w:color="auto" w:fill="F0CDA1" w:themeFill="accent1"/>
          </w:tcPr>
          <w:p w14:paraId="74E9D55F" w14:textId="79BDE131" w:rsidR="002D6A0C" w:rsidRPr="002D6A0C" w:rsidRDefault="002D6A0C" w:rsidP="00130147">
            <w:pPr>
              <w:pStyle w:val="TableTextLarge"/>
              <w:rPr>
                <w:rStyle w:val="Bold"/>
              </w:rPr>
            </w:pPr>
            <w:r>
              <w:rPr>
                <w:rStyle w:val="Bold"/>
              </w:rPr>
              <w:t>YEAR 1</w:t>
            </w:r>
          </w:p>
        </w:tc>
        <w:tc>
          <w:tcPr>
            <w:tcW w:w="764" w:type="pct"/>
            <w:shd w:val="clear" w:color="auto" w:fill="F0CDA1" w:themeFill="accent1"/>
          </w:tcPr>
          <w:p w14:paraId="33C52415" w14:textId="1F678C68" w:rsidR="002D6A0C" w:rsidRDefault="002D6A0C" w:rsidP="00130147">
            <w:pPr>
              <w:pStyle w:val="TableTextLarge"/>
              <w:rPr>
                <w:rStyle w:val="Bold"/>
              </w:rPr>
            </w:pPr>
            <w:r>
              <w:rPr>
                <w:rStyle w:val="Bold"/>
              </w:rPr>
              <w:t>YEAR 2</w:t>
            </w:r>
          </w:p>
        </w:tc>
        <w:tc>
          <w:tcPr>
            <w:tcW w:w="764" w:type="pct"/>
            <w:shd w:val="clear" w:color="auto" w:fill="F0CDA1" w:themeFill="accent1"/>
          </w:tcPr>
          <w:p w14:paraId="2DC7EEB0" w14:textId="2F94793B" w:rsidR="002D6A0C" w:rsidRDefault="002D6A0C" w:rsidP="00130147">
            <w:pPr>
              <w:pStyle w:val="TableTextLarge"/>
              <w:rPr>
                <w:rStyle w:val="Bold"/>
              </w:rPr>
            </w:pPr>
            <w:r>
              <w:rPr>
                <w:rStyle w:val="Bold"/>
              </w:rPr>
              <w:t>YEAR 3</w:t>
            </w:r>
          </w:p>
        </w:tc>
        <w:tc>
          <w:tcPr>
            <w:tcW w:w="764" w:type="pct"/>
            <w:shd w:val="clear" w:color="auto" w:fill="F0CDA1" w:themeFill="accent1"/>
            <w:noWrap/>
            <w:vAlign w:val="center"/>
            <w:hideMark/>
          </w:tcPr>
          <w:p w14:paraId="49ABA249" w14:textId="611D7859" w:rsidR="002D6A0C" w:rsidRPr="00E237E8" w:rsidRDefault="002D6A0C" w:rsidP="00130147">
            <w:pPr>
              <w:pStyle w:val="TableTextLarge"/>
              <w:rPr>
                <w:rStyle w:val="Bold"/>
              </w:rPr>
            </w:pPr>
            <w:r>
              <w:rPr>
                <w:rStyle w:val="Bold"/>
              </w:rPr>
              <w:t>YEAR 4</w:t>
            </w:r>
          </w:p>
        </w:tc>
        <w:tc>
          <w:tcPr>
            <w:tcW w:w="764" w:type="pct"/>
            <w:shd w:val="clear" w:color="auto" w:fill="F0CDA1" w:themeFill="accent1"/>
            <w:noWrap/>
            <w:vAlign w:val="center"/>
            <w:hideMark/>
          </w:tcPr>
          <w:p w14:paraId="587D9F43" w14:textId="36B6151B" w:rsidR="002D6A0C" w:rsidRPr="00E237E8" w:rsidRDefault="002D6A0C" w:rsidP="00130147">
            <w:pPr>
              <w:pStyle w:val="TableTextLarge"/>
              <w:rPr>
                <w:rStyle w:val="Bold"/>
              </w:rPr>
            </w:pPr>
            <w:r>
              <w:rPr>
                <w:rStyle w:val="Bold"/>
              </w:rPr>
              <w:t>YEAR 5</w:t>
            </w:r>
          </w:p>
        </w:tc>
      </w:tr>
      <w:tr w:rsidR="00130147" w:rsidRPr="00E237E8" w14:paraId="67EBCABA" w14:textId="77777777" w:rsidTr="00130147">
        <w:trPr>
          <w:cantSplit/>
          <w:trHeight w:val="20"/>
        </w:trPr>
        <w:tc>
          <w:tcPr>
            <w:tcW w:w="1181" w:type="pct"/>
            <w:shd w:val="clear" w:color="auto" w:fill="F2F2F2" w:themeFill="background1" w:themeFillShade="F2"/>
            <w:vAlign w:val="center"/>
            <w:hideMark/>
          </w:tcPr>
          <w:p w14:paraId="34C2648B" w14:textId="300991D5" w:rsidR="002D6A0C" w:rsidRPr="00E237E8" w:rsidRDefault="002D6A0C" w:rsidP="002D6A0C">
            <w:pPr>
              <w:pStyle w:val="TableTextLarge"/>
            </w:pPr>
            <w:r>
              <w:t>Profits</w:t>
            </w:r>
          </w:p>
        </w:tc>
        <w:tc>
          <w:tcPr>
            <w:tcW w:w="764" w:type="pct"/>
            <w:shd w:val="clear" w:color="auto" w:fill="F2F2F2" w:themeFill="background1" w:themeFillShade="F2"/>
          </w:tcPr>
          <w:p w14:paraId="2098039C" w14:textId="6F331B14" w:rsidR="002D6A0C" w:rsidRDefault="002D6A0C" w:rsidP="00130147">
            <w:pPr>
              <w:spacing w:before="20" w:after="0" w:line="18" w:lineRule="atLeast"/>
              <w:rPr>
                <w:color w:val="2F2F2F"/>
                <w:sz w:val="20"/>
                <w:szCs w:val="20"/>
              </w:rPr>
            </w:pPr>
            <w:r>
              <w:rPr>
                <w:color w:val="2F2F2F"/>
                <w:sz w:val="20"/>
                <w:szCs w:val="20"/>
              </w:rPr>
              <w:t>$25,000</w:t>
            </w:r>
          </w:p>
        </w:tc>
        <w:tc>
          <w:tcPr>
            <w:tcW w:w="764" w:type="pct"/>
            <w:shd w:val="clear" w:color="auto" w:fill="F2F2F2" w:themeFill="background1" w:themeFillShade="F2"/>
          </w:tcPr>
          <w:p w14:paraId="5C1A604B" w14:textId="28924E0A" w:rsidR="002D6A0C" w:rsidRDefault="002D6A0C" w:rsidP="00130147">
            <w:pPr>
              <w:spacing w:before="20" w:after="0" w:line="18" w:lineRule="atLeast"/>
              <w:rPr>
                <w:color w:val="2F2F2F"/>
                <w:sz w:val="20"/>
                <w:szCs w:val="20"/>
              </w:rPr>
            </w:pPr>
            <w:r>
              <w:rPr>
                <w:color w:val="2F2F2F"/>
                <w:sz w:val="20"/>
                <w:szCs w:val="20"/>
              </w:rPr>
              <w:t>$175,000</w:t>
            </w:r>
          </w:p>
        </w:tc>
        <w:tc>
          <w:tcPr>
            <w:tcW w:w="764" w:type="pct"/>
            <w:shd w:val="clear" w:color="auto" w:fill="F2F2F2" w:themeFill="background1" w:themeFillShade="F2"/>
          </w:tcPr>
          <w:p w14:paraId="688D829A" w14:textId="5D224038" w:rsidR="002D6A0C" w:rsidRDefault="002D6A0C" w:rsidP="00130147">
            <w:pPr>
              <w:spacing w:before="20" w:after="0" w:line="18" w:lineRule="atLeast"/>
              <w:rPr>
                <w:color w:val="2F2F2F"/>
                <w:sz w:val="20"/>
                <w:szCs w:val="20"/>
              </w:rPr>
            </w:pPr>
            <w:r>
              <w:rPr>
                <w:color w:val="2F2F2F"/>
                <w:sz w:val="20"/>
                <w:szCs w:val="20"/>
              </w:rPr>
              <w:t>$1,250,000</w:t>
            </w:r>
          </w:p>
        </w:tc>
        <w:tc>
          <w:tcPr>
            <w:tcW w:w="764" w:type="pct"/>
            <w:shd w:val="clear" w:color="auto" w:fill="F2F2F2" w:themeFill="background1" w:themeFillShade="F2"/>
            <w:noWrap/>
            <w:vAlign w:val="center"/>
            <w:hideMark/>
          </w:tcPr>
          <w:p w14:paraId="02CF4CB8" w14:textId="7FB1A560" w:rsidR="002D6A0C" w:rsidRPr="00E237E8" w:rsidRDefault="002D6A0C" w:rsidP="00130147">
            <w:pPr>
              <w:spacing w:before="20" w:after="0" w:line="18" w:lineRule="atLeast"/>
              <w:rPr>
                <w:color w:val="2F2F2F"/>
                <w:sz w:val="20"/>
                <w:szCs w:val="20"/>
              </w:rPr>
            </w:pPr>
            <w:r>
              <w:rPr>
                <w:color w:val="2F2F2F"/>
                <w:sz w:val="20"/>
                <w:szCs w:val="20"/>
              </w:rPr>
              <w:t>$2,500,000</w:t>
            </w:r>
          </w:p>
        </w:tc>
        <w:tc>
          <w:tcPr>
            <w:tcW w:w="764" w:type="pct"/>
            <w:shd w:val="clear" w:color="auto" w:fill="F2F2F2" w:themeFill="background1" w:themeFillShade="F2"/>
            <w:noWrap/>
            <w:vAlign w:val="center"/>
            <w:hideMark/>
          </w:tcPr>
          <w:p w14:paraId="65BEE889" w14:textId="1EEC2C43" w:rsidR="002D6A0C" w:rsidRPr="00E237E8" w:rsidRDefault="002D6A0C" w:rsidP="00130147">
            <w:pPr>
              <w:spacing w:before="20" w:after="0" w:line="18" w:lineRule="atLeast"/>
              <w:rPr>
                <w:color w:val="2F2F2F"/>
                <w:sz w:val="20"/>
                <w:szCs w:val="20"/>
              </w:rPr>
            </w:pPr>
            <w:r>
              <w:rPr>
                <w:color w:val="2F2F2F"/>
                <w:sz w:val="20"/>
                <w:szCs w:val="20"/>
              </w:rPr>
              <w:t>$5,000,000</w:t>
            </w:r>
          </w:p>
        </w:tc>
      </w:tr>
      <w:tr w:rsidR="00130147" w:rsidRPr="00E237E8" w14:paraId="7A90555A" w14:textId="77777777" w:rsidTr="00130147">
        <w:trPr>
          <w:cantSplit/>
          <w:trHeight w:val="20"/>
        </w:trPr>
        <w:tc>
          <w:tcPr>
            <w:tcW w:w="1181" w:type="pct"/>
            <w:shd w:val="clear" w:color="auto" w:fill="auto"/>
            <w:vAlign w:val="center"/>
            <w:hideMark/>
          </w:tcPr>
          <w:p w14:paraId="5BCD352F" w14:textId="2ACF21E1" w:rsidR="002D6A0C" w:rsidRPr="00E237E8" w:rsidRDefault="002D6A0C" w:rsidP="002D6A0C">
            <w:pPr>
              <w:pStyle w:val="TableTextLarge"/>
            </w:pPr>
            <w:r>
              <w:t>Advertising/Marketing (11.2%)</w:t>
            </w:r>
          </w:p>
        </w:tc>
        <w:tc>
          <w:tcPr>
            <w:tcW w:w="764" w:type="pct"/>
          </w:tcPr>
          <w:p w14:paraId="6A7E3053" w14:textId="15F98E2D" w:rsidR="002D6A0C" w:rsidRDefault="002D6A0C" w:rsidP="00130147">
            <w:pPr>
              <w:spacing w:before="20" w:after="0" w:line="18" w:lineRule="atLeast"/>
              <w:rPr>
                <w:color w:val="2F2F2F"/>
                <w:sz w:val="20"/>
                <w:szCs w:val="20"/>
              </w:rPr>
            </w:pPr>
            <w:r>
              <w:rPr>
                <w:color w:val="2F2F2F"/>
                <w:sz w:val="20"/>
                <w:szCs w:val="20"/>
              </w:rPr>
              <w:t>$2,800</w:t>
            </w:r>
          </w:p>
        </w:tc>
        <w:tc>
          <w:tcPr>
            <w:tcW w:w="764" w:type="pct"/>
          </w:tcPr>
          <w:p w14:paraId="6FB03A16" w14:textId="440836B5" w:rsidR="002D6A0C" w:rsidRDefault="002D6A0C" w:rsidP="00130147">
            <w:pPr>
              <w:spacing w:before="20" w:after="0" w:line="18" w:lineRule="atLeast"/>
              <w:rPr>
                <w:color w:val="2F2F2F"/>
                <w:sz w:val="20"/>
                <w:szCs w:val="20"/>
              </w:rPr>
            </w:pPr>
            <w:r>
              <w:rPr>
                <w:color w:val="2F2F2F"/>
                <w:sz w:val="20"/>
                <w:szCs w:val="20"/>
              </w:rPr>
              <w:t>$19,600</w:t>
            </w:r>
          </w:p>
        </w:tc>
        <w:tc>
          <w:tcPr>
            <w:tcW w:w="764" w:type="pct"/>
          </w:tcPr>
          <w:p w14:paraId="5E40F03D" w14:textId="069B7BC8" w:rsidR="002D6A0C" w:rsidRDefault="002D6A0C" w:rsidP="00130147">
            <w:pPr>
              <w:spacing w:before="20" w:after="0" w:line="18" w:lineRule="atLeast"/>
              <w:rPr>
                <w:color w:val="2F2F2F"/>
                <w:sz w:val="20"/>
                <w:szCs w:val="20"/>
              </w:rPr>
            </w:pPr>
            <w:r>
              <w:rPr>
                <w:color w:val="2F2F2F"/>
                <w:sz w:val="20"/>
                <w:szCs w:val="20"/>
              </w:rPr>
              <w:t>$20,000</w:t>
            </w:r>
          </w:p>
        </w:tc>
        <w:tc>
          <w:tcPr>
            <w:tcW w:w="764" w:type="pct"/>
            <w:shd w:val="clear" w:color="auto" w:fill="auto"/>
            <w:noWrap/>
            <w:vAlign w:val="center"/>
            <w:hideMark/>
          </w:tcPr>
          <w:p w14:paraId="0610E1B5" w14:textId="03149046" w:rsidR="002D6A0C" w:rsidRPr="00E237E8" w:rsidRDefault="002D6A0C" w:rsidP="00130147">
            <w:pPr>
              <w:spacing w:before="20" w:after="0" w:line="18" w:lineRule="atLeast"/>
              <w:rPr>
                <w:color w:val="2F2F2F"/>
                <w:sz w:val="20"/>
                <w:szCs w:val="20"/>
              </w:rPr>
            </w:pPr>
            <w:r>
              <w:rPr>
                <w:color w:val="2F2F2F"/>
                <w:sz w:val="20"/>
                <w:szCs w:val="20"/>
              </w:rPr>
              <w:t>$20,000</w:t>
            </w:r>
          </w:p>
        </w:tc>
        <w:tc>
          <w:tcPr>
            <w:tcW w:w="764" w:type="pct"/>
            <w:shd w:val="clear" w:color="auto" w:fill="auto"/>
            <w:noWrap/>
            <w:vAlign w:val="center"/>
            <w:hideMark/>
          </w:tcPr>
          <w:p w14:paraId="50AF9267" w14:textId="168A8C13" w:rsidR="002D6A0C" w:rsidRPr="00E237E8" w:rsidRDefault="002D6A0C" w:rsidP="00130147">
            <w:pPr>
              <w:spacing w:before="20" w:after="0" w:line="18" w:lineRule="atLeast"/>
              <w:rPr>
                <w:color w:val="2F2F2F"/>
                <w:sz w:val="20"/>
                <w:szCs w:val="20"/>
              </w:rPr>
            </w:pPr>
            <w:r>
              <w:rPr>
                <w:color w:val="2F2F2F"/>
                <w:sz w:val="20"/>
                <w:szCs w:val="20"/>
              </w:rPr>
              <w:t>$20,000</w:t>
            </w:r>
          </w:p>
        </w:tc>
      </w:tr>
      <w:tr w:rsidR="00130147" w:rsidRPr="00E237E8" w14:paraId="1CC172E5" w14:textId="77777777" w:rsidTr="00130147">
        <w:trPr>
          <w:cantSplit/>
          <w:trHeight w:val="20"/>
        </w:trPr>
        <w:tc>
          <w:tcPr>
            <w:tcW w:w="1181" w:type="pct"/>
            <w:shd w:val="clear" w:color="auto" w:fill="F2F2F2" w:themeFill="background1" w:themeFillShade="F2"/>
            <w:vAlign w:val="center"/>
            <w:hideMark/>
          </w:tcPr>
          <w:p w14:paraId="0E275908" w14:textId="5C90EB94" w:rsidR="002D6A0C" w:rsidRPr="00E237E8" w:rsidRDefault="002D6A0C" w:rsidP="002D6A0C">
            <w:pPr>
              <w:pStyle w:val="TableTextLarge"/>
            </w:pPr>
            <w:r>
              <w:t>Employee Salaries</w:t>
            </w:r>
          </w:p>
        </w:tc>
        <w:tc>
          <w:tcPr>
            <w:tcW w:w="764" w:type="pct"/>
            <w:shd w:val="clear" w:color="auto" w:fill="F2F2F2" w:themeFill="background1" w:themeFillShade="F2"/>
          </w:tcPr>
          <w:p w14:paraId="168F3AC9" w14:textId="319E91E6" w:rsidR="002D6A0C" w:rsidRDefault="00130147" w:rsidP="00130147">
            <w:pPr>
              <w:spacing w:before="20" w:after="0" w:line="18" w:lineRule="atLeast"/>
              <w:rPr>
                <w:color w:val="2F2F2F"/>
                <w:sz w:val="20"/>
                <w:szCs w:val="20"/>
              </w:rPr>
            </w:pPr>
            <w:r>
              <w:rPr>
                <w:color w:val="2F2F2F"/>
                <w:sz w:val="20"/>
                <w:szCs w:val="20"/>
              </w:rPr>
              <w:t>$37,536</w:t>
            </w:r>
          </w:p>
        </w:tc>
        <w:tc>
          <w:tcPr>
            <w:tcW w:w="764" w:type="pct"/>
            <w:shd w:val="clear" w:color="auto" w:fill="F2F2F2" w:themeFill="background1" w:themeFillShade="F2"/>
          </w:tcPr>
          <w:p w14:paraId="68B4ACBE" w14:textId="34D6F1C6" w:rsidR="002D6A0C" w:rsidRDefault="00130147" w:rsidP="00130147">
            <w:pPr>
              <w:spacing w:before="20" w:after="0" w:line="18" w:lineRule="atLeast"/>
              <w:rPr>
                <w:color w:val="2F2F2F"/>
                <w:sz w:val="20"/>
                <w:szCs w:val="20"/>
              </w:rPr>
            </w:pPr>
            <w:r>
              <w:rPr>
                <w:color w:val="2F2F2F"/>
                <w:sz w:val="20"/>
                <w:szCs w:val="20"/>
              </w:rPr>
              <w:t>$37,536</w:t>
            </w:r>
          </w:p>
        </w:tc>
        <w:tc>
          <w:tcPr>
            <w:tcW w:w="764" w:type="pct"/>
            <w:shd w:val="clear" w:color="auto" w:fill="F2F2F2" w:themeFill="background1" w:themeFillShade="F2"/>
          </w:tcPr>
          <w:p w14:paraId="374F4EA8" w14:textId="3505FCF7" w:rsidR="002D6A0C" w:rsidRDefault="00130147" w:rsidP="00130147">
            <w:pPr>
              <w:spacing w:before="20" w:after="0" w:line="18" w:lineRule="atLeast"/>
              <w:rPr>
                <w:color w:val="2F2F2F"/>
                <w:sz w:val="20"/>
                <w:szCs w:val="20"/>
              </w:rPr>
            </w:pPr>
            <w:r>
              <w:rPr>
                <w:color w:val="2F2F2F"/>
                <w:sz w:val="20"/>
                <w:szCs w:val="20"/>
              </w:rPr>
              <w:t>$37,536</w:t>
            </w:r>
          </w:p>
        </w:tc>
        <w:tc>
          <w:tcPr>
            <w:tcW w:w="764" w:type="pct"/>
            <w:shd w:val="clear" w:color="auto" w:fill="F2F2F2" w:themeFill="background1" w:themeFillShade="F2"/>
            <w:noWrap/>
            <w:vAlign w:val="center"/>
            <w:hideMark/>
          </w:tcPr>
          <w:p w14:paraId="0FCEF150" w14:textId="73655C5D" w:rsidR="002D6A0C" w:rsidRPr="00E237E8" w:rsidRDefault="00130147" w:rsidP="00130147">
            <w:pPr>
              <w:spacing w:before="20" w:after="0" w:line="18" w:lineRule="atLeast"/>
              <w:rPr>
                <w:color w:val="2F2F2F"/>
                <w:sz w:val="20"/>
                <w:szCs w:val="20"/>
              </w:rPr>
            </w:pPr>
            <w:r>
              <w:rPr>
                <w:color w:val="2F2F2F"/>
                <w:sz w:val="20"/>
                <w:szCs w:val="20"/>
              </w:rPr>
              <w:t>$37,536</w:t>
            </w:r>
          </w:p>
        </w:tc>
        <w:tc>
          <w:tcPr>
            <w:tcW w:w="764" w:type="pct"/>
            <w:shd w:val="clear" w:color="auto" w:fill="F2F2F2" w:themeFill="background1" w:themeFillShade="F2"/>
            <w:noWrap/>
            <w:vAlign w:val="center"/>
            <w:hideMark/>
          </w:tcPr>
          <w:p w14:paraId="110C37B2" w14:textId="0622143B" w:rsidR="002D6A0C" w:rsidRPr="00E237E8" w:rsidRDefault="00130147" w:rsidP="00130147">
            <w:pPr>
              <w:spacing w:before="20" w:after="0" w:line="18" w:lineRule="atLeast"/>
              <w:rPr>
                <w:color w:val="2F2F2F"/>
                <w:sz w:val="20"/>
                <w:szCs w:val="20"/>
              </w:rPr>
            </w:pPr>
            <w:r>
              <w:rPr>
                <w:color w:val="2F2F2F"/>
                <w:sz w:val="20"/>
                <w:szCs w:val="20"/>
              </w:rPr>
              <w:t>$37,536</w:t>
            </w:r>
          </w:p>
        </w:tc>
      </w:tr>
      <w:tr w:rsidR="00130147" w:rsidRPr="00E237E8" w14:paraId="38677E8C" w14:textId="77777777" w:rsidTr="00130147">
        <w:trPr>
          <w:cantSplit/>
          <w:trHeight w:val="20"/>
        </w:trPr>
        <w:tc>
          <w:tcPr>
            <w:tcW w:w="1181" w:type="pct"/>
            <w:shd w:val="clear" w:color="auto" w:fill="auto"/>
            <w:vAlign w:val="center"/>
            <w:hideMark/>
          </w:tcPr>
          <w:p w14:paraId="44617CC1" w14:textId="75BE16A1" w:rsidR="002D6A0C" w:rsidRPr="00E237E8" w:rsidRDefault="002D6A0C" w:rsidP="002D6A0C">
            <w:pPr>
              <w:pStyle w:val="TableTextLarge"/>
            </w:pPr>
            <w:r>
              <w:t xml:space="preserve">Employee Payroll Taxes and Benefits </w:t>
            </w:r>
          </w:p>
        </w:tc>
        <w:tc>
          <w:tcPr>
            <w:tcW w:w="764" w:type="pct"/>
          </w:tcPr>
          <w:p w14:paraId="6AFBCF7A" w14:textId="0582D4A8" w:rsidR="002D6A0C" w:rsidRDefault="00130147" w:rsidP="00130147">
            <w:pPr>
              <w:spacing w:before="20" w:after="0" w:line="18" w:lineRule="atLeast"/>
              <w:rPr>
                <w:color w:val="2F2F2F"/>
                <w:sz w:val="20"/>
                <w:szCs w:val="20"/>
              </w:rPr>
            </w:pPr>
            <w:r>
              <w:rPr>
                <w:color w:val="2F2F2F"/>
                <w:sz w:val="20"/>
                <w:szCs w:val="20"/>
              </w:rPr>
              <w:t>$15,143.78</w:t>
            </w:r>
          </w:p>
        </w:tc>
        <w:tc>
          <w:tcPr>
            <w:tcW w:w="764" w:type="pct"/>
          </w:tcPr>
          <w:p w14:paraId="0C52B67F" w14:textId="497BC270" w:rsidR="002D6A0C" w:rsidRDefault="00130147" w:rsidP="00130147">
            <w:pPr>
              <w:spacing w:before="20" w:after="0" w:line="18" w:lineRule="atLeast"/>
              <w:rPr>
                <w:color w:val="2F2F2F"/>
                <w:sz w:val="20"/>
                <w:szCs w:val="20"/>
              </w:rPr>
            </w:pPr>
            <w:r>
              <w:rPr>
                <w:color w:val="2F2F2F"/>
                <w:sz w:val="20"/>
                <w:szCs w:val="20"/>
              </w:rPr>
              <w:t>$15,143.78</w:t>
            </w:r>
          </w:p>
        </w:tc>
        <w:tc>
          <w:tcPr>
            <w:tcW w:w="764" w:type="pct"/>
          </w:tcPr>
          <w:p w14:paraId="478636A7" w14:textId="2BDF21B3" w:rsidR="002D6A0C" w:rsidRDefault="00130147" w:rsidP="00130147">
            <w:pPr>
              <w:spacing w:before="20" w:after="0" w:line="18" w:lineRule="atLeast"/>
              <w:rPr>
                <w:color w:val="2F2F2F"/>
                <w:sz w:val="20"/>
                <w:szCs w:val="20"/>
              </w:rPr>
            </w:pPr>
            <w:r>
              <w:rPr>
                <w:color w:val="2F2F2F"/>
                <w:sz w:val="20"/>
                <w:szCs w:val="20"/>
              </w:rPr>
              <w:t>$15,143.78</w:t>
            </w:r>
          </w:p>
        </w:tc>
        <w:tc>
          <w:tcPr>
            <w:tcW w:w="764" w:type="pct"/>
            <w:shd w:val="clear" w:color="auto" w:fill="auto"/>
            <w:noWrap/>
            <w:vAlign w:val="center"/>
            <w:hideMark/>
          </w:tcPr>
          <w:p w14:paraId="59537394" w14:textId="24C52854" w:rsidR="002D6A0C" w:rsidRPr="00E237E8" w:rsidRDefault="00130147" w:rsidP="00130147">
            <w:pPr>
              <w:spacing w:before="20" w:after="0" w:line="18" w:lineRule="atLeast"/>
              <w:rPr>
                <w:color w:val="2F2F2F"/>
                <w:sz w:val="20"/>
                <w:szCs w:val="20"/>
              </w:rPr>
            </w:pPr>
            <w:r>
              <w:rPr>
                <w:color w:val="2F2F2F"/>
                <w:sz w:val="20"/>
                <w:szCs w:val="20"/>
              </w:rPr>
              <w:t>$15,143.78</w:t>
            </w:r>
          </w:p>
        </w:tc>
        <w:tc>
          <w:tcPr>
            <w:tcW w:w="764" w:type="pct"/>
            <w:shd w:val="clear" w:color="auto" w:fill="auto"/>
            <w:noWrap/>
            <w:vAlign w:val="center"/>
            <w:hideMark/>
          </w:tcPr>
          <w:p w14:paraId="7185E322" w14:textId="7BAEF65F" w:rsidR="002D6A0C" w:rsidRPr="00E237E8" w:rsidRDefault="00130147" w:rsidP="00130147">
            <w:pPr>
              <w:spacing w:before="20" w:after="0" w:line="18" w:lineRule="atLeast"/>
              <w:rPr>
                <w:color w:val="2F2F2F"/>
                <w:sz w:val="20"/>
                <w:szCs w:val="20"/>
              </w:rPr>
            </w:pPr>
            <w:r>
              <w:rPr>
                <w:color w:val="2F2F2F"/>
                <w:sz w:val="20"/>
                <w:szCs w:val="20"/>
              </w:rPr>
              <w:t>$15,143.78</w:t>
            </w:r>
          </w:p>
        </w:tc>
      </w:tr>
      <w:tr w:rsidR="00130147" w:rsidRPr="00E237E8" w14:paraId="6D0BA37C" w14:textId="77777777" w:rsidTr="00130147">
        <w:trPr>
          <w:cantSplit/>
          <w:trHeight w:val="20"/>
        </w:trPr>
        <w:tc>
          <w:tcPr>
            <w:tcW w:w="1181" w:type="pct"/>
            <w:shd w:val="clear" w:color="auto" w:fill="F2F2F2" w:themeFill="background1" w:themeFillShade="F2"/>
            <w:vAlign w:val="center"/>
            <w:hideMark/>
          </w:tcPr>
          <w:p w14:paraId="756E899D" w14:textId="4DD85B32" w:rsidR="002D6A0C" w:rsidRPr="00E237E8" w:rsidRDefault="002D6A0C" w:rsidP="002D6A0C">
            <w:pPr>
              <w:pStyle w:val="TableTextLarge"/>
            </w:pPr>
            <w:r>
              <w:t>Computer Software</w:t>
            </w:r>
          </w:p>
        </w:tc>
        <w:tc>
          <w:tcPr>
            <w:tcW w:w="764" w:type="pct"/>
            <w:shd w:val="clear" w:color="auto" w:fill="F2F2F2" w:themeFill="background1" w:themeFillShade="F2"/>
          </w:tcPr>
          <w:p w14:paraId="2CA23430" w14:textId="08AD0E46" w:rsidR="002D6A0C" w:rsidRDefault="00130147" w:rsidP="00130147">
            <w:pPr>
              <w:spacing w:before="20" w:after="0" w:line="18" w:lineRule="atLeast"/>
              <w:rPr>
                <w:color w:val="2F2F2F"/>
                <w:sz w:val="20"/>
                <w:szCs w:val="20"/>
              </w:rPr>
            </w:pPr>
            <w:r>
              <w:rPr>
                <w:color w:val="2F2F2F"/>
                <w:sz w:val="20"/>
                <w:szCs w:val="20"/>
              </w:rPr>
              <w:t>$600</w:t>
            </w:r>
          </w:p>
        </w:tc>
        <w:tc>
          <w:tcPr>
            <w:tcW w:w="764" w:type="pct"/>
            <w:shd w:val="clear" w:color="auto" w:fill="F2F2F2" w:themeFill="background1" w:themeFillShade="F2"/>
          </w:tcPr>
          <w:p w14:paraId="35FDC834" w14:textId="2CC43635" w:rsidR="002D6A0C" w:rsidRDefault="00130147" w:rsidP="00130147">
            <w:pPr>
              <w:spacing w:before="20" w:after="0" w:line="18" w:lineRule="atLeast"/>
              <w:rPr>
                <w:color w:val="2F2F2F"/>
                <w:sz w:val="20"/>
                <w:szCs w:val="20"/>
              </w:rPr>
            </w:pPr>
            <w:r>
              <w:rPr>
                <w:color w:val="2F2F2F"/>
                <w:sz w:val="20"/>
                <w:szCs w:val="20"/>
              </w:rPr>
              <w:t>$600</w:t>
            </w:r>
          </w:p>
        </w:tc>
        <w:tc>
          <w:tcPr>
            <w:tcW w:w="764" w:type="pct"/>
            <w:shd w:val="clear" w:color="auto" w:fill="F2F2F2" w:themeFill="background1" w:themeFillShade="F2"/>
          </w:tcPr>
          <w:p w14:paraId="1D0B2DCD" w14:textId="25DEE6EE" w:rsidR="002D6A0C" w:rsidRDefault="00130147" w:rsidP="00130147">
            <w:pPr>
              <w:spacing w:before="20" w:after="0" w:line="18" w:lineRule="atLeast"/>
              <w:rPr>
                <w:color w:val="2F2F2F"/>
                <w:sz w:val="20"/>
                <w:szCs w:val="20"/>
              </w:rPr>
            </w:pPr>
            <w:r>
              <w:rPr>
                <w:color w:val="2F2F2F"/>
                <w:sz w:val="20"/>
                <w:szCs w:val="20"/>
              </w:rPr>
              <w:t>$600</w:t>
            </w:r>
          </w:p>
        </w:tc>
        <w:tc>
          <w:tcPr>
            <w:tcW w:w="764" w:type="pct"/>
            <w:shd w:val="clear" w:color="auto" w:fill="F2F2F2" w:themeFill="background1" w:themeFillShade="F2"/>
            <w:noWrap/>
            <w:vAlign w:val="center"/>
            <w:hideMark/>
          </w:tcPr>
          <w:p w14:paraId="65B8DB7E" w14:textId="1F7C769A" w:rsidR="002D6A0C" w:rsidRPr="00E237E8" w:rsidRDefault="00130147" w:rsidP="00130147">
            <w:pPr>
              <w:spacing w:before="20" w:after="0" w:line="18" w:lineRule="atLeast"/>
              <w:rPr>
                <w:color w:val="2F2F2F"/>
                <w:sz w:val="20"/>
                <w:szCs w:val="20"/>
              </w:rPr>
            </w:pPr>
            <w:r>
              <w:rPr>
                <w:color w:val="2F2F2F"/>
                <w:sz w:val="20"/>
                <w:szCs w:val="20"/>
              </w:rPr>
              <w:t>$600</w:t>
            </w:r>
          </w:p>
        </w:tc>
        <w:tc>
          <w:tcPr>
            <w:tcW w:w="764" w:type="pct"/>
            <w:shd w:val="clear" w:color="auto" w:fill="F2F2F2" w:themeFill="background1" w:themeFillShade="F2"/>
            <w:noWrap/>
            <w:vAlign w:val="center"/>
            <w:hideMark/>
          </w:tcPr>
          <w:p w14:paraId="7FC96A9A" w14:textId="7D94C030" w:rsidR="002D6A0C" w:rsidRPr="00E237E8" w:rsidRDefault="00130147" w:rsidP="00130147">
            <w:pPr>
              <w:spacing w:before="20" w:after="0" w:line="18" w:lineRule="atLeast"/>
              <w:rPr>
                <w:color w:val="2F2F2F"/>
                <w:sz w:val="20"/>
                <w:szCs w:val="20"/>
              </w:rPr>
            </w:pPr>
            <w:r>
              <w:rPr>
                <w:color w:val="2F2F2F"/>
                <w:sz w:val="20"/>
                <w:szCs w:val="20"/>
              </w:rPr>
              <w:t>$600</w:t>
            </w:r>
          </w:p>
        </w:tc>
      </w:tr>
      <w:tr w:rsidR="00130147" w14:paraId="567ED4DD" w14:textId="77777777" w:rsidTr="00130147">
        <w:trPr>
          <w:cantSplit/>
          <w:trHeight w:val="20"/>
        </w:trPr>
        <w:tc>
          <w:tcPr>
            <w:tcW w:w="1181" w:type="pct"/>
            <w:shd w:val="clear" w:color="auto" w:fill="FFFFFF" w:themeFill="background1"/>
            <w:vAlign w:val="center"/>
          </w:tcPr>
          <w:p w14:paraId="728BAA87" w14:textId="4EFA343D" w:rsidR="002D6A0C" w:rsidRDefault="002D6A0C" w:rsidP="002D6A0C">
            <w:pPr>
              <w:pStyle w:val="TableTextLarge"/>
            </w:pPr>
            <w:r>
              <w:t>Insurance</w:t>
            </w:r>
          </w:p>
        </w:tc>
        <w:tc>
          <w:tcPr>
            <w:tcW w:w="764" w:type="pct"/>
            <w:shd w:val="clear" w:color="auto" w:fill="FFFFFF" w:themeFill="background1"/>
          </w:tcPr>
          <w:p w14:paraId="7319FF31" w14:textId="299F148C" w:rsidR="002D6A0C" w:rsidRDefault="00130147" w:rsidP="00130147">
            <w:pPr>
              <w:spacing w:before="20" w:after="0" w:line="18" w:lineRule="atLeast"/>
              <w:rPr>
                <w:color w:val="2F2F2F"/>
                <w:sz w:val="20"/>
                <w:szCs w:val="20"/>
              </w:rPr>
            </w:pPr>
            <w:r>
              <w:rPr>
                <w:color w:val="2F2F2F"/>
                <w:sz w:val="20"/>
                <w:szCs w:val="20"/>
              </w:rPr>
              <w:t>$1,200</w:t>
            </w:r>
          </w:p>
        </w:tc>
        <w:tc>
          <w:tcPr>
            <w:tcW w:w="764" w:type="pct"/>
            <w:shd w:val="clear" w:color="auto" w:fill="FFFFFF" w:themeFill="background1"/>
          </w:tcPr>
          <w:p w14:paraId="79F8FE77" w14:textId="30D292A5" w:rsidR="002D6A0C" w:rsidRDefault="00130147" w:rsidP="00130147">
            <w:pPr>
              <w:spacing w:before="20" w:after="0" w:line="18" w:lineRule="atLeast"/>
              <w:rPr>
                <w:color w:val="2F2F2F"/>
                <w:sz w:val="20"/>
                <w:szCs w:val="20"/>
              </w:rPr>
            </w:pPr>
            <w:r>
              <w:rPr>
                <w:color w:val="2F2F2F"/>
                <w:sz w:val="20"/>
                <w:szCs w:val="20"/>
              </w:rPr>
              <w:t>$1,200</w:t>
            </w:r>
          </w:p>
        </w:tc>
        <w:tc>
          <w:tcPr>
            <w:tcW w:w="764" w:type="pct"/>
            <w:shd w:val="clear" w:color="auto" w:fill="FFFFFF" w:themeFill="background1"/>
          </w:tcPr>
          <w:p w14:paraId="0EC130F8" w14:textId="19509996" w:rsidR="002D6A0C" w:rsidRDefault="00130147" w:rsidP="00130147">
            <w:pPr>
              <w:spacing w:before="20" w:after="0" w:line="18" w:lineRule="atLeast"/>
              <w:rPr>
                <w:color w:val="2F2F2F"/>
                <w:sz w:val="20"/>
                <w:szCs w:val="20"/>
              </w:rPr>
            </w:pPr>
            <w:r>
              <w:rPr>
                <w:color w:val="2F2F2F"/>
                <w:sz w:val="20"/>
                <w:szCs w:val="20"/>
              </w:rPr>
              <w:t>$1,200</w:t>
            </w:r>
          </w:p>
        </w:tc>
        <w:tc>
          <w:tcPr>
            <w:tcW w:w="764" w:type="pct"/>
            <w:shd w:val="clear" w:color="auto" w:fill="FFFFFF" w:themeFill="background1"/>
            <w:noWrap/>
            <w:vAlign w:val="center"/>
          </w:tcPr>
          <w:p w14:paraId="475FE845" w14:textId="3B6DED07" w:rsidR="002D6A0C" w:rsidRDefault="00130147" w:rsidP="00130147">
            <w:pPr>
              <w:spacing w:before="20" w:after="0" w:line="18" w:lineRule="atLeast"/>
              <w:rPr>
                <w:color w:val="2F2F2F"/>
                <w:sz w:val="20"/>
                <w:szCs w:val="20"/>
              </w:rPr>
            </w:pPr>
            <w:r>
              <w:rPr>
                <w:color w:val="2F2F2F"/>
                <w:sz w:val="20"/>
                <w:szCs w:val="20"/>
              </w:rPr>
              <w:t>$1,200</w:t>
            </w:r>
          </w:p>
        </w:tc>
        <w:tc>
          <w:tcPr>
            <w:tcW w:w="764" w:type="pct"/>
            <w:shd w:val="clear" w:color="auto" w:fill="FFFFFF" w:themeFill="background1"/>
            <w:noWrap/>
            <w:vAlign w:val="center"/>
          </w:tcPr>
          <w:p w14:paraId="455E8771" w14:textId="032B0528" w:rsidR="002D6A0C" w:rsidRDefault="00130147" w:rsidP="00130147">
            <w:pPr>
              <w:spacing w:before="20" w:after="0" w:line="18" w:lineRule="atLeast"/>
              <w:rPr>
                <w:color w:val="2F2F2F"/>
                <w:sz w:val="20"/>
                <w:szCs w:val="20"/>
              </w:rPr>
            </w:pPr>
            <w:r>
              <w:rPr>
                <w:color w:val="2F2F2F"/>
                <w:sz w:val="20"/>
                <w:szCs w:val="20"/>
              </w:rPr>
              <w:t>$1,200</w:t>
            </w:r>
          </w:p>
        </w:tc>
      </w:tr>
      <w:tr w:rsidR="00130147" w14:paraId="3E4A45EC" w14:textId="77777777" w:rsidTr="00130147">
        <w:trPr>
          <w:cantSplit/>
          <w:trHeight w:val="20"/>
        </w:trPr>
        <w:tc>
          <w:tcPr>
            <w:tcW w:w="1181" w:type="pct"/>
            <w:shd w:val="clear" w:color="auto" w:fill="F2F2F2" w:themeFill="background1" w:themeFillShade="F2"/>
            <w:vAlign w:val="center"/>
          </w:tcPr>
          <w:p w14:paraId="1D5A4FBC" w14:textId="100CB4EE" w:rsidR="002D6A0C" w:rsidRDefault="002D6A0C" w:rsidP="002D6A0C">
            <w:pPr>
              <w:pStyle w:val="TableTextLarge"/>
            </w:pPr>
            <w:r>
              <w:t xml:space="preserve">Interest </w:t>
            </w:r>
            <w:r w:rsidR="00130147">
              <w:t>Expense</w:t>
            </w:r>
            <w:r>
              <w:t xml:space="preserve"> (50k </w:t>
            </w:r>
            <w:r w:rsidR="00130147">
              <w:t>Commercial</w:t>
            </w:r>
            <w:r>
              <w:t xml:space="preserve"> Loan</w:t>
            </w:r>
            <w:r w:rsidR="00130147">
              <w:t xml:space="preserve"> – Pay off in year 3</w:t>
            </w:r>
            <w:r>
              <w:t>)</w:t>
            </w:r>
          </w:p>
        </w:tc>
        <w:tc>
          <w:tcPr>
            <w:tcW w:w="764" w:type="pct"/>
            <w:shd w:val="clear" w:color="auto" w:fill="F2F2F2" w:themeFill="background1" w:themeFillShade="F2"/>
          </w:tcPr>
          <w:p w14:paraId="2CB1B252" w14:textId="2A235E24" w:rsidR="002D6A0C" w:rsidRDefault="00130147" w:rsidP="00130147">
            <w:pPr>
              <w:spacing w:before="20" w:after="0" w:line="18" w:lineRule="atLeast"/>
              <w:rPr>
                <w:color w:val="2F2F2F"/>
                <w:sz w:val="20"/>
                <w:szCs w:val="20"/>
              </w:rPr>
            </w:pPr>
            <w:r>
              <w:rPr>
                <w:color w:val="2F2F2F"/>
                <w:sz w:val="20"/>
                <w:szCs w:val="20"/>
              </w:rPr>
              <w:t>$1,368</w:t>
            </w:r>
          </w:p>
        </w:tc>
        <w:tc>
          <w:tcPr>
            <w:tcW w:w="764" w:type="pct"/>
            <w:shd w:val="clear" w:color="auto" w:fill="F2F2F2" w:themeFill="background1" w:themeFillShade="F2"/>
          </w:tcPr>
          <w:p w14:paraId="3812B128" w14:textId="763E9656" w:rsidR="002D6A0C" w:rsidRDefault="00130147" w:rsidP="00130147">
            <w:pPr>
              <w:spacing w:before="20" w:after="0" w:line="18" w:lineRule="atLeast"/>
              <w:rPr>
                <w:color w:val="2F2F2F"/>
                <w:sz w:val="20"/>
                <w:szCs w:val="20"/>
              </w:rPr>
            </w:pPr>
            <w:r>
              <w:rPr>
                <w:color w:val="2F2F2F"/>
                <w:sz w:val="20"/>
                <w:szCs w:val="20"/>
              </w:rPr>
              <w:t>$1,368</w:t>
            </w:r>
          </w:p>
        </w:tc>
        <w:tc>
          <w:tcPr>
            <w:tcW w:w="764" w:type="pct"/>
            <w:shd w:val="clear" w:color="auto" w:fill="F2F2F2" w:themeFill="background1" w:themeFillShade="F2"/>
          </w:tcPr>
          <w:p w14:paraId="40231C4E" w14:textId="5A1A63D7" w:rsidR="002D6A0C" w:rsidRDefault="00130147" w:rsidP="00130147">
            <w:pPr>
              <w:spacing w:before="20" w:after="0" w:line="18" w:lineRule="atLeast"/>
              <w:rPr>
                <w:color w:val="2F2F2F"/>
                <w:sz w:val="20"/>
                <w:szCs w:val="20"/>
              </w:rPr>
            </w:pPr>
            <w:r>
              <w:rPr>
                <w:color w:val="2F2F2F"/>
                <w:sz w:val="20"/>
                <w:szCs w:val="20"/>
              </w:rPr>
              <w:t>$1,368</w:t>
            </w:r>
          </w:p>
        </w:tc>
        <w:tc>
          <w:tcPr>
            <w:tcW w:w="764" w:type="pct"/>
            <w:shd w:val="clear" w:color="auto" w:fill="F2F2F2" w:themeFill="background1" w:themeFillShade="F2"/>
            <w:noWrap/>
            <w:vAlign w:val="center"/>
          </w:tcPr>
          <w:p w14:paraId="1E01AED6" w14:textId="41752006" w:rsidR="002D6A0C" w:rsidRDefault="00130147" w:rsidP="00130147">
            <w:pPr>
              <w:spacing w:before="20" w:after="0" w:line="18" w:lineRule="atLeast"/>
              <w:rPr>
                <w:color w:val="2F2F2F"/>
                <w:sz w:val="20"/>
                <w:szCs w:val="20"/>
              </w:rPr>
            </w:pPr>
            <w:r>
              <w:rPr>
                <w:color w:val="2F2F2F"/>
                <w:sz w:val="20"/>
                <w:szCs w:val="20"/>
              </w:rPr>
              <w:t>$1,368</w:t>
            </w:r>
          </w:p>
        </w:tc>
        <w:tc>
          <w:tcPr>
            <w:tcW w:w="764" w:type="pct"/>
            <w:shd w:val="clear" w:color="auto" w:fill="F2F2F2" w:themeFill="background1" w:themeFillShade="F2"/>
            <w:noWrap/>
            <w:vAlign w:val="center"/>
          </w:tcPr>
          <w:p w14:paraId="419CFAB2" w14:textId="455A55C1" w:rsidR="002D6A0C" w:rsidRDefault="00130147" w:rsidP="00130147">
            <w:pPr>
              <w:spacing w:before="20" w:after="0" w:line="18" w:lineRule="atLeast"/>
              <w:rPr>
                <w:color w:val="2F2F2F"/>
                <w:sz w:val="20"/>
                <w:szCs w:val="20"/>
              </w:rPr>
            </w:pPr>
            <w:r>
              <w:rPr>
                <w:color w:val="2F2F2F"/>
                <w:sz w:val="20"/>
                <w:szCs w:val="20"/>
              </w:rPr>
              <w:t>$1,368</w:t>
            </w:r>
          </w:p>
        </w:tc>
      </w:tr>
      <w:tr w:rsidR="00130147" w14:paraId="67A50E95" w14:textId="77777777" w:rsidTr="00130147">
        <w:trPr>
          <w:cantSplit/>
          <w:trHeight w:val="20"/>
        </w:trPr>
        <w:tc>
          <w:tcPr>
            <w:tcW w:w="1181" w:type="pct"/>
            <w:shd w:val="clear" w:color="auto" w:fill="FFFFFF" w:themeFill="background1"/>
            <w:vAlign w:val="center"/>
          </w:tcPr>
          <w:p w14:paraId="07F023F4" w14:textId="40928DCA" w:rsidR="002D6A0C" w:rsidRDefault="002D6A0C" w:rsidP="002D6A0C">
            <w:pPr>
              <w:pStyle w:val="TableTextLarge"/>
            </w:pPr>
            <w:r>
              <w:t>Supplies</w:t>
            </w:r>
          </w:p>
        </w:tc>
        <w:tc>
          <w:tcPr>
            <w:tcW w:w="764" w:type="pct"/>
            <w:shd w:val="clear" w:color="auto" w:fill="FFFFFF" w:themeFill="background1"/>
          </w:tcPr>
          <w:p w14:paraId="229FF7E6" w14:textId="4498C1FC" w:rsidR="002D6A0C" w:rsidRDefault="00130147" w:rsidP="00130147">
            <w:pPr>
              <w:spacing w:before="20" w:after="0" w:line="18" w:lineRule="atLeast"/>
              <w:rPr>
                <w:color w:val="2F2F2F"/>
                <w:sz w:val="20"/>
                <w:szCs w:val="20"/>
              </w:rPr>
            </w:pPr>
            <w:r>
              <w:rPr>
                <w:color w:val="2F2F2F"/>
                <w:sz w:val="20"/>
                <w:szCs w:val="20"/>
              </w:rPr>
              <w:t>$15,000</w:t>
            </w:r>
          </w:p>
        </w:tc>
        <w:tc>
          <w:tcPr>
            <w:tcW w:w="764" w:type="pct"/>
            <w:shd w:val="clear" w:color="auto" w:fill="FFFFFF" w:themeFill="background1"/>
          </w:tcPr>
          <w:p w14:paraId="6DF5E521" w14:textId="5F8786AC" w:rsidR="002D6A0C" w:rsidRDefault="00130147" w:rsidP="00130147">
            <w:pPr>
              <w:spacing w:before="20" w:after="0" w:line="18" w:lineRule="atLeast"/>
              <w:rPr>
                <w:color w:val="2F2F2F"/>
                <w:sz w:val="20"/>
                <w:szCs w:val="20"/>
              </w:rPr>
            </w:pPr>
            <w:r>
              <w:rPr>
                <w:color w:val="2F2F2F"/>
                <w:sz w:val="20"/>
                <w:szCs w:val="20"/>
              </w:rPr>
              <w:t>$105,000</w:t>
            </w:r>
          </w:p>
        </w:tc>
        <w:tc>
          <w:tcPr>
            <w:tcW w:w="764" w:type="pct"/>
            <w:shd w:val="clear" w:color="auto" w:fill="FFFFFF" w:themeFill="background1"/>
          </w:tcPr>
          <w:p w14:paraId="0D641422" w14:textId="057FF611" w:rsidR="002D6A0C" w:rsidRDefault="00130147" w:rsidP="00130147">
            <w:pPr>
              <w:spacing w:before="20" w:after="0" w:line="18" w:lineRule="atLeast"/>
              <w:rPr>
                <w:color w:val="2F2F2F"/>
                <w:sz w:val="20"/>
                <w:szCs w:val="20"/>
              </w:rPr>
            </w:pPr>
            <w:r>
              <w:rPr>
                <w:color w:val="2F2F2F"/>
                <w:sz w:val="20"/>
                <w:szCs w:val="20"/>
              </w:rPr>
              <w:t>$750,000</w:t>
            </w:r>
          </w:p>
        </w:tc>
        <w:tc>
          <w:tcPr>
            <w:tcW w:w="764" w:type="pct"/>
            <w:shd w:val="clear" w:color="auto" w:fill="FFFFFF" w:themeFill="background1"/>
            <w:noWrap/>
            <w:vAlign w:val="center"/>
          </w:tcPr>
          <w:p w14:paraId="53651A9E" w14:textId="7218EE3D" w:rsidR="002D6A0C" w:rsidRDefault="00130147" w:rsidP="00130147">
            <w:pPr>
              <w:spacing w:before="20" w:after="0" w:line="18" w:lineRule="atLeast"/>
              <w:rPr>
                <w:color w:val="2F2F2F"/>
                <w:sz w:val="20"/>
                <w:szCs w:val="20"/>
              </w:rPr>
            </w:pPr>
            <w:r>
              <w:rPr>
                <w:color w:val="2F2F2F"/>
                <w:sz w:val="20"/>
                <w:szCs w:val="20"/>
              </w:rPr>
              <w:t>$1,500,000</w:t>
            </w:r>
          </w:p>
        </w:tc>
        <w:tc>
          <w:tcPr>
            <w:tcW w:w="764" w:type="pct"/>
            <w:shd w:val="clear" w:color="auto" w:fill="FFFFFF" w:themeFill="background1"/>
            <w:noWrap/>
            <w:vAlign w:val="center"/>
          </w:tcPr>
          <w:p w14:paraId="68BAF710" w14:textId="26B03478" w:rsidR="002D6A0C" w:rsidRDefault="00130147" w:rsidP="00130147">
            <w:pPr>
              <w:spacing w:before="20" w:after="0" w:line="18" w:lineRule="atLeast"/>
              <w:rPr>
                <w:color w:val="2F2F2F"/>
                <w:sz w:val="20"/>
                <w:szCs w:val="20"/>
              </w:rPr>
            </w:pPr>
            <w:r>
              <w:rPr>
                <w:color w:val="2F2F2F"/>
                <w:sz w:val="20"/>
                <w:szCs w:val="20"/>
              </w:rPr>
              <w:t>$3,000,000</w:t>
            </w:r>
          </w:p>
        </w:tc>
      </w:tr>
      <w:tr w:rsidR="00130147" w14:paraId="51A1DCFB" w14:textId="77777777" w:rsidTr="00130147">
        <w:trPr>
          <w:cantSplit/>
          <w:trHeight w:val="20"/>
        </w:trPr>
        <w:tc>
          <w:tcPr>
            <w:tcW w:w="1181" w:type="pct"/>
            <w:shd w:val="clear" w:color="auto" w:fill="F2F2F2" w:themeFill="background1" w:themeFillShade="F2"/>
            <w:vAlign w:val="center"/>
          </w:tcPr>
          <w:p w14:paraId="549BF3B9" w14:textId="3C836D25" w:rsidR="002D6A0C" w:rsidRDefault="002D6A0C" w:rsidP="002D6A0C">
            <w:pPr>
              <w:pStyle w:val="TableTextLarge"/>
            </w:pPr>
            <w:r>
              <w:t>Power Cost</w:t>
            </w:r>
          </w:p>
        </w:tc>
        <w:tc>
          <w:tcPr>
            <w:tcW w:w="764" w:type="pct"/>
            <w:shd w:val="clear" w:color="auto" w:fill="F2F2F2" w:themeFill="background1" w:themeFillShade="F2"/>
          </w:tcPr>
          <w:p w14:paraId="7DE1F58B" w14:textId="2495FD9C" w:rsidR="002D6A0C" w:rsidRDefault="00130147" w:rsidP="00130147">
            <w:pPr>
              <w:spacing w:before="20" w:after="0" w:line="18" w:lineRule="atLeast"/>
              <w:rPr>
                <w:color w:val="2F2F2F"/>
                <w:sz w:val="20"/>
                <w:szCs w:val="20"/>
              </w:rPr>
            </w:pPr>
            <w:r>
              <w:rPr>
                <w:color w:val="2F2F2F"/>
                <w:sz w:val="20"/>
                <w:szCs w:val="20"/>
              </w:rPr>
              <w:t>$910</w:t>
            </w:r>
          </w:p>
        </w:tc>
        <w:tc>
          <w:tcPr>
            <w:tcW w:w="764" w:type="pct"/>
            <w:shd w:val="clear" w:color="auto" w:fill="F2F2F2" w:themeFill="background1" w:themeFillShade="F2"/>
          </w:tcPr>
          <w:p w14:paraId="6095C091" w14:textId="5BF15034" w:rsidR="002D6A0C" w:rsidRDefault="00130147" w:rsidP="00130147">
            <w:pPr>
              <w:spacing w:before="20" w:after="0" w:line="18" w:lineRule="atLeast"/>
              <w:rPr>
                <w:color w:val="2F2F2F"/>
                <w:sz w:val="20"/>
                <w:szCs w:val="20"/>
              </w:rPr>
            </w:pPr>
            <w:r>
              <w:rPr>
                <w:color w:val="2F2F2F"/>
                <w:sz w:val="20"/>
                <w:szCs w:val="20"/>
              </w:rPr>
              <w:t>$6,370</w:t>
            </w:r>
          </w:p>
        </w:tc>
        <w:tc>
          <w:tcPr>
            <w:tcW w:w="764" w:type="pct"/>
            <w:shd w:val="clear" w:color="auto" w:fill="F2F2F2" w:themeFill="background1" w:themeFillShade="F2"/>
          </w:tcPr>
          <w:p w14:paraId="6C096A3E" w14:textId="6D21949F" w:rsidR="002D6A0C" w:rsidRDefault="00130147" w:rsidP="00130147">
            <w:pPr>
              <w:spacing w:before="20" w:after="0" w:line="18" w:lineRule="atLeast"/>
              <w:rPr>
                <w:color w:val="2F2F2F"/>
                <w:sz w:val="20"/>
                <w:szCs w:val="20"/>
              </w:rPr>
            </w:pPr>
            <w:r>
              <w:rPr>
                <w:color w:val="2F2F2F"/>
                <w:sz w:val="20"/>
                <w:szCs w:val="20"/>
              </w:rPr>
              <w:t>$45,500</w:t>
            </w:r>
          </w:p>
        </w:tc>
        <w:tc>
          <w:tcPr>
            <w:tcW w:w="764" w:type="pct"/>
            <w:shd w:val="clear" w:color="auto" w:fill="F2F2F2" w:themeFill="background1" w:themeFillShade="F2"/>
            <w:noWrap/>
            <w:vAlign w:val="center"/>
          </w:tcPr>
          <w:p w14:paraId="403DB81F" w14:textId="05B312FA" w:rsidR="002D6A0C" w:rsidRDefault="00130147" w:rsidP="00130147">
            <w:pPr>
              <w:spacing w:before="20" w:after="0" w:line="18" w:lineRule="atLeast"/>
              <w:rPr>
                <w:color w:val="2F2F2F"/>
                <w:sz w:val="20"/>
                <w:szCs w:val="20"/>
              </w:rPr>
            </w:pPr>
            <w:r>
              <w:rPr>
                <w:color w:val="2F2F2F"/>
                <w:sz w:val="20"/>
                <w:szCs w:val="20"/>
              </w:rPr>
              <w:t>$91,000</w:t>
            </w:r>
          </w:p>
        </w:tc>
        <w:tc>
          <w:tcPr>
            <w:tcW w:w="764" w:type="pct"/>
            <w:shd w:val="clear" w:color="auto" w:fill="F2F2F2" w:themeFill="background1" w:themeFillShade="F2"/>
            <w:noWrap/>
            <w:vAlign w:val="center"/>
          </w:tcPr>
          <w:p w14:paraId="1ACD50CF" w14:textId="7D138CDF" w:rsidR="002D6A0C" w:rsidRDefault="00130147" w:rsidP="00130147">
            <w:pPr>
              <w:spacing w:before="20" w:after="0" w:line="18" w:lineRule="atLeast"/>
              <w:rPr>
                <w:color w:val="2F2F2F"/>
                <w:sz w:val="20"/>
                <w:szCs w:val="20"/>
              </w:rPr>
            </w:pPr>
            <w:r>
              <w:rPr>
                <w:color w:val="2F2F2F"/>
                <w:sz w:val="20"/>
                <w:szCs w:val="20"/>
              </w:rPr>
              <w:t>$182,000</w:t>
            </w:r>
          </w:p>
        </w:tc>
      </w:tr>
      <w:tr w:rsidR="00130147" w14:paraId="5B841AAC" w14:textId="77777777" w:rsidTr="00130147">
        <w:trPr>
          <w:cantSplit/>
          <w:trHeight w:val="20"/>
        </w:trPr>
        <w:tc>
          <w:tcPr>
            <w:tcW w:w="1181" w:type="pct"/>
            <w:shd w:val="clear" w:color="auto" w:fill="FFFFFF" w:themeFill="background1"/>
            <w:vAlign w:val="center"/>
          </w:tcPr>
          <w:p w14:paraId="7A3B14C1" w14:textId="12100D2C" w:rsidR="002D6A0C" w:rsidRDefault="002D6A0C" w:rsidP="002D6A0C">
            <w:pPr>
              <w:pStyle w:val="TableTextLarge"/>
            </w:pPr>
            <w:r>
              <w:t>Internet Cost (10mbit/s)</w:t>
            </w:r>
          </w:p>
        </w:tc>
        <w:tc>
          <w:tcPr>
            <w:tcW w:w="764" w:type="pct"/>
            <w:shd w:val="clear" w:color="auto" w:fill="FFFFFF" w:themeFill="background1"/>
          </w:tcPr>
          <w:p w14:paraId="47983470" w14:textId="14764AD7" w:rsidR="002D6A0C" w:rsidRDefault="00130147" w:rsidP="00130147">
            <w:pPr>
              <w:spacing w:before="20" w:after="0" w:line="18" w:lineRule="atLeast"/>
              <w:rPr>
                <w:color w:val="2F2F2F"/>
                <w:sz w:val="20"/>
                <w:szCs w:val="20"/>
              </w:rPr>
            </w:pPr>
            <w:r>
              <w:rPr>
                <w:color w:val="2F2F2F"/>
                <w:sz w:val="20"/>
                <w:szCs w:val="20"/>
              </w:rPr>
              <w:t>$300</w:t>
            </w:r>
          </w:p>
        </w:tc>
        <w:tc>
          <w:tcPr>
            <w:tcW w:w="764" w:type="pct"/>
            <w:shd w:val="clear" w:color="auto" w:fill="FFFFFF" w:themeFill="background1"/>
          </w:tcPr>
          <w:p w14:paraId="35208986" w14:textId="3B2E0817" w:rsidR="002D6A0C" w:rsidRDefault="00130147" w:rsidP="00130147">
            <w:pPr>
              <w:spacing w:before="20" w:after="0" w:line="18" w:lineRule="atLeast"/>
              <w:rPr>
                <w:color w:val="2F2F2F"/>
                <w:sz w:val="20"/>
                <w:szCs w:val="20"/>
              </w:rPr>
            </w:pPr>
            <w:r>
              <w:rPr>
                <w:color w:val="2F2F2F"/>
                <w:sz w:val="20"/>
                <w:szCs w:val="20"/>
              </w:rPr>
              <w:t>$300</w:t>
            </w:r>
          </w:p>
        </w:tc>
        <w:tc>
          <w:tcPr>
            <w:tcW w:w="764" w:type="pct"/>
            <w:shd w:val="clear" w:color="auto" w:fill="FFFFFF" w:themeFill="background1"/>
          </w:tcPr>
          <w:p w14:paraId="3C48B58B" w14:textId="6FF93B03" w:rsidR="002D6A0C" w:rsidRDefault="00130147" w:rsidP="00130147">
            <w:pPr>
              <w:spacing w:before="20" w:after="0" w:line="18" w:lineRule="atLeast"/>
              <w:rPr>
                <w:color w:val="2F2F2F"/>
                <w:sz w:val="20"/>
                <w:szCs w:val="20"/>
              </w:rPr>
            </w:pPr>
            <w:r>
              <w:rPr>
                <w:color w:val="2F2F2F"/>
                <w:sz w:val="20"/>
                <w:szCs w:val="20"/>
              </w:rPr>
              <w:t>$300</w:t>
            </w:r>
          </w:p>
        </w:tc>
        <w:tc>
          <w:tcPr>
            <w:tcW w:w="764" w:type="pct"/>
            <w:shd w:val="clear" w:color="auto" w:fill="FFFFFF" w:themeFill="background1"/>
            <w:noWrap/>
            <w:vAlign w:val="center"/>
          </w:tcPr>
          <w:p w14:paraId="4C69637F" w14:textId="4759C811" w:rsidR="002D6A0C" w:rsidRDefault="00130147" w:rsidP="00130147">
            <w:pPr>
              <w:spacing w:before="20" w:after="0" w:line="18" w:lineRule="atLeast"/>
              <w:rPr>
                <w:color w:val="2F2F2F"/>
                <w:sz w:val="20"/>
                <w:szCs w:val="20"/>
              </w:rPr>
            </w:pPr>
            <w:r>
              <w:rPr>
                <w:color w:val="2F2F2F"/>
                <w:sz w:val="20"/>
                <w:szCs w:val="20"/>
              </w:rPr>
              <w:t>$300</w:t>
            </w:r>
          </w:p>
        </w:tc>
        <w:tc>
          <w:tcPr>
            <w:tcW w:w="764" w:type="pct"/>
            <w:shd w:val="clear" w:color="auto" w:fill="FFFFFF" w:themeFill="background1"/>
            <w:noWrap/>
            <w:vAlign w:val="center"/>
          </w:tcPr>
          <w:p w14:paraId="021ADC5A" w14:textId="5A5D1641" w:rsidR="002D6A0C" w:rsidRDefault="00130147" w:rsidP="00130147">
            <w:pPr>
              <w:spacing w:before="20" w:after="0" w:line="18" w:lineRule="atLeast"/>
              <w:rPr>
                <w:color w:val="2F2F2F"/>
                <w:sz w:val="20"/>
                <w:szCs w:val="20"/>
              </w:rPr>
            </w:pPr>
            <w:r>
              <w:rPr>
                <w:color w:val="2F2F2F"/>
                <w:sz w:val="20"/>
                <w:szCs w:val="20"/>
              </w:rPr>
              <w:t>$300</w:t>
            </w:r>
          </w:p>
        </w:tc>
      </w:tr>
      <w:tr w:rsidR="00130147" w14:paraId="428C54C4" w14:textId="77777777" w:rsidTr="00130147">
        <w:trPr>
          <w:cantSplit/>
          <w:trHeight w:val="20"/>
        </w:trPr>
        <w:tc>
          <w:tcPr>
            <w:tcW w:w="1181" w:type="pct"/>
            <w:shd w:val="clear" w:color="auto" w:fill="F2F2F2" w:themeFill="background1" w:themeFillShade="F2"/>
            <w:vAlign w:val="center"/>
          </w:tcPr>
          <w:p w14:paraId="3B32DAC6" w14:textId="139DC066" w:rsidR="002D6A0C" w:rsidRDefault="002D6A0C" w:rsidP="002D6A0C">
            <w:pPr>
              <w:pStyle w:val="TableTextLarge"/>
            </w:pPr>
            <w:r>
              <w:t>Travel</w:t>
            </w:r>
          </w:p>
        </w:tc>
        <w:tc>
          <w:tcPr>
            <w:tcW w:w="764" w:type="pct"/>
            <w:shd w:val="clear" w:color="auto" w:fill="F2F2F2" w:themeFill="background1" w:themeFillShade="F2"/>
          </w:tcPr>
          <w:p w14:paraId="28FFC2B6" w14:textId="7D9D99CB" w:rsidR="002D6A0C" w:rsidRDefault="00130147" w:rsidP="00130147">
            <w:pPr>
              <w:spacing w:before="20" w:after="0" w:line="18" w:lineRule="atLeast"/>
              <w:rPr>
                <w:color w:val="2F2F2F"/>
                <w:sz w:val="20"/>
                <w:szCs w:val="20"/>
              </w:rPr>
            </w:pPr>
            <w:r>
              <w:rPr>
                <w:color w:val="2F2F2F"/>
                <w:sz w:val="20"/>
                <w:szCs w:val="20"/>
              </w:rPr>
              <w:t>$2,400</w:t>
            </w:r>
          </w:p>
        </w:tc>
        <w:tc>
          <w:tcPr>
            <w:tcW w:w="764" w:type="pct"/>
            <w:shd w:val="clear" w:color="auto" w:fill="F2F2F2" w:themeFill="background1" w:themeFillShade="F2"/>
          </w:tcPr>
          <w:p w14:paraId="76DD7F5B" w14:textId="2174210F" w:rsidR="002D6A0C" w:rsidRDefault="00130147" w:rsidP="00130147">
            <w:pPr>
              <w:spacing w:before="20" w:after="0" w:line="18" w:lineRule="atLeast"/>
              <w:rPr>
                <w:color w:val="2F2F2F"/>
                <w:sz w:val="20"/>
                <w:szCs w:val="20"/>
              </w:rPr>
            </w:pPr>
            <w:r>
              <w:rPr>
                <w:color w:val="2F2F2F"/>
                <w:sz w:val="20"/>
                <w:szCs w:val="20"/>
              </w:rPr>
              <w:t>$2,400</w:t>
            </w:r>
          </w:p>
        </w:tc>
        <w:tc>
          <w:tcPr>
            <w:tcW w:w="764" w:type="pct"/>
            <w:shd w:val="clear" w:color="auto" w:fill="F2F2F2" w:themeFill="background1" w:themeFillShade="F2"/>
          </w:tcPr>
          <w:p w14:paraId="2A6BAB97" w14:textId="15EB8AAE" w:rsidR="002D6A0C" w:rsidRDefault="00130147" w:rsidP="00130147">
            <w:pPr>
              <w:spacing w:before="20" w:after="0" w:line="18" w:lineRule="atLeast"/>
              <w:rPr>
                <w:color w:val="2F2F2F"/>
                <w:sz w:val="20"/>
                <w:szCs w:val="20"/>
              </w:rPr>
            </w:pPr>
            <w:r>
              <w:rPr>
                <w:color w:val="2F2F2F"/>
                <w:sz w:val="20"/>
                <w:szCs w:val="20"/>
              </w:rPr>
              <w:t>$2,400</w:t>
            </w:r>
            <w:r>
              <w:rPr>
                <w:color w:val="2F2F2F"/>
                <w:sz w:val="20"/>
                <w:szCs w:val="20"/>
              </w:rPr>
              <w:tab/>
            </w:r>
          </w:p>
        </w:tc>
        <w:tc>
          <w:tcPr>
            <w:tcW w:w="764" w:type="pct"/>
            <w:shd w:val="clear" w:color="auto" w:fill="F2F2F2" w:themeFill="background1" w:themeFillShade="F2"/>
            <w:noWrap/>
            <w:vAlign w:val="center"/>
          </w:tcPr>
          <w:p w14:paraId="7FA27820" w14:textId="6285B39B" w:rsidR="002D6A0C" w:rsidRDefault="00130147" w:rsidP="00130147">
            <w:pPr>
              <w:spacing w:before="20" w:after="0" w:line="18" w:lineRule="atLeast"/>
              <w:rPr>
                <w:color w:val="2F2F2F"/>
                <w:sz w:val="20"/>
                <w:szCs w:val="20"/>
              </w:rPr>
            </w:pPr>
            <w:r>
              <w:rPr>
                <w:color w:val="2F2F2F"/>
                <w:sz w:val="20"/>
                <w:szCs w:val="20"/>
              </w:rPr>
              <w:t>$2,400</w:t>
            </w:r>
          </w:p>
        </w:tc>
        <w:tc>
          <w:tcPr>
            <w:tcW w:w="764" w:type="pct"/>
            <w:shd w:val="clear" w:color="auto" w:fill="F2F2F2" w:themeFill="background1" w:themeFillShade="F2"/>
            <w:noWrap/>
            <w:vAlign w:val="center"/>
          </w:tcPr>
          <w:p w14:paraId="16E74D47" w14:textId="40CC7527" w:rsidR="002D6A0C" w:rsidRDefault="00130147" w:rsidP="00130147">
            <w:pPr>
              <w:spacing w:before="20" w:after="0" w:line="18" w:lineRule="atLeast"/>
              <w:rPr>
                <w:color w:val="2F2F2F"/>
                <w:sz w:val="20"/>
                <w:szCs w:val="20"/>
              </w:rPr>
            </w:pPr>
            <w:r>
              <w:rPr>
                <w:color w:val="2F2F2F"/>
                <w:sz w:val="20"/>
                <w:szCs w:val="20"/>
              </w:rPr>
              <w:t>$2,400</w:t>
            </w:r>
          </w:p>
        </w:tc>
      </w:tr>
      <w:tr w:rsidR="00130147" w14:paraId="6643AE8E" w14:textId="77777777" w:rsidTr="00130147">
        <w:trPr>
          <w:cantSplit/>
          <w:trHeight w:val="20"/>
        </w:trPr>
        <w:tc>
          <w:tcPr>
            <w:tcW w:w="1181" w:type="pct"/>
            <w:shd w:val="clear" w:color="auto" w:fill="FFFFFF" w:themeFill="background1"/>
            <w:vAlign w:val="center"/>
          </w:tcPr>
          <w:p w14:paraId="51AAFF58" w14:textId="3AC1C36A" w:rsidR="002D6A0C" w:rsidRDefault="002D6A0C" w:rsidP="002D6A0C">
            <w:pPr>
              <w:pStyle w:val="TableTextLarge"/>
            </w:pPr>
            <w:r>
              <w:t xml:space="preserve">Professional </w:t>
            </w:r>
            <w:r w:rsidR="00130147">
              <w:t>Services</w:t>
            </w:r>
            <w:r>
              <w:t xml:space="preserve"> – Legal, Accounting </w:t>
            </w:r>
          </w:p>
        </w:tc>
        <w:tc>
          <w:tcPr>
            <w:tcW w:w="764" w:type="pct"/>
            <w:shd w:val="clear" w:color="auto" w:fill="FFFFFF" w:themeFill="background1"/>
          </w:tcPr>
          <w:p w14:paraId="2812A3E5" w14:textId="7EB72272" w:rsidR="002D6A0C" w:rsidRDefault="00130147" w:rsidP="00130147">
            <w:pPr>
              <w:spacing w:before="20" w:after="0" w:line="18" w:lineRule="atLeast"/>
              <w:rPr>
                <w:color w:val="2F2F2F"/>
                <w:sz w:val="20"/>
                <w:szCs w:val="20"/>
              </w:rPr>
            </w:pPr>
            <w:r>
              <w:rPr>
                <w:color w:val="2F2F2F"/>
                <w:sz w:val="20"/>
                <w:szCs w:val="20"/>
              </w:rPr>
              <w:t>$1,200</w:t>
            </w:r>
          </w:p>
        </w:tc>
        <w:tc>
          <w:tcPr>
            <w:tcW w:w="764" w:type="pct"/>
            <w:shd w:val="clear" w:color="auto" w:fill="FFFFFF" w:themeFill="background1"/>
          </w:tcPr>
          <w:p w14:paraId="6E264242" w14:textId="52B161FB" w:rsidR="002D6A0C" w:rsidRDefault="00130147" w:rsidP="00130147">
            <w:pPr>
              <w:spacing w:before="20" w:after="0" w:line="18" w:lineRule="atLeast"/>
              <w:rPr>
                <w:color w:val="2F2F2F"/>
                <w:sz w:val="20"/>
                <w:szCs w:val="20"/>
              </w:rPr>
            </w:pPr>
            <w:r>
              <w:rPr>
                <w:color w:val="2F2F2F"/>
                <w:sz w:val="20"/>
                <w:szCs w:val="20"/>
              </w:rPr>
              <w:t>$1,200</w:t>
            </w:r>
          </w:p>
        </w:tc>
        <w:tc>
          <w:tcPr>
            <w:tcW w:w="764" w:type="pct"/>
            <w:shd w:val="clear" w:color="auto" w:fill="FFFFFF" w:themeFill="background1"/>
          </w:tcPr>
          <w:p w14:paraId="4CC8D569" w14:textId="7A08A9AE" w:rsidR="002D6A0C" w:rsidRDefault="00130147" w:rsidP="00130147">
            <w:pPr>
              <w:spacing w:before="20" w:after="0" w:line="18" w:lineRule="atLeast"/>
              <w:rPr>
                <w:color w:val="2F2F2F"/>
                <w:sz w:val="20"/>
                <w:szCs w:val="20"/>
              </w:rPr>
            </w:pPr>
            <w:r>
              <w:rPr>
                <w:color w:val="2F2F2F"/>
                <w:sz w:val="20"/>
                <w:szCs w:val="20"/>
              </w:rPr>
              <w:t>$1,200</w:t>
            </w:r>
          </w:p>
        </w:tc>
        <w:tc>
          <w:tcPr>
            <w:tcW w:w="764" w:type="pct"/>
            <w:shd w:val="clear" w:color="auto" w:fill="FFFFFF" w:themeFill="background1"/>
            <w:noWrap/>
            <w:vAlign w:val="center"/>
          </w:tcPr>
          <w:p w14:paraId="4FB00BAA" w14:textId="39626DB3" w:rsidR="002D6A0C" w:rsidRDefault="00130147" w:rsidP="00130147">
            <w:pPr>
              <w:spacing w:before="20" w:after="0" w:line="18" w:lineRule="atLeast"/>
              <w:rPr>
                <w:color w:val="2F2F2F"/>
                <w:sz w:val="20"/>
                <w:szCs w:val="20"/>
              </w:rPr>
            </w:pPr>
            <w:r>
              <w:rPr>
                <w:color w:val="2F2F2F"/>
                <w:sz w:val="20"/>
                <w:szCs w:val="20"/>
              </w:rPr>
              <w:t>$1,200</w:t>
            </w:r>
          </w:p>
        </w:tc>
        <w:tc>
          <w:tcPr>
            <w:tcW w:w="764" w:type="pct"/>
            <w:shd w:val="clear" w:color="auto" w:fill="FFFFFF" w:themeFill="background1"/>
            <w:noWrap/>
            <w:vAlign w:val="center"/>
          </w:tcPr>
          <w:p w14:paraId="2FBC4F87" w14:textId="10173EAD" w:rsidR="002D6A0C" w:rsidRDefault="00130147" w:rsidP="00130147">
            <w:pPr>
              <w:spacing w:before="20" w:after="0" w:line="18" w:lineRule="atLeast"/>
              <w:rPr>
                <w:color w:val="2F2F2F"/>
                <w:sz w:val="20"/>
                <w:szCs w:val="20"/>
              </w:rPr>
            </w:pPr>
            <w:r>
              <w:rPr>
                <w:color w:val="2F2F2F"/>
                <w:sz w:val="20"/>
                <w:szCs w:val="20"/>
              </w:rPr>
              <w:t>$1,200</w:t>
            </w:r>
          </w:p>
        </w:tc>
      </w:tr>
      <w:tr w:rsidR="00130147" w:rsidRPr="00A6520B" w14:paraId="2A8AF4DE" w14:textId="77777777" w:rsidTr="00130147">
        <w:trPr>
          <w:cantSplit/>
          <w:trHeight w:val="20"/>
        </w:trPr>
        <w:tc>
          <w:tcPr>
            <w:tcW w:w="1181" w:type="pct"/>
            <w:shd w:val="clear" w:color="auto" w:fill="3E8D9C" w:themeFill="background2" w:themeFillShade="BF"/>
            <w:vAlign w:val="center"/>
          </w:tcPr>
          <w:p w14:paraId="5AB901D1" w14:textId="77777777" w:rsidR="002D6A0C" w:rsidRPr="00D24D76" w:rsidRDefault="002D6A0C" w:rsidP="002D6A0C">
            <w:pPr>
              <w:pStyle w:val="TableTextLarge"/>
              <w:rPr>
                <w:b/>
                <w:color w:val="FFFFFF" w:themeColor="background1"/>
              </w:rPr>
            </w:pPr>
            <w:r>
              <w:rPr>
                <w:b/>
                <w:color w:val="FFFFFF" w:themeColor="background1"/>
              </w:rPr>
              <w:t>TOTAL</w:t>
            </w:r>
          </w:p>
        </w:tc>
        <w:tc>
          <w:tcPr>
            <w:tcW w:w="764" w:type="pct"/>
            <w:shd w:val="clear" w:color="auto" w:fill="3E8D9C" w:themeFill="background2" w:themeFillShade="BF"/>
          </w:tcPr>
          <w:p w14:paraId="06879F79" w14:textId="080F4C4E" w:rsidR="002D6A0C" w:rsidRPr="00A6520B" w:rsidRDefault="00130147" w:rsidP="00130147">
            <w:pPr>
              <w:spacing w:before="20" w:after="0" w:line="18" w:lineRule="atLeast"/>
              <w:rPr>
                <w:b/>
                <w:color w:val="FFFFFF" w:themeColor="background1"/>
                <w:sz w:val="20"/>
                <w:szCs w:val="20"/>
              </w:rPr>
            </w:pPr>
            <w:r>
              <w:rPr>
                <w:b/>
                <w:color w:val="FFFFFF" w:themeColor="background1"/>
                <w:sz w:val="20"/>
                <w:szCs w:val="20"/>
              </w:rPr>
              <w:t>$9,086</w:t>
            </w:r>
          </w:p>
        </w:tc>
        <w:tc>
          <w:tcPr>
            <w:tcW w:w="764" w:type="pct"/>
            <w:shd w:val="clear" w:color="auto" w:fill="3E8D9C" w:themeFill="background2" w:themeFillShade="BF"/>
          </w:tcPr>
          <w:p w14:paraId="2305824C" w14:textId="2F579ABF" w:rsidR="002D6A0C" w:rsidRPr="00A6520B" w:rsidRDefault="00130147" w:rsidP="00130147">
            <w:pPr>
              <w:spacing w:before="20" w:after="0" w:line="18" w:lineRule="atLeast"/>
              <w:rPr>
                <w:b/>
                <w:color w:val="FFFFFF" w:themeColor="background1"/>
                <w:sz w:val="20"/>
                <w:szCs w:val="20"/>
              </w:rPr>
            </w:pPr>
            <w:r>
              <w:rPr>
                <w:b/>
                <w:color w:val="FFFFFF" w:themeColor="background1"/>
                <w:sz w:val="20"/>
                <w:szCs w:val="20"/>
              </w:rPr>
              <w:t>$28.22</w:t>
            </w:r>
          </w:p>
        </w:tc>
        <w:tc>
          <w:tcPr>
            <w:tcW w:w="764" w:type="pct"/>
            <w:shd w:val="clear" w:color="auto" w:fill="3E8D9C" w:themeFill="background2" w:themeFillShade="BF"/>
          </w:tcPr>
          <w:p w14:paraId="6BFE2B3F" w14:textId="58A0768B" w:rsidR="002D6A0C" w:rsidRPr="00A6520B" w:rsidRDefault="00130147" w:rsidP="00130147">
            <w:pPr>
              <w:spacing w:before="20" w:after="0" w:line="18" w:lineRule="atLeast"/>
              <w:rPr>
                <w:b/>
                <w:color w:val="FFFFFF" w:themeColor="background1"/>
                <w:sz w:val="20"/>
                <w:szCs w:val="20"/>
              </w:rPr>
            </w:pPr>
            <w:r>
              <w:rPr>
                <w:b/>
                <w:color w:val="FFFFFF" w:themeColor="background1"/>
                <w:sz w:val="20"/>
                <w:szCs w:val="20"/>
              </w:rPr>
              <w:t>$324,752.22</w:t>
            </w:r>
          </w:p>
        </w:tc>
        <w:tc>
          <w:tcPr>
            <w:tcW w:w="764" w:type="pct"/>
            <w:shd w:val="clear" w:color="auto" w:fill="3E8D9C" w:themeFill="background2" w:themeFillShade="BF"/>
            <w:noWrap/>
            <w:vAlign w:val="center"/>
          </w:tcPr>
          <w:p w14:paraId="1BFD91B1" w14:textId="1665E732" w:rsidR="002D6A0C" w:rsidRPr="00A6520B" w:rsidRDefault="00130147" w:rsidP="00130147">
            <w:pPr>
              <w:spacing w:before="20" w:after="0" w:line="18" w:lineRule="atLeast"/>
              <w:rPr>
                <w:b/>
                <w:color w:val="FFFFFF" w:themeColor="background1"/>
                <w:sz w:val="20"/>
                <w:szCs w:val="20"/>
              </w:rPr>
            </w:pPr>
            <w:r>
              <w:rPr>
                <w:b/>
                <w:color w:val="FFFFFF" w:themeColor="background1"/>
                <w:sz w:val="20"/>
                <w:szCs w:val="20"/>
              </w:rPr>
              <w:t>$830,620.22</w:t>
            </w:r>
          </w:p>
        </w:tc>
        <w:tc>
          <w:tcPr>
            <w:tcW w:w="764" w:type="pct"/>
            <w:shd w:val="clear" w:color="auto" w:fill="3E8D9C" w:themeFill="background2" w:themeFillShade="BF"/>
            <w:noWrap/>
            <w:vAlign w:val="center"/>
          </w:tcPr>
          <w:p w14:paraId="69CAF7A2" w14:textId="1592C97E" w:rsidR="002D6A0C" w:rsidRPr="00A6520B" w:rsidRDefault="00130147" w:rsidP="00130147">
            <w:pPr>
              <w:spacing w:before="20" w:after="0" w:line="18" w:lineRule="atLeast"/>
              <w:rPr>
                <w:b/>
                <w:color w:val="FFFFFF" w:themeColor="background1"/>
                <w:sz w:val="20"/>
                <w:szCs w:val="20"/>
              </w:rPr>
            </w:pPr>
            <w:r>
              <w:rPr>
                <w:b/>
                <w:color w:val="FFFFFF" w:themeColor="background1"/>
                <w:sz w:val="20"/>
                <w:szCs w:val="20"/>
              </w:rPr>
              <w:t>$1,738,252.22</w:t>
            </w:r>
          </w:p>
        </w:tc>
      </w:tr>
    </w:tbl>
    <w:p w14:paraId="40299466" w14:textId="32A6B7C4" w:rsidR="00DD6FDC" w:rsidRDefault="00DD6FDC"/>
    <w:tbl>
      <w:tblPr>
        <w:tblW w:w="5000" w:type="pct"/>
        <w:tblLayout w:type="fixed"/>
        <w:tblLook w:val="04A0" w:firstRow="1" w:lastRow="0" w:firstColumn="1" w:lastColumn="0" w:noHBand="0" w:noVBand="1"/>
      </w:tblPr>
      <w:tblGrid>
        <w:gridCol w:w="3687"/>
        <w:gridCol w:w="1353"/>
        <w:gridCol w:w="1843"/>
        <w:gridCol w:w="1665"/>
        <w:gridCol w:w="1532"/>
      </w:tblGrid>
      <w:tr w:rsidR="00DD6FDC" w:rsidRPr="00E237E8" w14:paraId="37DD7A37" w14:textId="77777777" w:rsidTr="006A204C">
        <w:trPr>
          <w:trHeight w:val="380"/>
        </w:trPr>
        <w:tc>
          <w:tcPr>
            <w:tcW w:w="5000" w:type="pct"/>
            <w:gridSpan w:val="5"/>
            <w:shd w:val="clear" w:color="auto" w:fill="107082" w:themeFill="accent2"/>
            <w:noWrap/>
            <w:vAlign w:val="center"/>
            <w:hideMark/>
          </w:tcPr>
          <w:p w14:paraId="07753E23" w14:textId="6B33E01C" w:rsidR="00DD6FDC" w:rsidRPr="00E237E8" w:rsidRDefault="00D07A52" w:rsidP="006A204C">
            <w:pPr>
              <w:pStyle w:val="TableHeadings"/>
            </w:pPr>
            <w:sdt>
              <w:sdtPr>
                <w:rPr>
                  <w:color w:val="2F2F2F"/>
                </w:rPr>
                <w:id w:val="-1990009489"/>
                <w:placeholder>
                  <w:docPart w:val="1671E9120DA44484B2A24EC8BB679457"/>
                </w:placeholder>
                <w:temporary/>
                <w:showingPlcHdr/>
                <w15:appearance w15:val="hidden"/>
              </w:sdtPr>
              <w:sdtEndPr/>
              <w:sdtContent>
                <w:r w:rsidR="00DD6FDC" w:rsidRPr="00E237E8">
                  <w:t>START-UP COSTS</w:t>
                </w:r>
              </w:sdtContent>
            </w:sdt>
          </w:p>
        </w:tc>
      </w:tr>
      <w:tr w:rsidR="00DD6FDC" w:rsidRPr="00E237E8" w14:paraId="28D65209" w14:textId="77777777" w:rsidTr="00595FB8">
        <w:trPr>
          <w:trHeight w:val="380"/>
        </w:trPr>
        <w:tc>
          <w:tcPr>
            <w:tcW w:w="2500" w:type="pct"/>
            <w:gridSpan w:val="2"/>
            <w:shd w:val="clear" w:color="auto" w:fill="auto"/>
            <w:noWrap/>
            <w:vAlign w:val="center"/>
            <w:hideMark/>
          </w:tcPr>
          <w:p w14:paraId="46A65DFB" w14:textId="020BB2F9" w:rsidR="00DD6FDC" w:rsidRPr="00E237E8" w:rsidRDefault="00130147" w:rsidP="006A204C">
            <w:pPr>
              <w:pStyle w:val="TableTextLarge"/>
              <w:rPr>
                <w:sz w:val="20"/>
                <w:szCs w:val="20"/>
              </w:rPr>
            </w:pPr>
            <w:r>
              <w:rPr>
                <w:szCs w:val="20"/>
              </w:rPr>
              <w:t>BOARDD</w:t>
            </w:r>
          </w:p>
        </w:tc>
        <w:tc>
          <w:tcPr>
            <w:tcW w:w="2500" w:type="pct"/>
            <w:gridSpan w:val="3"/>
            <w:shd w:val="clear" w:color="auto" w:fill="auto"/>
            <w:noWrap/>
            <w:vAlign w:val="center"/>
            <w:hideMark/>
          </w:tcPr>
          <w:p w14:paraId="77704364" w14:textId="72B20663" w:rsidR="00DD6FDC" w:rsidRPr="00E237E8" w:rsidRDefault="00FD7394" w:rsidP="006A204C">
            <w:pPr>
              <w:pStyle w:val="TableTextLarge"/>
              <w:jc w:val="right"/>
              <w:rPr>
                <w:sz w:val="20"/>
                <w:szCs w:val="20"/>
              </w:rPr>
            </w:pPr>
            <w:r>
              <w:t>April 21, 2021</w:t>
            </w:r>
          </w:p>
        </w:tc>
      </w:tr>
      <w:tr w:rsidR="00DD6FDC" w:rsidRPr="00E237E8" w14:paraId="2B583A1B" w14:textId="77777777" w:rsidTr="00595FB8">
        <w:trPr>
          <w:trHeight w:val="380"/>
        </w:trPr>
        <w:tc>
          <w:tcPr>
            <w:tcW w:w="1829" w:type="pct"/>
            <w:shd w:val="clear" w:color="auto" w:fill="F0CDA1" w:themeFill="accent1"/>
            <w:vAlign w:val="center"/>
            <w:hideMark/>
          </w:tcPr>
          <w:p w14:paraId="4115DCBD" w14:textId="77777777" w:rsidR="00DD6FDC" w:rsidRPr="00E237E8" w:rsidRDefault="00D07A52" w:rsidP="006A204C">
            <w:pPr>
              <w:pStyle w:val="TableTextLarge"/>
              <w:rPr>
                <w:rStyle w:val="Bold"/>
              </w:rPr>
            </w:pPr>
            <w:sdt>
              <w:sdtPr>
                <w:rPr>
                  <w:rStyle w:val="Bold"/>
                </w:rPr>
                <w:id w:val="793247473"/>
                <w:placeholder>
                  <w:docPart w:val="5353986134784A96B9B110482ABA95A6"/>
                </w:placeholder>
                <w:temporary/>
                <w:showingPlcHdr/>
                <w15:appearance w15:val="hidden"/>
              </w:sdtPr>
              <w:sdtEndPr>
                <w:rPr>
                  <w:rStyle w:val="Bold"/>
                </w:rPr>
              </w:sdtEndPr>
              <w:sdtContent>
                <w:r w:rsidR="00DD6FDC" w:rsidRPr="00E237E8">
                  <w:rPr>
                    <w:rStyle w:val="Bold"/>
                  </w:rPr>
                  <w:t>COST ITEMS</w:t>
                </w:r>
              </w:sdtContent>
            </w:sdt>
          </w:p>
        </w:tc>
        <w:tc>
          <w:tcPr>
            <w:tcW w:w="671" w:type="pct"/>
            <w:shd w:val="clear" w:color="auto" w:fill="F0CDA1" w:themeFill="accent1"/>
            <w:noWrap/>
            <w:vAlign w:val="center"/>
            <w:hideMark/>
          </w:tcPr>
          <w:p w14:paraId="7EC224B5" w14:textId="77777777" w:rsidR="00DD6FDC" w:rsidRPr="00E237E8" w:rsidRDefault="00D07A52" w:rsidP="006A204C">
            <w:pPr>
              <w:pStyle w:val="TableTextLarge"/>
              <w:jc w:val="center"/>
              <w:rPr>
                <w:rStyle w:val="Bold"/>
              </w:rPr>
            </w:pPr>
            <w:sdt>
              <w:sdtPr>
                <w:rPr>
                  <w:rStyle w:val="Bold"/>
                </w:rPr>
                <w:id w:val="483051646"/>
                <w:placeholder>
                  <w:docPart w:val="84B745CD94904CE0AE738B676FFD9396"/>
                </w:placeholder>
                <w:temporary/>
                <w:showingPlcHdr/>
                <w15:appearance w15:val="hidden"/>
              </w:sdtPr>
              <w:sdtEndPr>
                <w:rPr>
                  <w:rStyle w:val="Bold"/>
                </w:rPr>
              </w:sdtEndPr>
              <w:sdtContent>
                <w:r w:rsidR="00DD6FDC" w:rsidRPr="00E237E8">
                  <w:rPr>
                    <w:rStyle w:val="Bold"/>
                  </w:rPr>
                  <w:t>MONTHS</w:t>
                </w:r>
              </w:sdtContent>
            </w:sdt>
          </w:p>
        </w:tc>
        <w:tc>
          <w:tcPr>
            <w:tcW w:w="914" w:type="pct"/>
            <w:shd w:val="clear" w:color="auto" w:fill="F0CDA1" w:themeFill="accent1"/>
            <w:noWrap/>
            <w:vAlign w:val="center"/>
            <w:hideMark/>
          </w:tcPr>
          <w:p w14:paraId="79074317" w14:textId="77777777" w:rsidR="00DD6FDC" w:rsidRPr="00E237E8" w:rsidRDefault="00D07A52" w:rsidP="006A204C">
            <w:pPr>
              <w:pStyle w:val="TableTextLarge"/>
              <w:jc w:val="center"/>
              <w:rPr>
                <w:rStyle w:val="Bold"/>
              </w:rPr>
            </w:pPr>
            <w:sdt>
              <w:sdtPr>
                <w:rPr>
                  <w:rStyle w:val="Bold"/>
                </w:rPr>
                <w:id w:val="709382690"/>
                <w:placeholder>
                  <w:docPart w:val="75818D9A5F6445C19F50A412462D261F"/>
                </w:placeholder>
                <w:temporary/>
                <w:showingPlcHdr/>
                <w15:appearance w15:val="hidden"/>
              </w:sdtPr>
              <w:sdtEndPr>
                <w:rPr>
                  <w:rStyle w:val="Bold"/>
                </w:rPr>
              </w:sdtEndPr>
              <w:sdtContent>
                <w:r w:rsidR="00DD6FDC" w:rsidRPr="00E237E8">
                  <w:rPr>
                    <w:rStyle w:val="Bold"/>
                  </w:rPr>
                  <w:t>COST/ MONTH</w:t>
                </w:r>
              </w:sdtContent>
            </w:sdt>
          </w:p>
        </w:tc>
        <w:tc>
          <w:tcPr>
            <w:tcW w:w="826" w:type="pct"/>
            <w:shd w:val="clear" w:color="auto" w:fill="F0CDA1" w:themeFill="accent1"/>
            <w:noWrap/>
            <w:vAlign w:val="center"/>
            <w:hideMark/>
          </w:tcPr>
          <w:p w14:paraId="26A5B5A1" w14:textId="77777777" w:rsidR="00DD6FDC" w:rsidRPr="00E237E8" w:rsidRDefault="00D07A52" w:rsidP="006A204C">
            <w:pPr>
              <w:pStyle w:val="TableTextLarge"/>
              <w:jc w:val="center"/>
              <w:rPr>
                <w:rStyle w:val="Bold"/>
              </w:rPr>
            </w:pPr>
            <w:sdt>
              <w:sdtPr>
                <w:rPr>
                  <w:rStyle w:val="Bold"/>
                </w:rPr>
                <w:id w:val="1595665229"/>
                <w:placeholder>
                  <w:docPart w:val="E3428DBF330C45D099EB68085B722313"/>
                </w:placeholder>
                <w:temporary/>
                <w:showingPlcHdr/>
                <w15:appearance w15:val="hidden"/>
              </w:sdtPr>
              <w:sdtEndPr>
                <w:rPr>
                  <w:rStyle w:val="Bold"/>
                </w:rPr>
              </w:sdtEndPr>
              <w:sdtContent>
                <w:r w:rsidR="00DD6FDC" w:rsidRPr="00E237E8">
                  <w:rPr>
                    <w:rStyle w:val="Bold"/>
                  </w:rPr>
                  <w:t>ONE-TIME COST</w:t>
                </w:r>
              </w:sdtContent>
            </w:sdt>
          </w:p>
        </w:tc>
        <w:tc>
          <w:tcPr>
            <w:tcW w:w="760" w:type="pct"/>
            <w:shd w:val="clear" w:color="auto" w:fill="F0CDA1" w:themeFill="accent1"/>
            <w:noWrap/>
            <w:vAlign w:val="center"/>
            <w:hideMark/>
          </w:tcPr>
          <w:p w14:paraId="3E35A719" w14:textId="77777777" w:rsidR="00DD6FDC" w:rsidRPr="00E237E8" w:rsidRDefault="00D07A52" w:rsidP="006A204C">
            <w:pPr>
              <w:pStyle w:val="TableTextLarge"/>
              <w:jc w:val="center"/>
              <w:rPr>
                <w:rStyle w:val="Bold"/>
              </w:rPr>
            </w:pPr>
            <w:sdt>
              <w:sdtPr>
                <w:rPr>
                  <w:rStyle w:val="Bold"/>
                </w:rPr>
                <w:id w:val="1994297359"/>
                <w:placeholder>
                  <w:docPart w:val="DE1F9E53B93346F4BF3AE64646F9345E"/>
                </w:placeholder>
                <w:temporary/>
                <w:showingPlcHdr/>
                <w15:appearance w15:val="hidden"/>
              </w:sdtPr>
              <w:sdtEndPr>
                <w:rPr>
                  <w:rStyle w:val="Bold"/>
                </w:rPr>
              </w:sdtEndPr>
              <w:sdtContent>
                <w:r w:rsidR="00DD6FDC" w:rsidRPr="00E237E8">
                  <w:rPr>
                    <w:rStyle w:val="Bold"/>
                  </w:rPr>
                  <w:t>TOTAL COST</w:t>
                </w:r>
              </w:sdtContent>
            </w:sdt>
          </w:p>
        </w:tc>
      </w:tr>
      <w:tr w:rsidR="00DD6FDC" w:rsidRPr="00E237E8" w14:paraId="033D7636" w14:textId="77777777" w:rsidTr="00595FB8">
        <w:trPr>
          <w:trHeight w:val="380"/>
        </w:trPr>
        <w:tc>
          <w:tcPr>
            <w:tcW w:w="1829" w:type="pct"/>
            <w:shd w:val="clear" w:color="auto" w:fill="F2F2F2" w:themeFill="background1" w:themeFillShade="F2"/>
            <w:vAlign w:val="center"/>
            <w:hideMark/>
          </w:tcPr>
          <w:p w14:paraId="72B9F758" w14:textId="77777777" w:rsidR="00DD6FDC" w:rsidRPr="00E237E8" w:rsidRDefault="00D07A52" w:rsidP="006A204C">
            <w:pPr>
              <w:pStyle w:val="TableTextLarge"/>
            </w:pPr>
            <w:sdt>
              <w:sdtPr>
                <w:id w:val="573710533"/>
                <w:placeholder>
                  <w:docPart w:val="C622D6FD42E54BF6B498AA4DCAADBD8C"/>
                </w:placeholder>
                <w:temporary/>
                <w:showingPlcHdr/>
                <w15:appearance w15:val="hidden"/>
              </w:sdtPr>
              <w:sdtEndPr/>
              <w:sdtContent>
                <w:r w:rsidR="00DD6FDC" w:rsidRPr="00E237E8">
                  <w:t>Advertising/Marketing</w:t>
                </w:r>
              </w:sdtContent>
            </w:sdt>
          </w:p>
        </w:tc>
        <w:tc>
          <w:tcPr>
            <w:tcW w:w="671" w:type="pct"/>
            <w:shd w:val="clear" w:color="auto" w:fill="F2F2F2" w:themeFill="background1" w:themeFillShade="F2"/>
            <w:noWrap/>
            <w:vAlign w:val="center"/>
            <w:hideMark/>
          </w:tcPr>
          <w:p w14:paraId="6352ED7E" w14:textId="4FE886F7" w:rsidR="00DD6FDC" w:rsidRPr="00E237E8" w:rsidRDefault="00130147" w:rsidP="006A204C">
            <w:pPr>
              <w:spacing w:before="20" w:after="0" w:line="18" w:lineRule="atLeast"/>
              <w:jc w:val="center"/>
              <w:rPr>
                <w:color w:val="2F2F2F"/>
                <w:sz w:val="20"/>
                <w:szCs w:val="20"/>
              </w:rPr>
            </w:pPr>
            <w:r>
              <w:rPr>
                <w:color w:val="2F2F2F"/>
                <w:sz w:val="20"/>
                <w:szCs w:val="20"/>
              </w:rPr>
              <w:t>12</w:t>
            </w:r>
          </w:p>
        </w:tc>
        <w:tc>
          <w:tcPr>
            <w:tcW w:w="914" w:type="pct"/>
            <w:shd w:val="clear" w:color="auto" w:fill="F2F2F2" w:themeFill="background1" w:themeFillShade="F2"/>
            <w:noWrap/>
            <w:vAlign w:val="center"/>
            <w:hideMark/>
          </w:tcPr>
          <w:p w14:paraId="7F6DE4CB" w14:textId="1B9BD846" w:rsidR="00DD6FDC" w:rsidRPr="00E237E8" w:rsidRDefault="00130147" w:rsidP="006A204C">
            <w:pPr>
              <w:spacing w:before="20" w:after="0" w:line="18" w:lineRule="atLeast"/>
              <w:jc w:val="center"/>
              <w:rPr>
                <w:color w:val="2F2F2F"/>
                <w:sz w:val="20"/>
                <w:szCs w:val="20"/>
              </w:rPr>
            </w:pPr>
            <w:r>
              <w:rPr>
                <w:color w:val="2F2F2F"/>
                <w:sz w:val="20"/>
                <w:szCs w:val="20"/>
              </w:rPr>
              <w:t>$233.33</w:t>
            </w:r>
          </w:p>
        </w:tc>
        <w:tc>
          <w:tcPr>
            <w:tcW w:w="826" w:type="pct"/>
            <w:shd w:val="clear" w:color="auto" w:fill="F2F2F2" w:themeFill="background1" w:themeFillShade="F2"/>
            <w:noWrap/>
            <w:vAlign w:val="center"/>
            <w:hideMark/>
          </w:tcPr>
          <w:p w14:paraId="35EF40C6" w14:textId="77777777" w:rsidR="00DD6FDC" w:rsidRPr="00E237E8" w:rsidRDefault="00DD6FDC" w:rsidP="006A204C">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3694BDAD" w14:textId="56A2E79D" w:rsidR="00DD6FDC" w:rsidRPr="00E237E8" w:rsidRDefault="00130147" w:rsidP="006A204C">
            <w:pPr>
              <w:spacing w:before="20" w:after="0" w:line="18" w:lineRule="atLeast"/>
              <w:jc w:val="center"/>
              <w:rPr>
                <w:color w:val="2F2F2F"/>
                <w:sz w:val="20"/>
                <w:szCs w:val="20"/>
              </w:rPr>
            </w:pPr>
            <w:r>
              <w:rPr>
                <w:color w:val="2F2F2F"/>
                <w:sz w:val="20"/>
                <w:szCs w:val="20"/>
              </w:rPr>
              <w:t>$2,800</w:t>
            </w:r>
          </w:p>
        </w:tc>
      </w:tr>
      <w:tr w:rsidR="00DD6FDC" w:rsidRPr="00E237E8" w14:paraId="53203FE7" w14:textId="77777777" w:rsidTr="00595FB8">
        <w:trPr>
          <w:trHeight w:val="380"/>
        </w:trPr>
        <w:tc>
          <w:tcPr>
            <w:tcW w:w="1829" w:type="pct"/>
            <w:shd w:val="clear" w:color="auto" w:fill="auto"/>
            <w:vAlign w:val="center"/>
            <w:hideMark/>
          </w:tcPr>
          <w:p w14:paraId="67EC995B" w14:textId="77777777" w:rsidR="00DD6FDC" w:rsidRPr="00E237E8" w:rsidRDefault="00D07A52" w:rsidP="006A204C">
            <w:pPr>
              <w:pStyle w:val="TableTextLarge"/>
            </w:pPr>
            <w:sdt>
              <w:sdtPr>
                <w:id w:val="-556703176"/>
                <w:placeholder>
                  <w:docPart w:val="1AB57A912AE54C268867FCB6690944B0"/>
                </w:placeholder>
                <w:temporary/>
                <w:showingPlcHdr/>
                <w15:appearance w15:val="hidden"/>
              </w:sdtPr>
              <w:sdtEndPr/>
              <w:sdtContent>
                <w:r w:rsidR="00DD6FDC" w:rsidRPr="00E237E8">
                  <w:t>Employee Salaries</w:t>
                </w:r>
              </w:sdtContent>
            </w:sdt>
          </w:p>
        </w:tc>
        <w:tc>
          <w:tcPr>
            <w:tcW w:w="671" w:type="pct"/>
            <w:shd w:val="clear" w:color="auto" w:fill="auto"/>
            <w:noWrap/>
            <w:vAlign w:val="center"/>
            <w:hideMark/>
          </w:tcPr>
          <w:p w14:paraId="7AC42A8C" w14:textId="1F1AF115" w:rsidR="00DD6FDC" w:rsidRPr="00E237E8" w:rsidRDefault="00595FB8" w:rsidP="006A204C">
            <w:pPr>
              <w:spacing w:before="20" w:after="0" w:line="18" w:lineRule="atLeast"/>
              <w:jc w:val="center"/>
              <w:rPr>
                <w:color w:val="2F2F2F"/>
                <w:sz w:val="20"/>
                <w:szCs w:val="20"/>
              </w:rPr>
            </w:pPr>
            <w:r>
              <w:rPr>
                <w:color w:val="2F2F2F"/>
                <w:sz w:val="20"/>
                <w:szCs w:val="20"/>
              </w:rPr>
              <w:t>12</w:t>
            </w:r>
          </w:p>
        </w:tc>
        <w:tc>
          <w:tcPr>
            <w:tcW w:w="914" w:type="pct"/>
            <w:shd w:val="clear" w:color="auto" w:fill="auto"/>
            <w:noWrap/>
            <w:vAlign w:val="center"/>
            <w:hideMark/>
          </w:tcPr>
          <w:p w14:paraId="52A142AE" w14:textId="489BA824" w:rsidR="00DD6FDC" w:rsidRPr="00E237E8" w:rsidRDefault="00130147" w:rsidP="006A204C">
            <w:pPr>
              <w:spacing w:before="20" w:after="0" w:line="18" w:lineRule="atLeast"/>
              <w:jc w:val="center"/>
              <w:rPr>
                <w:color w:val="2F2F2F"/>
                <w:sz w:val="20"/>
                <w:szCs w:val="20"/>
              </w:rPr>
            </w:pPr>
            <w:r>
              <w:rPr>
                <w:color w:val="2F2F2F"/>
                <w:sz w:val="20"/>
                <w:szCs w:val="20"/>
              </w:rPr>
              <w:t>$3,264 ($34/hour)</w:t>
            </w:r>
          </w:p>
        </w:tc>
        <w:tc>
          <w:tcPr>
            <w:tcW w:w="826" w:type="pct"/>
            <w:shd w:val="clear" w:color="auto" w:fill="auto"/>
            <w:noWrap/>
            <w:vAlign w:val="center"/>
            <w:hideMark/>
          </w:tcPr>
          <w:p w14:paraId="0F87F6F0" w14:textId="77777777" w:rsidR="00DD6FDC" w:rsidRPr="00E237E8" w:rsidRDefault="00DD6FDC" w:rsidP="006A204C">
            <w:pPr>
              <w:spacing w:before="20" w:after="0" w:line="18" w:lineRule="atLeast"/>
              <w:jc w:val="center"/>
              <w:rPr>
                <w:color w:val="2F2F2F"/>
                <w:sz w:val="20"/>
                <w:szCs w:val="20"/>
              </w:rPr>
            </w:pPr>
          </w:p>
        </w:tc>
        <w:tc>
          <w:tcPr>
            <w:tcW w:w="760" w:type="pct"/>
            <w:shd w:val="clear" w:color="auto" w:fill="auto"/>
            <w:noWrap/>
            <w:vAlign w:val="center"/>
          </w:tcPr>
          <w:p w14:paraId="6E1913FA" w14:textId="28328938" w:rsidR="00DD6FDC" w:rsidRPr="00E237E8" w:rsidRDefault="00130147" w:rsidP="006A204C">
            <w:pPr>
              <w:spacing w:before="20" w:after="0" w:line="18" w:lineRule="atLeast"/>
              <w:jc w:val="center"/>
              <w:rPr>
                <w:color w:val="2F2F2F"/>
                <w:sz w:val="20"/>
                <w:szCs w:val="20"/>
              </w:rPr>
            </w:pPr>
            <w:r>
              <w:rPr>
                <w:color w:val="2F2F2F"/>
                <w:sz w:val="20"/>
                <w:szCs w:val="20"/>
              </w:rPr>
              <w:t>$37,536</w:t>
            </w:r>
          </w:p>
        </w:tc>
      </w:tr>
      <w:tr w:rsidR="00DD6FDC" w:rsidRPr="00E237E8" w14:paraId="394F9BB9" w14:textId="77777777" w:rsidTr="00595FB8">
        <w:trPr>
          <w:trHeight w:val="380"/>
        </w:trPr>
        <w:tc>
          <w:tcPr>
            <w:tcW w:w="1829" w:type="pct"/>
            <w:shd w:val="clear" w:color="auto" w:fill="F2F2F2" w:themeFill="background1" w:themeFillShade="F2"/>
            <w:vAlign w:val="center"/>
            <w:hideMark/>
          </w:tcPr>
          <w:p w14:paraId="174051EB" w14:textId="77777777" w:rsidR="00DD6FDC" w:rsidRPr="00E237E8" w:rsidRDefault="00D07A52" w:rsidP="006A204C">
            <w:pPr>
              <w:pStyle w:val="TableTextLarge"/>
            </w:pPr>
            <w:sdt>
              <w:sdtPr>
                <w:id w:val="542095406"/>
                <w:placeholder>
                  <w:docPart w:val="07B732D356E0428ABC415A03D3119249"/>
                </w:placeholder>
                <w:temporary/>
                <w:showingPlcHdr/>
                <w15:appearance w15:val="hidden"/>
              </w:sdtPr>
              <w:sdtEndPr/>
              <w:sdtContent>
                <w:r w:rsidR="00DD6FDC" w:rsidRPr="00E237E8">
                  <w:t>Employee Payroll Taxes and Benefits</w:t>
                </w:r>
              </w:sdtContent>
            </w:sdt>
          </w:p>
        </w:tc>
        <w:tc>
          <w:tcPr>
            <w:tcW w:w="671" w:type="pct"/>
            <w:shd w:val="clear" w:color="auto" w:fill="F2F2F2" w:themeFill="background1" w:themeFillShade="F2"/>
            <w:noWrap/>
            <w:vAlign w:val="center"/>
            <w:hideMark/>
          </w:tcPr>
          <w:p w14:paraId="19936569" w14:textId="4393DA8B" w:rsidR="00DD6FDC" w:rsidRPr="00E237E8" w:rsidRDefault="00130147" w:rsidP="006A204C">
            <w:pPr>
              <w:spacing w:before="20" w:after="0" w:line="18" w:lineRule="atLeast"/>
              <w:jc w:val="center"/>
              <w:rPr>
                <w:color w:val="2F2F2F"/>
                <w:sz w:val="20"/>
                <w:szCs w:val="20"/>
              </w:rPr>
            </w:pPr>
            <w:r>
              <w:rPr>
                <w:color w:val="2F2F2F"/>
                <w:sz w:val="20"/>
                <w:szCs w:val="20"/>
              </w:rPr>
              <w:t>12</w:t>
            </w:r>
          </w:p>
        </w:tc>
        <w:tc>
          <w:tcPr>
            <w:tcW w:w="914" w:type="pct"/>
            <w:shd w:val="clear" w:color="auto" w:fill="F2F2F2" w:themeFill="background1" w:themeFillShade="F2"/>
            <w:noWrap/>
            <w:vAlign w:val="center"/>
            <w:hideMark/>
          </w:tcPr>
          <w:p w14:paraId="46A63A19" w14:textId="42F0CD33" w:rsidR="00DD6FDC" w:rsidRPr="00E237E8" w:rsidRDefault="00130147" w:rsidP="006A204C">
            <w:pPr>
              <w:spacing w:before="20" w:after="0" w:line="18" w:lineRule="atLeast"/>
              <w:jc w:val="center"/>
              <w:rPr>
                <w:color w:val="2F2F2F"/>
                <w:sz w:val="20"/>
                <w:szCs w:val="20"/>
              </w:rPr>
            </w:pPr>
            <w:r>
              <w:rPr>
                <w:color w:val="2F2F2F"/>
                <w:sz w:val="20"/>
                <w:szCs w:val="20"/>
              </w:rPr>
              <w:t>$1,316.85 (5.58% Income Tax, $94.56 Benefits)</w:t>
            </w:r>
          </w:p>
        </w:tc>
        <w:tc>
          <w:tcPr>
            <w:tcW w:w="826" w:type="pct"/>
            <w:shd w:val="clear" w:color="auto" w:fill="F2F2F2" w:themeFill="background1" w:themeFillShade="F2"/>
            <w:noWrap/>
            <w:vAlign w:val="center"/>
            <w:hideMark/>
          </w:tcPr>
          <w:p w14:paraId="720F9976" w14:textId="2AFCE5FC" w:rsidR="00DD6FDC" w:rsidRPr="00E237E8" w:rsidRDefault="00DD6FDC" w:rsidP="006A204C">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5B7F2F8A" w14:textId="7780FC67" w:rsidR="00DD6FDC" w:rsidRPr="00E237E8" w:rsidRDefault="00130147" w:rsidP="006A204C">
            <w:pPr>
              <w:spacing w:before="20" w:after="0" w:line="18" w:lineRule="atLeast"/>
              <w:jc w:val="center"/>
              <w:rPr>
                <w:color w:val="2F2F2F"/>
                <w:sz w:val="20"/>
                <w:szCs w:val="20"/>
              </w:rPr>
            </w:pPr>
            <w:r>
              <w:rPr>
                <w:color w:val="2F2F2F"/>
                <w:sz w:val="20"/>
                <w:szCs w:val="20"/>
              </w:rPr>
              <w:t>$15,143.78</w:t>
            </w:r>
          </w:p>
        </w:tc>
      </w:tr>
      <w:tr w:rsidR="00DD6FDC" w:rsidRPr="00E237E8" w14:paraId="33123A9F" w14:textId="77777777" w:rsidTr="00130147">
        <w:trPr>
          <w:trHeight w:val="380"/>
        </w:trPr>
        <w:tc>
          <w:tcPr>
            <w:tcW w:w="1829" w:type="pct"/>
            <w:shd w:val="clear" w:color="auto" w:fill="FFFFFF" w:themeFill="background1"/>
            <w:vAlign w:val="center"/>
            <w:hideMark/>
          </w:tcPr>
          <w:p w14:paraId="58ED7EBD" w14:textId="77777777" w:rsidR="00DD6FDC" w:rsidRPr="00E237E8" w:rsidRDefault="00D07A52" w:rsidP="006A204C">
            <w:pPr>
              <w:pStyle w:val="TableTextLarge"/>
            </w:pPr>
            <w:sdt>
              <w:sdtPr>
                <w:id w:val="1943182255"/>
                <w:placeholder>
                  <w:docPart w:val="6B58AEBEA572443D8D21111B9F8FB3D8"/>
                </w:placeholder>
                <w:temporary/>
                <w:showingPlcHdr/>
                <w15:appearance w15:val="hidden"/>
              </w:sdtPr>
              <w:sdtEndPr/>
              <w:sdtContent>
                <w:r w:rsidR="00DD6FDC" w:rsidRPr="00130147">
                  <w:rPr>
                    <w:shd w:val="clear" w:color="auto" w:fill="FFFFFF" w:themeFill="background1"/>
                  </w:rPr>
                  <w:t>Computer Software</w:t>
                </w:r>
              </w:sdtContent>
            </w:sdt>
          </w:p>
        </w:tc>
        <w:tc>
          <w:tcPr>
            <w:tcW w:w="671" w:type="pct"/>
            <w:shd w:val="clear" w:color="auto" w:fill="FFFFFF" w:themeFill="background1"/>
            <w:noWrap/>
            <w:vAlign w:val="center"/>
            <w:hideMark/>
          </w:tcPr>
          <w:p w14:paraId="2A23EBAF" w14:textId="006D28F1" w:rsidR="00DD6FDC" w:rsidRPr="00E237E8" w:rsidRDefault="00130147" w:rsidP="006A204C">
            <w:pPr>
              <w:spacing w:before="20" w:after="0" w:line="18" w:lineRule="atLeast"/>
              <w:jc w:val="center"/>
              <w:rPr>
                <w:color w:val="2F2F2F"/>
                <w:sz w:val="20"/>
                <w:szCs w:val="20"/>
              </w:rPr>
            </w:pPr>
            <w:r>
              <w:rPr>
                <w:color w:val="2F2F2F"/>
                <w:sz w:val="20"/>
                <w:szCs w:val="20"/>
              </w:rPr>
              <w:t>12</w:t>
            </w:r>
          </w:p>
        </w:tc>
        <w:tc>
          <w:tcPr>
            <w:tcW w:w="914" w:type="pct"/>
            <w:shd w:val="clear" w:color="auto" w:fill="FFFFFF" w:themeFill="background1"/>
            <w:noWrap/>
            <w:vAlign w:val="center"/>
            <w:hideMark/>
          </w:tcPr>
          <w:p w14:paraId="3F1555F1" w14:textId="3FE51645" w:rsidR="00DD6FDC" w:rsidRPr="00E237E8" w:rsidRDefault="00130147" w:rsidP="006A204C">
            <w:pPr>
              <w:spacing w:before="20" w:after="0" w:line="18" w:lineRule="atLeast"/>
              <w:jc w:val="center"/>
              <w:rPr>
                <w:color w:val="2F2F2F"/>
                <w:sz w:val="20"/>
                <w:szCs w:val="20"/>
              </w:rPr>
            </w:pPr>
            <w:r>
              <w:rPr>
                <w:color w:val="2F2F2F"/>
                <w:sz w:val="20"/>
                <w:szCs w:val="20"/>
              </w:rPr>
              <w:t>$50</w:t>
            </w:r>
          </w:p>
        </w:tc>
        <w:tc>
          <w:tcPr>
            <w:tcW w:w="826" w:type="pct"/>
            <w:shd w:val="clear" w:color="auto" w:fill="FFFFFF" w:themeFill="background1"/>
            <w:noWrap/>
            <w:vAlign w:val="center"/>
            <w:hideMark/>
          </w:tcPr>
          <w:p w14:paraId="308ECF53" w14:textId="52943499" w:rsidR="00DD6FDC" w:rsidRPr="00E237E8" w:rsidRDefault="00DD6FDC" w:rsidP="006A204C">
            <w:pPr>
              <w:spacing w:before="20" w:after="0" w:line="18" w:lineRule="atLeast"/>
              <w:jc w:val="center"/>
              <w:rPr>
                <w:color w:val="2F2F2F"/>
                <w:sz w:val="20"/>
                <w:szCs w:val="20"/>
              </w:rPr>
            </w:pPr>
          </w:p>
        </w:tc>
        <w:tc>
          <w:tcPr>
            <w:tcW w:w="760" w:type="pct"/>
            <w:shd w:val="clear" w:color="auto" w:fill="FFFFFF" w:themeFill="background1"/>
            <w:noWrap/>
            <w:vAlign w:val="center"/>
          </w:tcPr>
          <w:p w14:paraId="71B475A5" w14:textId="6B099EAC" w:rsidR="00DD6FDC" w:rsidRPr="00E237E8" w:rsidRDefault="00130147" w:rsidP="006A204C">
            <w:pPr>
              <w:spacing w:before="20" w:after="0" w:line="18" w:lineRule="atLeast"/>
              <w:jc w:val="center"/>
              <w:rPr>
                <w:color w:val="2F2F2F"/>
                <w:sz w:val="20"/>
                <w:szCs w:val="20"/>
              </w:rPr>
            </w:pPr>
            <w:r>
              <w:rPr>
                <w:color w:val="2F2F2F"/>
                <w:sz w:val="20"/>
                <w:szCs w:val="20"/>
              </w:rPr>
              <w:t>$600</w:t>
            </w:r>
          </w:p>
        </w:tc>
      </w:tr>
      <w:tr w:rsidR="00DD6FDC" w:rsidRPr="00E237E8" w14:paraId="51509DC7" w14:textId="77777777" w:rsidTr="005C2FC4">
        <w:trPr>
          <w:trHeight w:val="380"/>
        </w:trPr>
        <w:tc>
          <w:tcPr>
            <w:tcW w:w="1829" w:type="pct"/>
            <w:shd w:val="clear" w:color="auto" w:fill="F2F2F2" w:themeFill="background1" w:themeFillShade="F2"/>
            <w:vAlign w:val="center"/>
            <w:hideMark/>
          </w:tcPr>
          <w:p w14:paraId="5D5FAD04" w14:textId="77777777" w:rsidR="00DD6FDC" w:rsidRPr="00E237E8" w:rsidRDefault="00D07A52" w:rsidP="006A204C">
            <w:pPr>
              <w:pStyle w:val="TableTextLarge"/>
            </w:pPr>
            <w:sdt>
              <w:sdtPr>
                <w:id w:val="609086863"/>
                <w:placeholder>
                  <w:docPart w:val="7A31318FFDC94E4E94BD78627FBB671B"/>
                </w:placeholder>
                <w:temporary/>
                <w:showingPlcHdr/>
                <w15:appearance w15:val="hidden"/>
              </w:sdtPr>
              <w:sdtEndPr/>
              <w:sdtContent>
                <w:r w:rsidR="00DD6FDC" w:rsidRPr="00E237E8">
                  <w:t>Insurance</w:t>
                </w:r>
              </w:sdtContent>
            </w:sdt>
          </w:p>
        </w:tc>
        <w:tc>
          <w:tcPr>
            <w:tcW w:w="671" w:type="pct"/>
            <w:shd w:val="clear" w:color="auto" w:fill="F2F2F2" w:themeFill="background1" w:themeFillShade="F2"/>
            <w:noWrap/>
            <w:vAlign w:val="center"/>
            <w:hideMark/>
          </w:tcPr>
          <w:p w14:paraId="3A7D68B1" w14:textId="070F1CEA" w:rsidR="00DD6FDC" w:rsidRPr="00E237E8" w:rsidRDefault="00130147" w:rsidP="006A204C">
            <w:pPr>
              <w:spacing w:before="20" w:after="0" w:line="18" w:lineRule="atLeast"/>
              <w:jc w:val="center"/>
              <w:rPr>
                <w:color w:val="2F2F2F"/>
                <w:sz w:val="20"/>
                <w:szCs w:val="20"/>
              </w:rPr>
            </w:pPr>
            <w:r>
              <w:rPr>
                <w:color w:val="2F2F2F"/>
                <w:sz w:val="20"/>
                <w:szCs w:val="20"/>
              </w:rPr>
              <w:t>12</w:t>
            </w:r>
          </w:p>
        </w:tc>
        <w:tc>
          <w:tcPr>
            <w:tcW w:w="914" w:type="pct"/>
            <w:shd w:val="clear" w:color="auto" w:fill="F2F2F2" w:themeFill="background1" w:themeFillShade="F2"/>
            <w:noWrap/>
            <w:vAlign w:val="center"/>
            <w:hideMark/>
          </w:tcPr>
          <w:p w14:paraId="782619E6" w14:textId="5DF7B10E" w:rsidR="00DD6FDC" w:rsidRPr="00E237E8" w:rsidRDefault="00130147" w:rsidP="006A204C">
            <w:pPr>
              <w:spacing w:before="20" w:after="0" w:line="18" w:lineRule="atLeast"/>
              <w:jc w:val="center"/>
              <w:rPr>
                <w:color w:val="2F2F2F"/>
                <w:sz w:val="20"/>
                <w:szCs w:val="20"/>
              </w:rPr>
            </w:pPr>
            <w:r>
              <w:rPr>
                <w:color w:val="2F2F2F"/>
                <w:sz w:val="20"/>
                <w:szCs w:val="20"/>
              </w:rPr>
              <w:t>$100</w:t>
            </w:r>
          </w:p>
        </w:tc>
        <w:tc>
          <w:tcPr>
            <w:tcW w:w="826" w:type="pct"/>
            <w:shd w:val="clear" w:color="auto" w:fill="F2F2F2" w:themeFill="background1" w:themeFillShade="F2"/>
            <w:noWrap/>
            <w:vAlign w:val="center"/>
            <w:hideMark/>
          </w:tcPr>
          <w:p w14:paraId="68BC9752" w14:textId="77777777" w:rsidR="00DD6FDC" w:rsidRPr="00E237E8" w:rsidRDefault="00DD6FDC" w:rsidP="006A204C">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26060DEA" w14:textId="23459613" w:rsidR="00DD6FDC" w:rsidRPr="00E237E8" w:rsidRDefault="00130147" w:rsidP="006A204C">
            <w:pPr>
              <w:spacing w:before="20" w:after="0" w:line="18" w:lineRule="atLeast"/>
              <w:jc w:val="center"/>
              <w:rPr>
                <w:color w:val="2F2F2F"/>
                <w:sz w:val="20"/>
                <w:szCs w:val="20"/>
              </w:rPr>
            </w:pPr>
            <w:r>
              <w:rPr>
                <w:color w:val="2F2F2F"/>
                <w:sz w:val="20"/>
                <w:szCs w:val="20"/>
              </w:rPr>
              <w:t>$1,200</w:t>
            </w:r>
          </w:p>
        </w:tc>
      </w:tr>
      <w:tr w:rsidR="00DD6FDC" w:rsidRPr="00E237E8" w14:paraId="3BFF8BED" w14:textId="77777777" w:rsidTr="005C2FC4">
        <w:trPr>
          <w:trHeight w:val="380"/>
        </w:trPr>
        <w:tc>
          <w:tcPr>
            <w:tcW w:w="1829" w:type="pct"/>
            <w:shd w:val="clear" w:color="auto" w:fill="FFFFFF" w:themeFill="background1"/>
            <w:vAlign w:val="center"/>
            <w:hideMark/>
          </w:tcPr>
          <w:p w14:paraId="1CC1B7FB" w14:textId="15C21EEB" w:rsidR="00DD6FDC" w:rsidRPr="00E237E8" w:rsidRDefault="00130147" w:rsidP="006A204C">
            <w:pPr>
              <w:pStyle w:val="TableTextLarge"/>
            </w:pPr>
            <w:r>
              <w:t xml:space="preserve">Interest Expense for a 50k </w:t>
            </w:r>
            <w:r w:rsidR="00DF4E45">
              <w:t>Commercial</w:t>
            </w:r>
            <w:r>
              <w:t xml:space="preserve"> Loan</w:t>
            </w:r>
          </w:p>
        </w:tc>
        <w:tc>
          <w:tcPr>
            <w:tcW w:w="671" w:type="pct"/>
            <w:shd w:val="clear" w:color="auto" w:fill="FFFFFF" w:themeFill="background1"/>
            <w:noWrap/>
            <w:vAlign w:val="center"/>
            <w:hideMark/>
          </w:tcPr>
          <w:p w14:paraId="4EBBE61C" w14:textId="07296AFB" w:rsidR="00DD6FDC" w:rsidRPr="00E237E8" w:rsidRDefault="00130147" w:rsidP="006A204C">
            <w:pPr>
              <w:spacing w:before="20" w:after="0" w:line="18" w:lineRule="atLeast"/>
              <w:jc w:val="center"/>
              <w:rPr>
                <w:color w:val="2F2F2F"/>
                <w:sz w:val="20"/>
                <w:szCs w:val="20"/>
              </w:rPr>
            </w:pPr>
            <w:r>
              <w:rPr>
                <w:color w:val="2F2F2F"/>
                <w:sz w:val="20"/>
                <w:szCs w:val="20"/>
              </w:rPr>
              <w:t>12</w:t>
            </w:r>
          </w:p>
        </w:tc>
        <w:tc>
          <w:tcPr>
            <w:tcW w:w="914" w:type="pct"/>
            <w:shd w:val="clear" w:color="auto" w:fill="FFFFFF" w:themeFill="background1"/>
            <w:noWrap/>
            <w:vAlign w:val="center"/>
            <w:hideMark/>
          </w:tcPr>
          <w:p w14:paraId="1977966B" w14:textId="4ED774B3" w:rsidR="00DD6FDC" w:rsidRPr="00E237E8" w:rsidRDefault="00130147" w:rsidP="006A204C">
            <w:pPr>
              <w:spacing w:before="20" w:after="0" w:line="18" w:lineRule="atLeast"/>
              <w:jc w:val="center"/>
              <w:rPr>
                <w:color w:val="2F2F2F"/>
                <w:sz w:val="20"/>
                <w:szCs w:val="20"/>
              </w:rPr>
            </w:pPr>
            <w:r>
              <w:rPr>
                <w:color w:val="2F2F2F"/>
                <w:sz w:val="20"/>
                <w:szCs w:val="20"/>
              </w:rPr>
              <w:t>3.42%</w:t>
            </w:r>
          </w:p>
        </w:tc>
        <w:tc>
          <w:tcPr>
            <w:tcW w:w="826" w:type="pct"/>
            <w:shd w:val="clear" w:color="auto" w:fill="FFFFFF" w:themeFill="background1"/>
            <w:noWrap/>
            <w:vAlign w:val="center"/>
            <w:hideMark/>
          </w:tcPr>
          <w:p w14:paraId="1BD23CF9" w14:textId="77777777" w:rsidR="00DD6FDC" w:rsidRPr="00E237E8" w:rsidRDefault="00DD6FDC" w:rsidP="006A204C">
            <w:pPr>
              <w:spacing w:before="20" w:after="0" w:line="18" w:lineRule="atLeast"/>
              <w:jc w:val="center"/>
              <w:rPr>
                <w:color w:val="2F2F2F"/>
                <w:sz w:val="20"/>
                <w:szCs w:val="20"/>
              </w:rPr>
            </w:pPr>
          </w:p>
        </w:tc>
        <w:tc>
          <w:tcPr>
            <w:tcW w:w="760" w:type="pct"/>
            <w:shd w:val="clear" w:color="auto" w:fill="FFFFFF" w:themeFill="background1"/>
            <w:noWrap/>
            <w:vAlign w:val="center"/>
          </w:tcPr>
          <w:p w14:paraId="6B79D57A" w14:textId="001A4B88" w:rsidR="00DD6FDC" w:rsidRPr="00E237E8" w:rsidRDefault="005C2FC4" w:rsidP="006A204C">
            <w:pPr>
              <w:spacing w:before="20" w:after="0" w:line="18" w:lineRule="atLeast"/>
              <w:jc w:val="center"/>
              <w:rPr>
                <w:color w:val="2F2F2F"/>
                <w:sz w:val="20"/>
                <w:szCs w:val="20"/>
              </w:rPr>
            </w:pPr>
            <w:r>
              <w:rPr>
                <w:color w:val="2F2F2F"/>
                <w:sz w:val="20"/>
                <w:szCs w:val="20"/>
              </w:rPr>
              <w:t>$1,368</w:t>
            </w:r>
          </w:p>
        </w:tc>
      </w:tr>
      <w:tr w:rsidR="00DD6FDC" w:rsidRPr="00E237E8" w14:paraId="46CA5646" w14:textId="77777777" w:rsidTr="00595FB8">
        <w:trPr>
          <w:trHeight w:val="380"/>
        </w:trPr>
        <w:tc>
          <w:tcPr>
            <w:tcW w:w="1829" w:type="pct"/>
            <w:shd w:val="clear" w:color="auto" w:fill="F2F2F2" w:themeFill="background1" w:themeFillShade="F2"/>
            <w:vAlign w:val="center"/>
            <w:hideMark/>
          </w:tcPr>
          <w:p w14:paraId="13099EC6" w14:textId="77777777" w:rsidR="00DD6FDC" w:rsidRPr="00E237E8" w:rsidRDefault="00D07A52" w:rsidP="006A204C">
            <w:pPr>
              <w:pStyle w:val="TableTextLarge"/>
            </w:pPr>
            <w:sdt>
              <w:sdtPr>
                <w:id w:val="-188915252"/>
                <w:placeholder>
                  <w:docPart w:val="16515281519D4C52A17E27E47EB69D3B"/>
                </w:placeholder>
                <w:temporary/>
                <w:showingPlcHdr/>
                <w15:appearance w15:val="hidden"/>
              </w:sdtPr>
              <w:sdtEndPr/>
              <w:sdtContent>
                <w:r w:rsidR="00DD6FDC" w:rsidRPr="00E237E8">
                  <w:t>Supplies</w:t>
                </w:r>
              </w:sdtContent>
            </w:sdt>
          </w:p>
        </w:tc>
        <w:tc>
          <w:tcPr>
            <w:tcW w:w="671" w:type="pct"/>
            <w:shd w:val="clear" w:color="auto" w:fill="F2F2F2" w:themeFill="background1" w:themeFillShade="F2"/>
            <w:noWrap/>
            <w:vAlign w:val="center"/>
            <w:hideMark/>
          </w:tcPr>
          <w:p w14:paraId="731CDF8D" w14:textId="706A8B4D" w:rsidR="00DD6FDC" w:rsidRPr="00E237E8" w:rsidRDefault="00595FB8" w:rsidP="006A204C">
            <w:pPr>
              <w:spacing w:before="20" w:after="0" w:line="18" w:lineRule="atLeast"/>
              <w:jc w:val="center"/>
              <w:rPr>
                <w:color w:val="2F2F2F"/>
                <w:sz w:val="20"/>
                <w:szCs w:val="20"/>
              </w:rPr>
            </w:pPr>
            <w:r>
              <w:rPr>
                <w:color w:val="2F2F2F"/>
                <w:sz w:val="20"/>
                <w:szCs w:val="20"/>
              </w:rPr>
              <w:t>12</w:t>
            </w:r>
          </w:p>
        </w:tc>
        <w:tc>
          <w:tcPr>
            <w:tcW w:w="914" w:type="pct"/>
            <w:shd w:val="clear" w:color="auto" w:fill="F2F2F2" w:themeFill="background1" w:themeFillShade="F2"/>
            <w:noWrap/>
            <w:vAlign w:val="center"/>
            <w:hideMark/>
          </w:tcPr>
          <w:p w14:paraId="35B92B52" w14:textId="1DF86C09" w:rsidR="00DD6FDC" w:rsidRPr="00E237E8" w:rsidRDefault="00DD6FDC" w:rsidP="006A204C">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1BBFAF73" w14:textId="369A3727" w:rsidR="00DD6FDC" w:rsidRPr="00E237E8" w:rsidRDefault="005C2FC4" w:rsidP="006A204C">
            <w:pPr>
              <w:spacing w:before="20" w:after="0" w:line="18" w:lineRule="atLeast"/>
              <w:jc w:val="center"/>
              <w:rPr>
                <w:color w:val="2F2F2F"/>
                <w:sz w:val="20"/>
                <w:szCs w:val="20"/>
              </w:rPr>
            </w:pPr>
            <w:r>
              <w:rPr>
                <w:color w:val="2F2F2F"/>
                <w:sz w:val="20"/>
                <w:szCs w:val="20"/>
              </w:rPr>
              <w:t>$15.00/ BOARDD</w:t>
            </w:r>
          </w:p>
        </w:tc>
        <w:tc>
          <w:tcPr>
            <w:tcW w:w="760" w:type="pct"/>
            <w:shd w:val="clear" w:color="auto" w:fill="F2F2F2" w:themeFill="background1" w:themeFillShade="F2"/>
            <w:noWrap/>
            <w:vAlign w:val="center"/>
          </w:tcPr>
          <w:p w14:paraId="23BA8D45" w14:textId="4E8262CE" w:rsidR="00DD6FDC" w:rsidRPr="00E237E8" w:rsidRDefault="00FD7394" w:rsidP="006A204C">
            <w:pPr>
              <w:spacing w:before="20" w:after="0" w:line="18" w:lineRule="atLeast"/>
              <w:jc w:val="center"/>
              <w:rPr>
                <w:color w:val="2F2F2F"/>
                <w:sz w:val="20"/>
                <w:szCs w:val="20"/>
              </w:rPr>
            </w:pPr>
            <w:r>
              <w:rPr>
                <w:color w:val="2F2F2F"/>
                <w:sz w:val="20"/>
                <w:szCs w:val="20"/>
              </w:rPr>
              <w:t>$</w:t>
            </w:r>
            <w:r w:rsidR="005C2FC4">
              <w:rPr>
                <w:color w:val="2F2F2F"/>
                <w:sz w:val="20"/>
                <w:szCs w:val="20"/>
              </w:rPr>
              <w:t>15,000</w:t>
            </w:r>
          </w:p>
        </w:tc>
      </w:tr>
      <w:tr w:rsidR="005C2FC4" w:rsidRPr="00E237E8" w14:paraId="016538A2" w14:textId="77777777" w:rsidTr="005C2FC4">
        <w:trPr>
          <w:trHeight w:val="380"/>
        </w:trPr>
        <w:tc>
          <w:tcPr>
            <w:tcW w:w="1829" w:type="pct"/>
            <w:shd w:val="clear" w:color="auto" w:fill="FFFFFF" w:themeFill="background1"/>
            <w:vAlign w:val="center"/>
          </w:tcPr>
          <w:p w14:paraId="0F8DDBAF" w14:textId="72843D97" w:rsidR="005C2FC4" w:rsidRDefault="005C2FC4" w:rsidP="006A204C">
            <w:pPr>
              <w:pStyle w:val="TableTextLarge"/>
            </w:pPr>
            <w:r>
              <w:t>Power Costs</w:t>
            </w:r>
          </w:p>
        </w:tc>
        <w:tc>
          <w:tcPr>
            <w:tcW w:w="671" w:type="pct"/>
            <w:shd w:val="clear" w:color="auto" w:fill="FFFFFF" w:themeFill="background1"/>
            <w:noWrap/>
            <w:vAlign w:val="center"/>
          </w:tcPr>
          <w:p w14:paraId="5031929B" w14:textId="77777777" w:rsidR="005C2FC4" w:rsidRDefault="005C2FC4" w:rsidP="006A204C">
            <w:pPr>
              <w:spacing w:before="20" w:after="0" w:line="18" w:lineRule="atLeast"/>
              <w:jc w:val="center"/>
              <w:rPr>
                <w:color w:val="2F2F2F"/>
                <w:sz w:val="20"/>
                <w:szCs w:val="20"/>
              </w:rPr>
            </w:pPr>
          </w:p>
        </w:tc>
        <w:tc>
          <w:tcPr>
            <w:tcW w:w="914" w:type="pct"/>
            <w:shd w:val="clear" w:color="auto" w:fill="FFFFFF" w:themeFill="background1"/>
            <w:noWrap/>
            <w:vAlign w:val="center"/>
          </w:tcPr>
          <w:p w14:paraId="18D22079" w14:textId="77777777" w:rsidR="005C2FC4" w:rsidRPr="00E237E8" w:rsidRDefault="005C2FC4" w:rsidP="006A204C">
            <w:pPr>
              <w:spacing w:before="20" w:after="0" w:line="18" w:lineRule="atLeast"/>
              <w:jc w:val="center"/>
              <w:rPr>
                <w:color w:val="2F2F2F"/>
                <w:sz w:val="20"/>
                <w:szCs w:val="20"/>
              </w:rPr>
            </w:pPr>
          </w:p>
        </w:tc>
        <w:tc>
          <w:tcPr>
            <w:tcW w:w="826" w:type="pct"/>
            <w:shd w:val="clear" w:color="auto" w:fill="FFFFFF" w:themeFill="background1"/>
            <w:noWrap/>
            <w:vAlign w:val="center"/>
          </w:tcPr>
          <w:p w14:paraId="50348577" w14:textId="3C4561BA" w:rsidR="005C2FC4" w:rsidRDefault="005C2FC4" w:rsidP="006A204C">
            <w:pPr>
              <w:spacing w:before="20" w:after="0" w:line="18" w:lineRule="atLeast"/>
              <w:jc w:val="center"/>
              <w:rPr>
                <w:color w:val="2F2F2F"/>
                <w:sz w:val="20"/>
                <w:szCs w:val="20"/>
              </w:rPr>
            </w:pPr>
            <w:r>
              <w:rPr>
                <w:color w:val="2F2F2F"/>
                <w:sz w:val="20"/>
                <w:szCs w:val="20"/>
              </w:rPr>
              <w:t>$0.91/ BOARDD</w:t>
            </w:r>
          </w:p>
        </w:tc>
        <w:tc>
          <w:tcPr>
            <w:tcW w:w="760" w:type="pct"/>
            <w:shd w:val="clear" w:color="auto" w:fill="FFFFFF" w:themeFill="background1"/>
            <w:noWrap/>
            <w:vAlign w:val="center"/>
          </w:tcPr>
          <w:p w14:paraId="09F11953" w14:textId="706DCBE8" w:rsidR="005C2FC4" w:rsidRDefault="005C2FC4" w:rsidP="006A204C">
            <w:pPr>
              <w:spacing w:before="20" w:after="0" w:line="18" w:lineRule="atLeast"/>
              <w:jc w:val="center"/>
              <w:rPr>
                <w:color w:val="2F2F2F"/>
                <w:sz w:val="20"/>
                <w:szCs w:val="20"/>
              </w:rPr>
            </w:pPr>
            <w:r>
              <w:rPr>
                <w:color w:val="2F2F2F"/>
                <w:sz w:val="20"/>
                <w:szCs w:val="20"/>
              </w:rPr>
              <w:t>$910</w:t>
            </w:r>
          </w:p>
        </w:tc>
      </w:tr>
      <w:tr w:rsidR="005C2FC4" w:rsidRPr="00E237E8" w14:paraId="328BF89D" w14:textId="77777777" w:rsidTr="00595FB8">
        <w:trPr>
          <w:trHeight w:val="380"/>
        </w:trPr>
        <w:tc>
          <w:tcPr>
            <w:tcW w:w="1829" w:type="pct"/>
            <w:shd w:val="clear" w:color="auto" w:fill="F2F2F2" w:themeFill="background1" w:themeFillShade="F2"/>
            <w:vAlign w:val="center"/>
          </w:tcPr>
          <w:p w14:paraId="7E9F7720" w14:textId="7D9DD160" w:rsidR="005C2FC4" w:rsidRDefault="005C2FC4" w:rsidP="006A204C">
            <w:pPr>
              <w:pStyle w:val="TableTextLarge"/>
            </w:pPr>
            <w:r>
              <w:lastRenderedPageBreak/>
              <w:t>Internet Costs (10 mbit/s)</w:t>
            </w:r>
          </w:p>
        </w:tc>
        <w:tc>
          <w:tcPr>
            <w:tcW w:w="671" w:type="pct"/>
            <w:shd w:val="clear" w:color="auto" w:fill="F2F2F2" w:themeFill="background1" w:themeFillShade="F2"/>
            <w:noWrap/>
            <w:vAlign w:val="center"/>
          </w:tcPr>
          <w:p w14:paraId="46AA14C4" w14:textId="18F3551E" w:rsidR="005C2FC4" w:rsidRDefault="005C2FC4" w:rsidP="006A204C">
            <w:pPr>
              <w:spacing w:before="20" w:after="0" w:line="18" w:lineRule="atLeast"/>
              <w:jc w:val="center"/>
              <w:rPr>
                <w:color w:val="2F2F2F"/>
                <w:sz w:val="20"/>
                <w:szCs w:val="20"/>
              </w:rPr>
            </w:pPr>
            <w:r>
              <w:rPr>
                <w:color w:val="2F2F2F"/>
                <w:sz w:val="20"/>
                <w:szCs w:val="20"/>
              </w:rPr>
              <w:t>12</w:t>
            </w:r>
          </w:p>
        </w:tc>
        <w:tc>
          <w:tcPr>
            <w:tcW w:w="914" w:type="pct"/>
            <w:shd w:val="clear" w:color="auto" w:fill="F2F2F2" w:themeFill="background1" w:themeFillShade="F2"/>
            <w:noWrap/>
            <w:vAlign w:val="center"/>
          </w:tcPr>
          <w:p w14:paraId="05EB6CB6" w14:textId="36BD712D" w:rsidR="005C2FC4" w:rsidRPr="00E237E8" w:rsidRDefault="005C2FC4" w:rsidP="006A204C">
            <w:pPr>
              <w:spacing w:before="20" w:after="0" w:line="18" w:lineRule="atLeast"/>
              <w:jc w:val="center"/>
              <w:rPr>
                <w:color w:val="2F2F2F"/>
                <w:sz w:val="20"/>
                <w:szCs w:val="20"/>
              </w:rPr>
            </w:pPr>
            <w:r>
              <w:rPr>
                <w:color w:val="2F2F2F"/>
                <w:sz w:val="20"/>
                <w:szCs w:val="20"/>
              </w:rPr>
              <w:t>$25</w:t>
            </w:r>
          </w:p>
        </w:tc>
        <w:tc>
          <w:tcPr>
            <w:tcW w:w="826" w:type="pct"/>
            <w:shd w:val="clear" w:color="auto" w:fill="F2F2F2" w:themeFill="background1" w:themeFillShade="F2"/>
            <w:noWrap/>
            <w:vAlign w:val="center"/>
          </w:tcPr>
          <w:p w14:paraId="33B63CDD" w14:textId="77777777" w:rsidR="005C2FC4" w:rsidRDefault="005C2FC4" w:rsidP="006A204C">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7149AD58" w14:textId="456A4354" w:rsidR="005C2FC4" w:rsidRDefault="005C2FC4" w:rsidP="006A204C">
            <w:pPr>
              <w:spacing w:before="20" w:after="0" w:line="18" w:lineRule="atLeast"/>
              <w:jc w:val="center"/>
              <w:rPr>
                <w:color w:val="2F2F2F"/>
                <w:sz w:val="20"/>
                <w:szCs w:val="20"/>
              </w:rPr>
            </w:pPr>
            <w:r>
              <w:rPr>
                <w:color w:val="2F2F2F"/>
                <w:sz w:val="20"/>
                <w:szCs w:val="20"/>
              </w:rPr>
              <w:t>$300</w:t>
            </w:r>
          </w:p>
        </w:tc>
      </w:tr>
      <w:tr w:rsidR="00DD6FDC" w:rsidRPr="00E237E8" w14:paraId="79EF376E" w14:textId="77777777" w:rsidTr="00595FB8">
        <w:trPr>
          <w:trHeight w:val="380"/>
        </w:trPr>
        <w:tc>
          <w:tcPr>
            <w:tcW w:w="1829" w:type="pct"/>
            <w:shd w:val="clear" w:color="auto" w:fill="FFFFFF" w:themeFill="background1"/>
            <w:vAlign w:val="center"/>
            <w:hideMark/>
          </w:tcPr>
          <w:p w14:paraId="5B5C9CD6" w14:textId="21784B64" w:rsidR="00DD6FDC" w:rsidRPr="00E237E8" w:rsidRDefault="003D66C1" w:rsidP="006A204C">
            <w:pPr>
              <w:pStyle w:val="TableTextLarge"/>
            </w:pPr>
            <w:r>
              <w:t>Travel</w:t>
            </w:r>
          </w:p>
        </w:tc>
        <w:tc>
          <w:tcPr>
            <w:tcW w:w="671" w:type="pct"/>
            <w:shd w:val="clear" w:color="auto" w:fill="FFFFFF" w:themeFill="background1"/>
            <w:noWrap/>
            <w:vAlign w:val="center"/>
            <w:hideMark/>
          </w:tcPr>
          <w:p w14:paraId="0AF99CAE" w14:textId="517A2296" w:rsidR="00DD6FDC" w:rsidRPr="00E237E8" w:rsidRDefault="005C2FC4" w:rsidP="006A204C">
            <w:pPr>
              <w:spacing w:before="20" w:after="0" w:line="18" w:lineRule="atLeast"/>
              <w:jc w:val="center"/>
              <w:rPr>
                <w:color w:val="2F2F2F"/>
                <w:sz w:val="20"/>
                <w:szCs w:val="20"/>
              </w:rPr>
            </w:pPr>
            <w:r>
              <w:rPr>
                <w:color w:val="2F2F2F"/>
                <w:sz w:val="20"/>
                <w:szCs w:val="20"/>
              </w:rPr>
              <w:t>12</w:t>
            </w:r>
          </w:p>
        </w:tc>
        <w:tc>
          <w:tcPr>
            <w:tcW w:w="914" w:type="pct"/>
            <w:shd w:val="clear" w:color="auto" w:fill="FFFFFF" w:themeFill="background1"/>
            <w:noWrap/>
            <w:vAlign w:val="center"/>
            <w:hideMark/>
          </w:tcPr>
          <w:p w14:paraId="24FC7802" w14:textId="4CE46CA3" w:rsidR="00DD6FDC" w:rsidRPr="00E237E8" w:rsidRDefault="005C2FC4" w:rsidP="006A204C">
            <w:pPr>
              <w:spacing w:before="20" w:after="0" w:line="18" w:lineRule="atLeast"/>
              <w:jc w:val="center"/>
              <w:rPr>
                <w:color w:val="2F2F2F"/>
                <w:sz w:val="20"/>
                <w:szCs w:val="20"/>
              </w:rPr>
            </w:pPr>
            <w:r>
              <w:rPr>
                <w:color w:val="2F2F2F"/>
                <w:sz w:val="20"/>
                <w:szCs w:val="20"/>
              </w:rPr>
              <w:t>$200</w:t>
            </w:r>
          </w:p>
        </w:tc>
        <w:tc>
          <w:tcPr>
            <w:tcW w:w="826" w:type="pct"/>
            <w:shd w:val="clear" w:color="auto" w:fill="FFFFFF" w:themeFill="background1"/>
            <w:noWrap/>
            <w:vAlign w:val="center"/>
            <w:hideMark/>
          </w:tcPr>
          <w:p w14:paraId="0494B26E" w14:textId="77777777" w:rsidR="00DD6FDC" w:rsidRPr="00E237E8" w:rsidRDefault="00DD6FDC" w:rsidP="006A204C">
            <w:pPr>
              <w:spacing w:before="20" w:after="0" w:line="18" w:lineRule="atLeast"/>
              <w:jc w:val="center"/>
              <w:rPr>
                <w:color w:val="2F2F2F"/>
                <w:sz w:val="20"/>
                <w:szCs w:val="20"/>
              </w:rPr>
            </w:pPr>
          </w:p>
        </w:tc>
        <w:tc>
          <w:tcPr>
            <w:tcW w:w="760" w:type="pct"/>
            <w:shd w:val="clear" w:color="auto" w:fill="FFFFFF" w:themeFill="background1"/>
            <w:noWrap/>
            <w:vAlign w:val="center"/>
          </w:tcPr>
          <w:p w14:paraId="578DE74C" w14:textId="4C55D524" w:rsidR="00DD6FDC" w:rsidRPr="00E237E8" w:rsidRDefault="005C2FC4" w:rsidP="006A204C">
            <w:pPr>
              <w:spacing w:before="20" w:after="0" w:line="18" w:lineRule="atLeast"/>
              <w:jc w:val="center"/>
              <w:rPr>
                <w:color w:val="2F2F2F"/>
                <w:sz w:val="20"/>
                <w:szCs w:val="20"/>
              </w:rPr>
            </w:pPr>
            <w:r>
              <w:rPr>
                <w:color w:val="2F2F2F"/>
                <w:sz w:val="20"/>
                <w:szCs w:val="20"/>
              </w:rPr>
              <w:t>$2,400</w:t>
            </w:r>
          </w:p>
        </w:tc>
      </w:tr>
      <w:tr w:rsidR="00DD6FDC" w:rsidRPr="00E237E8" w14:paraId="4242391B" w14:textId="77777777" w:rsidTr="00595FB8">
        <w:trPr>
          <w:trHeight w:val="380"/>
        </w:trPr>
        <w:tc>
          <w:tcPr>
            <w:tcW w:w="1829" w:type="pct"/>
            <w:shd w:val="clear" w:color="auto" w:fill="F2F2F2" w:themeFill="background1" w:themeFillShade="F2"/>
            <w:vAlign w:val="center"/>
            <w:hideMark/>
          </w:tcPr>
          <w:p w14:paraId="692E7B95" w14:textId="65FD9598" w:rsidR="00DD6FDC" w:rsidRPr="00E237E8" w:rsidRDefault="005C2FC4" w:rsidP="006A204C">
            <w:pPr>
              <w:pStyle w:val="TableTextLarge"/>
            </w:pPr>
            <w:r>
              <w:t>Business Licenses/Permits/Fees/Patents</w:t>
            </w:r>
          </w:p>
        </w:tc>
        <w:tc>
          <w:tcPr>
            <w:tcW w:w="671" w:type="pct"/>
            <w:shd w:val="clear" w:color="auto" w:fill="F2F2F2" w:themeFill="background1" w:themeFillShade="F2"/>
            <w:noWrap/>
            <w:vAlign w:val="center"/>
            <w:hideMark/>
          </w:tcPr>
          <w:p w14:paraId="3747F073" w14:textId="77777777" w:rsidR="00DD6FDC" w:rsidRPr="00E237E8" w:rsidRDefault="00DD6FDC" w:rsidP="006A204C">
            <w:pPr>
              <w:spacing w:before="20" w:after="0" w:line="18" w:lineRule="atLeast"/>
              <w:jc w:val="center"/>
              <w:rPr>
                <w:color w:val="2F2F2F"/>
                <w:sz w:val="20"/>
                <w:szCs w:val="20"/>
              </w:rPr>
            </w:pPr>
          </w:p>
        </w:tc>
        <w:tc>
          <w:tcPr>
            <w:tcW w:w="914" w:type="pct"/>
            <w:shd w:val="clear" w:color="auto" w:fill="F2F2F2" w:themeFill="background1" w:themeFillShade="F2"/>
            <w:noWrap/>
            <w:vAlign w:val="center"/>
            <w:hideMark/>
          </w:tcPr>
          <w:p w14:paraId="5DE04624" w14:textId="77777777" w:rsidR="00DD6FDC" w:rsidRPr="00E237E8" w:rsidRDefault="00DD6FDC" w:rsidP="006A204C">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7FEFAF29" w14:textId="31C3066F" w:rsidR="00DD6FDC" w:rsidRPr="00E237E8" w:rsidRDefault="005C2FC4" w:rsidP="006A204C">
            <w:pPr>
              <w:spacing w:before="20" w:after="0" w:line="18" w:lineRule="atLeast"/>
              <w:jc w:val="center"/>
              <w:rPr>
                <w:color w:val="2F2F2F"/>
                <w:sz w:val="20"/>
                <w:szCs w:val="20"/>
              </w:rPr>
            </w:pPr>
            <w:r>
              <w:rPr>
                <w:color w:val="2F2F2F"/>
                <w:sz w:val="20"/>
                <w:szCs w:val="20"/>
              </w:rPr>
              <w:t>$6,100</w:t>
            </w:r>
          </w:p>
        </w:tc>
        <w:tc>
          <w:tcPr>
            <w:tcW w:w="760" w:type="pct"/>
            <w:shd w:val="clear" w:color="auto" w:fill="F2F2F2" w:themeFill="background1" w:themeFillShade="F2"/>
            <w:noWrap/>
            <w:vAlign w:val="center"/>
          </w:tcPr>
          <w:p w14:paraId="291FC12A" w14:textId="0527FD40" w:rsidR="00DD6FDC" w:rsidRPr="00E237E8" w:rsidRDefault="005C2FC4" w:rsidP="006A204C">
            <w:pPr>
              <w:spacing w:before="20" w:after="0" w:line="18" w:lineRule="atLeast"/>
              <w:jc w:val="center"/>
              <w:rPr>
                <w:color w:val="2F2F2F"/>
                <w:sz w:val="20"/>
                <w:szCs w:val="20"/>
              </w:rPr>
            </w:pPr>
            <w:r>
              <w:rPr>
                <w:color w:val="2F2F2F"/>
                <w:sz w:val="20"/>
                <w:szCs w:val="20"/>
              </w:rPr>
              <w:t>$6,100</w:t>
            </w:r>
          </w:p>
        </w:tc>
      </w:tr>
      <w:tr w:rsidR="00DD6FDC" w:rsidRPr="00E237E8" w14:paraId="43278354" w14:textId="77777777" w:rsidTr="00FD7394">
        <w:trPr>
          <w:trHeight w:val="380"/>
        </w:trPr>
        <w:tc>
          <w:tcPr>
            <w:tcW w:w="1829" w:type="pct"/>
            <w:shd w:val="clear" w:color="auto" w:fill="FFFFFF" w:themeFill="background1"/>
            <w:vAlign w:val="center"/>
            <w:hideMark/>
          </w:tcPr>
          <w:p w14:paraId="5C7CF80B" w14:textId="48EFA5B4" w:rsidR="00DD6FDC" w:rsidRPr="00E237E8" w:rsidRDefault="00DF4E45" w:rsidP="006A204C">
            <w:pPr>
              <w:pStyle w:val="TableTextLarge"/>
            </w:pPr>
            <w:r>
              <w:t>Professional</w:t>
            </w:r>
            <w:r w:rsidR="005C2FC4">
              <w:t xml:space="preserve"> </w:t>
            </w:r>
            <w:r>
              <w:t>Services</w:t>
            </w:r>
            <w:r w:rsidR="005C2FC4">
              <w:t xml:space="preserve"> – Legal, Accounting</w:t>
            </w:r>
          </w:p>
        </w:tc>
        <w:tc>
          <w:tcPr>
            <w:tcW w:w="671" w:type="pct"/>
            <w:shd w:val="clear" w:color="auto" w:fill="FFFFFF" w:themeFill="background1"/>
            <w:noWrap/>
            <w:vAlign w:val="center"/>
            <w:hideMark/>
          </w:tcPr>
          <w:p w14:paraId="4144973C" w14:textId="65DA6122" w:rsidR="00DD6FDC" w:rsidRPr="00E237E8" w:rsidRDefault="005C2FC4" w:rsidP="006A204C">
            <w:pPr>
              <w:spacing w:before="20" w:after="0" w:line="18" w:lineRule="atLeast"/>
              <w:jc w:val="center"/>
              <w:rPr>
                <w:color w:val="2F2F2F"/>
                <w:sz w:val="20"/>
                <w:szCs w:val="20"/>
              </w:rPr>
            </w:pPr>
            <w:r>
              <w:rPr>
                <w:color w:val="2F2F2F"/>
                <w:sz w:val="20"/>
                <w:szCs w:val="20"/>
              </w:rPr>
              <w:t>3</w:t>
            </w:r>
          </w:p>
        </w:tc>
        <w:tc>
          <w:tcPr>
            <w:tcW w:w="914" w:type="pct"/>
            <w:shd w:val="clear" w:color="auto" w:fill="FFFFFF" w:themeFill="background1"/>
            <w:noWrap/>
            <w:vAlign w:val="center"/>
            <w:hideMark/>
          </w:tcPr>
          <w:p w14:paraId="7F6ABF72" w14:textId="75FD2F93" w:rsidR="00DD6FDC" w:rsidRPr="00E237E8" w:rsidRDefault="005C2FC4" w:rsidP="006A204C">
            <w:pPr>
              <w:spacing w:before="20" w:after="0" w:line="18" w:lineRule="atLeast"/>
              <w:jc w:val="center"/>
              <w:rPr>
                <w:color w:val="2F2F2F"/>
                <w:sz w:val="20"/>
                <w:szCs w:val="20"/>
              </w:rPr>
            </w:pPr>
            <w:r>
              <w:rPr>
                <w:color w:val="2F2F2F"/>
                <w:sz w:val="20"/>
                <w:szCs w:val="20"/>
              </w:rPr>
              <w:t>$400</w:t>
            </w:r>
          </w:p>
        </w:tc>
        <w:tc>
          <w:tcPr>
            <w:tcW w:w="826" w:type="pct"/>
            <w:shd w:val="clear" w:color="auto" w:fill="FFFFFF" w:themeFill="background1"/>
            <w:noWrap/>
            <w:vAlign w:val="center"/>
            <w:hideMark/>
          </w:tcPr>
          <w:p w14:paraId="3D3F72C6" w14:textId="1D385C22" w:rsidR="00DD6FDC" w:rsidRPr="00E237E8" w:rsidRDefault="00DD6FDC" w:rsidP="006A204C">
            <w:pPr>
              <w:spacing w:before="20" w:after="0" w:line="18" w:lineRule="atLeast"/>
              <w:jc w:val="center"/>
              <w:rPr>
                <w:color w:val="2F2F2F"/>
                <w:sz w:val="20"/>
                <w:szCs w:val="20"/>
              </w:rPr>
            </w:pPr>
          </w:p>
        </w:tc>
        <w:tc>
          <w:tcPr>
            <w:tcW w:w="760" w:type="pct"/>
            <w:shd w:val="clear" w:color="auto" w:fill="FFFFFF" w:themeFill="background1"/>
            <w:noWrap/>
            <w:vAlign w:val="center"/>
          </w:tcPr>
          <w:p w14:paraId="4622E13C" w14:textId="4A471FC4" w:rsidR="00DD6FDC" w:rsidRPr="00E237E8" w:rsidRDefault="003D66C1" w:rsidP="006A204C">
            <w:pPr>
              <w:spacing w:before="20" w:after="0" w:line="18" w:lineRule="atLeast"/>
              <w:jc w:val="center"/>
              <w:rPr>
                <w:color w:val="2F2F2F"/>
                <w:sz w:val="20"/>
                <w:szCs w:val="20"/>
              </w:rPr>
            </w:pPr>
            <w:r>
              <w:rPr>
                <w:color w:val="2F2F2F"/>
                <w:sz w:val="20"/>
                <w:szCs w:val="20"/>
              </w:rPr>
              <w:t>$</w:t>
            </w:r>
            <w:r w:rsidR="005C2FC4">
              <w:rPr>
                <w:color w:val="2F2F2F"/>
                <w:sz w:val="20"/>
                <w:szCs w:val="20"/>
              </w:rPr>
              <w:t>4</w:t>
            </w:r>
            <w:r>
              <w:rPr>
                <w:color w:val="2F2F2F"/>
                <w:sz w:val="20"/>
                <w:szCs w:val="20"/>
              </w:rPr>
              <w:t>00</w:t>
            </w:r>
          </w:p>
        </w:tc>
      </w:tr>
      <w:tr w:rsidR="00DD6FDC" w:rsidRPr="00E237E8" w14:paraId="706A987B" w14:textId="77777777" w:rsidTr="00FD7394">
        <w:trPr>
          <w:trHeight w:val="380"/>
        </w:trPr>
        <w:tc>
          <w:tcPr>
            <w:tcW w:w="1829" w:type="pct"/>
            <w:shd w:val="clear" w:color="auto" w:fill="F2F2F2" w:themeFill="background1" w:themeFillShade="F2"/>
            <w:vAlign w:val="center"/>
            <w:hideMark/>
          </w:tcPr>
          <w:p w14:paraId="5DE600C2" w14:textId="040E38DB" w:rsidR="00DD6FDC" w:rsidRPr="00E237E8" w:rsidRDefault="005C2FC4" w:rsidP="006A204C">
            <w:pPr>
              <w:pStyle w:val="TableTextLarge"/>
            </w:pPr>
            <w:r>
              <w:t>Cash-On-Hand (Working Capital</w:t>
            </w:r>
          </w:p>
        </w:tc>
        <w:tc>
          <w:tcPr>
            <w:tcW w:w="671" w:type="pct"/>
            <w:shd w:val="clear" w:color="auto" w:fill="F2F2F2" w:themeFill="background1" w:themeFillShade="F2"/>
            <w:noWrap/>
            <w:vAlign w:val="center"/>
            <w:hideMark/>
          </w:tcPr>
          <w:p w14:paraId="5BB80B1C" w14:textId="30A7D53E" w:rsidR="00DD6FDC" w:rsidRPr="00E237E8" w:rsidRDefault="00DD6FDC" w:rsidP="006A204C">
            <w:pPr>
              <w:spacing w:before="20" w:after="0" w:line="18" w:lineRule="atLeast"/>
              <w:jc w:val="center"/>
              <w:rPr>
                <w:color w:val="2F2F2F"/>
                <w:sz w:val="20"/>
                <w:szCs w:val="20"/>
              </w:rPr>
            </w:pPr>
          </w:p>
        </w:tc>
        <w:tc>
          <w:tcPr>
            <w:tcW w:w="914" w:type="pct"/>
            <w:shd w:val="clear" w:color="auto" w:fill="F2F2F2" w:themeFill="background1" w:themeFillShade="F2"/>
            <w:noWrap/>
            <w:vAlign w:val="center"/>
            <w:hideMark/>
          </w:tcPr>
          <w:p w14:paraId="3E8F1BF2" w14:textId="2F96E3AC" w:rsidR="00DD6FDC" w:rsidRPr="00E237E8" w:rsidRDefault="00DD6FDC" w:rsidP="006A204C">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132FE689" w14:textId="67C855E3" w:rsidR="00DD6FDC" w:rsidRPr="00E237E8" w:rsidRDefault="005C2FC4" w:rsidP="006A204C">
            <w:pPr>
              <w:spacing w:before="20" w:after="0" w:line="18" w:lineRule="atLeast"/>
              <w:jc w:val="center"/>
              <w:rPr>
                <w:color w:val="2F2F2F"/>
                <w:sz w:val="20"/>
                <w:szCs w:val="20"/>
              </w:rPr>
            </w:pPr>
            <w:r>
              <w:rPr>
                <w:color w:val="2F2F2F"/>
                <w:sz w:val="20"/>
                <w:szCs w:val="20"/>
              </w:rPr>
              <w:t>$3,500</w:t>
            </w:r>
          </w:p>
        </w:tc>
        <w:tc>
          <w:tcPr>
            <w:tcW w:w="760" w:type="pct"/>
            <w:shd w:val="clear" w:color="auto" w:fill="F2F2F2" w:themeFill="background1" w:themeFillShade="F2"/>
            <w:noWrap/>
            <w:vAlign w:val="center"/>
          </w:tcPr>
          <w:p w14:paraId="2FABE485" w14:textId="7FDE9D34" w:rsidR="00DD6FDC" w:rsidRPr="00E237E8" w:rsidRDefault="005C2FC4" w:rsidP="006A204C">
            <w:pPr>
              <w:spacing w:before="20" w:after="0" w:line="18" w:lineRule="atLeast"/>
              <w:jc w:val="center"/>
              <w:rPr>
                <w:color w:val="2F2F2F"/>
                <w:sz w:val="20"/>
                <w:szCs w:val="20"/>
              </w:rPr>
            </w:pPr>
            <w:r>
              <w:rPr>
                <w:color w:val="2F2F2F"/>
                <w:sz w:val="20"/>
                <w:szCs w:val="20"/>
              </w:rPr>
              <w:t>$3,500</w:t>
            </w:r>
          </w:p>
        </w:tc>
      </w:tr>
      <w:tr w:rsidR="00DD6FDC" w:rsidRPr="00E237E8" w14:paraId="58BE6B04" w14:textId="77777777" w:rsidTr="00FD7394">
        <w:trPr>
          <w:trHeight w:val="380"/>
        </w:trPr>
        <w:tc>
          <w:tcPr>
            <w:tcW w:w="1829" w:type="pct"/>
            <w:shd w:val="clear" w:color="auto" w:fill="F0CDA1" w:themeFill="accent1"/>
            <w:vAlign w:val="center"/>
            <w:hideMark/>
          </w:tcPr>
          <w:p w14:paraId="727E0BB4" w14:textId="0CB4E507" w:rsidR="00DD6FDC" w:rsidRPr="00E237E8" w:rsidRDefault="005C2FC4" w:rsidP="006A204C">
            <w:pPr>
              <w:pStyle w:val="TableTextLarge"/>
              <w:rPr>
                <w:rStyle w:val="Bold"/>
              </w:rPr>
            </w:pPr>
            <w:r>
              <w:rPr>
                <w:rStyle w:val="Bold"/>
              </w:rPr>
              <w:t>ESTIMATED START-UP BUDGET WITH LOAN MONEY INCLUDED</w:t>
            </w:r>
          </w:p>
        </w:tc>
        <w:tc>
          <w:tcPr>
            <w:tcW w:w="671" w:type="pct"/>
            <w:shd w:val="clear" w:color="auto" w:fill="F0CDA1" w:themeFill="accent1"/>
            <w:noWrap/>
            <w:vAlign w:val="center"/>
            <w:hideMark/>
          </w:tcPr>
          <w:p w14:paraId="6893DDC5" w14:textId="77777777" w:rsidR="00DD6FDC" w:rsidRPr="00E237E8" w:rsidRDefault="00DD6FDC" w:rsidP="006A204C">
            <w:pPr>
              <w:pStyle w:val="TableTextLarge"/>
              <w:rPr>
                <w:rStyle w:val="Bold"/>
              </w:rPr>
            </w:pPr>
          </w:p>
        </w:tc>
        <w:tc>
          <w:tcPr>
            <w:tcW w:w="914" w:type="pct"/>
            <w:shd w:val="clear" w:color="auto" w:fill="F0CDA1" w:themeFill="accent1"/>
            <w:noWrap/>
            <w:vAlign w:val="center"/>
            <w:hideMark/>
          </w:tcPr>
          <w:p w14:paraId="0BAFB632" w14:textId="77777777" w:rsidR="00DD6FDC" w:rsidRPr="00E237E8" w:rsidRDefault="00DD6FDC" w:rsidP="006A204C">
            <w:pPr>
              <w:pStyle w:val="TableTextLarge"/>
              <w:rPr>
                <w:rStyle w:val="Bold"/>
              </w:rPr>
            </w:pPr>
          </w:p>
        </w:tc>
        <w:tc>
          <w:tcPr>
            <w:tcW w:w="826" w:type="pct"/>
            <w:shd w:val="clear" w:color="auto" w:fill="F0CDA1" w:themeFill="accent1"/>
            <w:noWrap/>
            <w:vAlign w:val="center"/>
            <w:hideMark/>
          </w:tcPr>
          <w:p w14:paraId="6EED57A8" w14:textId="77777777" w:rsidR="00DD6FDC" w:rsidRPr="00E237E8" w:rsidRDefault="00DD6FDC" w:rsidP="006A204C">
            <w:pPr>
              <w:pStyle w:val="TableTextLarge"/>
              <w:rPr>
                <w:rStyle w:val="Bold"/>
              </w:rPr>
            </w:pPr>
          </w:p>
        </w:tc>
        <w:tc>
          <w:tcPr>
            <w:tcW w:w="760" w:type="pct"/>
            <w:shd w:val="clear" w:color="auto" w:fill="F0CDA1" w:themeFill="accent1"/>
            <w:noWrap/>
            <w:vAlign w:val="center"/>
          </w:tcPr>
          <w:p w14:paraId="2248AA6A" w14:textId="266A0052" w:rsidR="00DD6FDC" w:rsidRPr="00E237E8" w:rsidRDefault="005C2FC4" w:rsidP="00FD7394">
            <w:pPr>
              <w:pStyle w:val="TableTextLarge"/>
              <w:jc w:val="center"/>
              <w:rPr>
                <w:rStyle w:val="Bold"/>
              </w:rPr>
            </w:pPr>
            <w:r>
              <w:rPr>
                <w:rStyle w:val="Bold"/>
              </w:rPr>
              <w:t>$9,086</w:t>
            </w:r>
          </w:p>
        </w:tc>
      </w:tr>
    </w:tbl>
    <w:p w14:paraId="5CBCEBB3" w14:textId="6E27B3DF" w:rsidR="00DD6FDC" w:rsidRPr="00880333" w:rsidRDefault="00DD6FDC" w:rsidP="00880333">
      <w:pPr>
        <w:pStyle w:val="ListBullet"/>
        <w:tabs>
          <w:tab w:val="clear" w:pos="360"/>
        </w:tabs>
        <w:ind w:left="0" w:firstLine="0"/>
      </w:pPr>
    </w:p>
    <w:sectPr w:rsidR="00DD6FDC" w:rsidRPr="00880333" w:rsidSect="00DD6FDC">
      <w:footerReference w:type="first" r:id="rId39"/>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D49A8" w14:textId="77777777" w:rsidR="00D07A52" w:rsidRDefault="00D07A52" w:rsidP="005A20E2">
      <w:pPr>
        <w:spacing w:after="0"/>
      </w:pPr>
      <w:r>
        <w:separator/>
      </w:r>
    </w:p>
    <w:p w14:paraId="755F984E" w14:textId="77777777" w:rsidR="00D07A52" w:rsidRDefault="00D07A52"/>
    <w:p w14:paraId="6F62E637" w14:textId="77777777" w:rsidR="00D07A52" w:rsidRDefault="00D07A52" w:rsidP="009B4773"/>
    <w:p w14:paraId="4026ABD0" w14:textId="77777777" w:rsidR="00D07A52" w:rsidRDefault="00D07A52" w:rsidP="00513832"/>
  </w:endnote>
  <w:endnote w:type="continuationSeparator" w:id="0">
    <w:p w14:paraId="044ABFE2" w14:textId="77777777" w:rsidR="00D07A52" w:rsidRDefault="00D07A52" w:rsidP="005A20E2">
      <w:pPr>
        <w:spacing w:after="0"/>
      </w:pPr>
      <w:r>
        <w:continuationSeparator/>
      </w:r>
    </w:p>
    <w:p w14:paraId="42B002D0" w14:textId="77777777" w:rsidR="00D07A52" w:rsidRDefault="00D07A52"/>
    <w:p w14:paraId="7568CADD" w14:textId="77777777" w:rsidR="00D07A52" w:rsidRDefault="00D07A52" w:rsidP="009B4773"/>
    <w:p w14:paraId="503B704D" w14:textId="77777777" w:rsidR="00D07A52" w:rsidRDefault="00D07A52" w:rsidP="00513832"/>
  </w:endnote>
  <w:endnote w:type="continuationNotice" w:id="1">
    <w:p w14:paraId="05453F82" w14:textId="77777777" w:rsidR="00D07A52" w:rsidRDefault="00D07A5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Gill Sans">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724AA7EF" w14:textId="77777777" w:rsidR="005E2DAF" w:rsidRDefault="005E2DAF"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2EB1FF1D" w14:textId="01D53AC2" w:rsidR="005E2DAF" w:rsidRDefault="005E2DAF"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3CDA01D9" w14:textId="77777777" w:rsidR="005E2DAF" w:rsidRDefault="005E2DAF"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1285B78E" w14:textId="77777777" w:rsidR="005E2DAF" w:rsidRDefault="00D07A52" w:rsidP="00F8411A">
        <w:pPr>
          <w:pStyle w:val="Footer"/>
          <w:rPr>
            <w:noProof/>
          </w:rPr>
        </w:pPr>
      </w:p>
    </w:sdtContent>
  </w:sdt>
  <w:p w14:paraId="7055705E" w14:textId="77777777" w:rsidR="005E2DAF" w:rsidRDefault="005E2D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704AB" w14:textId="77777777" w:rsidR="00D07A52" w:rsidRDefault="00D07A52" w:rsidP="005A20E2">
      <w:pPr>
        <w:spacing w:after="0"/>
      </w:pPr>
      <w:r>
        <w:separator/>
      </w:r>
    </w:p>
    <w:p w14:paraId="118AFFA5" w14:textId="77777777" w:rsidR="00D07A52" w:rsidRDefault="00D07A52"/>
    <w:p w14:paraId="1C7E2998" w14:textId="77777777" w:rsidR="00D07A52" w:rsidRDefault="00D07A52" w:rsidP="009B4773"/>
    <w:p w14:paraId="2F0E7F17" w14:textId="77777777" w:rsidR="00D07A52" w:rsidRDefault="00D07A52" w:rsidP="00513832"/>
  </w:footnote>
  <w:footnote w:type="continuationSeparator" w:id="0">
    <w:p w14:paraId="41D169D2" w14:textId="77777777" w:rsidR="00D07A52" w:rsidRDefault="00D07A52" w:rsidP="005A20E2">
      <w:pPr>
        <w:spacing w:after="0"/>
      </w:pPr>
      <w:r>
        <w:continuationSeparator/>
      </w:r>
    </w:p>
    <w:p w14:paraId="19D56F0A" w14:textId="77777777" w:rsidR="00D07A52" w:rsidRDefault="00D07A52"/>
    <w:p w14:paraId="2C118CA1" w14:textId="77777777" w:rsidR="00D07A52" w:rsidRDefault="00D07A52" w:rsidP="009B4773"/>
    <w:p w14:paraId="384CC698" w14:textId="77777777" w:rsidR="00D07A52" w:rsidRDefault="00D07A52" w:rsidP="00513832"/>
  </w:footnote>
  <w:footnote w:type="continuationNotice" w:id="1">
    <w:p w14:paraId="5B4DFBC9" w14:textId="77777777" w:rsidR="00D07A52" w:rsidRDefault="00D07A52">
      <w:pPr>
        <w:spacing w:before="0" w:after="0" w:line="240" w:lineRule="auto"/>
      </w:pPr>
    </w:p>
  </w:footnote>
  <w:footnote w:id="2">
    <w:p w14:paraId="3E8F8C54" w14:textId="35CCEAE3" w:rsidR="005E2DAF" w:rsidRPr="00D05854" w:rsidRDefault="005E2DAF" w:rsidP="00D05854">
      <w:pPr>
        <w:pStyle w:val="FootnoteText"/>
        <w:rPr>
          <w:sz w:val="24"/>
          <w:szCs w:val="24"/>
        </w:rPr>
      </w:pPr>
      <w:r w:rsidRPr="00D05854">
        <w:rPr>
          <w:rStyle w:val="FootnoteReference"/>
          <w:sz w:val="24"/>
          <w:szCs w:val="24"/>
        </w:rPr>
        <w:footnoteRef/>
      </w:r>
      <w:r w:rsidRPr="00D05854">
        <w:rPr>
          <w:sz w:val="24"/>
          <w:szCs w:val="24"/>
        </w:rPr>
        <w:t xml:space="preserve"> Probably not possible with current time/resources, but if we could we would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DC557" w14:textId="0B78C63F" w:rsidR="005E2DAF" w:rsidRDefault="005E2DAF" w:rsidP="005A20E2">
    <w:pPr>
      <w:pStyle w:val="Header"/>
      <w:tabs>
        <w:tab w:val="clear" w:pos="9689"/>
        <w:tab w:val="right" w:pos="11057"/>
      </w:tabs>
      <w:ind w:left="-1134" w:right="-1085"/>
    </w:pPr>
    <w:r>
      <w:rPr>
        <w:noProof/>
      </w:rPr>
      <w:drawing>
        <wp:anchor distT="0" distB="0" distL="114300" distR="114300" simplePos="0" relativeHeight="251658241" behindDoc="1" locked="0" layoutInCell="1" allowOverlap="1" wp14:anchorId="36C70ACF" wp14:editId="2AD8ECD8">
          <wp:simplePos x="0" y="0"/>
          <wp:positionH relativeFrom="page">
            <wp:posOffset>323850</wp:posOffset>
          </wp:positionH>
          <wp:positionV relativeFrom="page">
            <wp:posOffset>476250</wp:posOffset>
          </wp:positionV>
          <wp:extent cx="7132320" cy="9001125"/>
          <wp:effectExtent l="0" t="0" r="0" b="9525"/>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a:blip r:embed="rId1">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bwMode="auto">
                  <a:xfrm>
                    <a:off x="0" y="0"/>
                    <a:ext cx="7132320" cy="900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288586" w14:textId="627FE061" w:rsidR="005E2DAF" w:rsidRDefault="005E2DAF">
    <w:r>
      <w:rPr>
        <w:noProof/>
      </w:rPr>
      <w:drawing>
        <wp:anchor distT="0" distB="0" distL="114300" distR="114300" simplePos="0" relativeHeight="251660290" behindDoc="0" locked="0" layoutInCell="1" allowOverlap="1" wp14:anchorId="3ED2039A" wp14:editId="0FDBF555">
          <wp:simplePos x="0" y="0"/>
          <wp:positionH relativeFrom="margin">
            <wp:posOffset>4722495</wp:posOffset>
          </wp:positionH>
          <wp:positionV relativeFrom="paragraph">
            <wp:posOffset>141605</wp:posOffset>
          </wp:positionV>
          <wp:extent cx="1581150" cy="1206837"/>
          <wp:effectExtent l="0" t="0" r="0" b="0"/>
          <wp:wrapNone/>
          <wp:docPr id="17" name="Picture 17" descr="https://lh4.googleusercontent.com/SXJJ7cPLKzZNk7wgVUdwXIK9sik0VFH9y9FZGDnkxyl6IAkJV6ro_Fmzjx4-831OfDP6PxccOwF01mLXjib2QGavW5gaRFOdPSNCQBA3okG1z7d6PCFv57SFWRU6_EweQnYiGcYH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SXJJ7cPLKzZNk7wgVUdwXIK9sik0VFH9y9FZGDnkxyl6IAkJV6ro_Fmzjx4-831OfDP6PxccOwF01mLXjib2QGavW5gaRFOdPSNCQBA3okG1z7d6PCFv57SFWRU6_EweQnYiGcYHa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81150" cy="12068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5365" w14:textId="14FB41E3" w:rsidR="005E2DAF" w:rsidRDefault="005E2DAF">
    <w:r>
      <w:rPr>
        <w:noProof/>
      </w:rPr>
      <w:drawing>
        <wp:anchor distT="0" distB="0" distL="114300" distR="114300" simplePos="0" relativeHeight="251658240" behindDoc="0" locked="0" layoutInCell="1" allowOverlap="1" wp14:anchorId="2369A1F4" wp14:editId="37B225F7">
          <wp:simplePos x="0" y="0"/>
          <wp:positionH relativeFrom="margin">
            <wp:posOffset>2486025</wp:posOffset>
          </wp:positionH>
          <wp:positionV relativeFrom="paragraph">
            <wp:posOffset>-83820</wp:posOffset>
          </wp:positionV>
          <wp:extent cx="1200150" cy="916033"/>
          <wp:effectExtent l="0" t="0" r="0" b="0"/>
          <wp:wrapNone/>
          <wp:docPr id="18" name="Picture 18" descr="https://lh4.googleusercontent.com/SXJJ7cPLKzZNk7wgVUdwXIK9sik0VFH9y9FZGDnkxyl6IAkJV6ro_Fmzjx4-831OfDP6PxccOwF01mLXjib2QGavW5gaRFOdPSNCQBA3okG1z7d6PCFv57SFWRU6_EweQnYiGcYH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SXJJ7cPLKzZNk7wgVUdwXIK9sik0VFH9y9FZGDnkxyl6IAkJV6ro_Fmzjx4-831OfDP6PxccOwF01mLXjib2QGavW5gaRFOdPSNCQBA3okG1z7d6PCFv57SFWRU6_EweQnYiGcYHaa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9160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65ECA362" wp14:editId="543E06E8">
          <wp:simplePos x="0" y="0"/>
          <wp:positionH relativeFrom="column">
            <wp:posOffset>-3543300</wp:posOffset>
          </wp:positionH>
          <wp:positionV relativeFrom="margin">
            <wp:align>bottom</wp:align>
          </wp:positionV>
          <wp:extent cx="3267710" cy="8943975"/>
          <wp:effectExtent l="0" t="0" r="8890" b="9525"/>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a:blip r:embed="rId2">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bwMode="auto">
                  <a:xfrm flipH="1">
                    <a:off x="0" y="0"/>
                    <a:ext cx="3267710" cy="894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04CE6" w14:textId="77777777" w:rsidR="00762171" w:rsidRDefault="00762171">
    <w:pPr>
      <w:pBdr>
        <w:top w:val="nil"/>
        <w:left w:val="nil"/>
        <w:bottom w:val="nil"/>
        <w:right w:val="nil"/>
        <w:between w:val="nil"/>
      </w:pBdr>
      <w:tabs>
        <w:tab w:val="center" w:pos="4844"/>
        <w:tab w:val="right" w:pos="9689"/>
      </w:tabs>
      <w:spacing w:before="0" w:after="0"/>
      <w:rPr>
        <w:color w:val="595959"/>
      </w:rPr>
    </w:pPr>
    <w:r>
      <w:rPr>
        <w:noProof/>
        <w:color w:val="595959"/>
      </w:rPr>
      <mc:AlternateContent>
        <mc:Choice Requires="wps">
          <w:drawing>
            <wp:anchor distT="0" distB="0" distL="0" distR="0" simplePos="0" relativeHeight="251663360" behindDoc="0" locked="0" layoutInCell="1" hidden="0" allowOverlap="1" wp14:anchorId="4F18CA62" wp14:editId="0518F243">
              <wp:simplePos x="0" y="0"/>
              <wp:positionH relativeFrom="page">
                <wp:align>right</wp:align>
              </wp:positionH>
              <wp:positionV relativeFrom="page">
                <wp:align>top</wp:align>
              </wp:positionV>
              <wp:extent cx="8915400" cy="1152525"/>
              <wp:effectExtent l="0" t="0" r="0" b="0"/>
              <wp:wrapSquare wrapText="bothSides" distT="0" distB="0" distL="0" distR="0"/>
              <wp:docPr id="197" name="Rectangle 197"/>
              <wp:cNvGraphicFramePr/>
              <a:graphic xmlns:a="http://schemas.openxmlformats.org/drawingml/2006/main">
                <a:graphicData uri="http://schemas.microsoft.com/office/word/2010/wordprocessingShape">
                  <wps:wsp>
                    <wps:cNvSpPr/>
                    <wps:spPr>
                      <a:xfrm>
                        <a:off x="893063" y="3208500"/>
                        <a:ext cx="8905875" cy="1143000"/>
                      </a:xfrm>
                      <a:prstGeom prst="rect">
                        <a:avLst/>
                      </a:prstGeom>
                      <a:solidFill>
                        <a:srgbClr val="3E8D9C">
                          <a:alpha val="14901"/>
                        </a:srgbClr>
                      </a:solidFill>
                      <a:ln>
                        <a:noFill/>
                      </a:ln>
                    </wps:spPr>
                    <wps:txbx>
                      <w:txbxContent>
                        <w:p w14:paraId="61816043" w14:textId="77777777" w:rsidR="00762171" w:rsidRDefault="00762171">
                          <w:pPr>
                            <w:textDirection w:val="btLr"/>
                          </w:pPr>
                        </w:p>
                      </w:txbxContent>
                    </wps:txbx>
                    <wps:bodyPr spcFirstLastPara="1" wrap="square" lIns="720000" tIns="288000" rIns="91425" bIns="45700" anchor="ctr" anchorCtr="0">
                      <a:noAutofit/>
                    </wps:bodyPr>
                  </wps:wsp>
                </a:graphicData>
              </a:graphic>
            </wp:anchor>
          </w:drawing>
        </mc:Choice>
        <mc:Fallback>
          <w:pict>
            <v:rect w14:anchorId="4F18CA62" id="Rectangle 197" o:spid="_x0000_s1040" style="position:absolute;margin-left:650.8pt;margin-top:0;width:702pt;height:90.75pt;z-index:251663360;visibility:visible;mso-wrap-style:square;mso-wrap-distance-left:0;mso-wrap-distance-top:0;mso-wrap-distance-right:0;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" fillcolor="#3e8d9c" stroked="f">
              <v:fill opacity="9766f"/>
              <v:textbox inset="20mm,8mm,2.53958mm,1.2694mm">
                <w:txbxContent>
                  <w:p w14:paraId="61816043" w14:textId="77777777" w:rsidR="00762171" w:rsidRDefault="00762171">
                    <w:pPr>
                      <w:textDirection w:val="btLr"/>
                    </w:pPr>
                  </w:p>
                </w:txbxContent>
              </v:textbox>
              <w10:wrap type="square" anchorx="page" anchory="page"/>
            </v:rect>
          </w:pict>
        </mc:Fallback>
      </mc:AlternateContent>
    </w:r>
    <w:r>
      <w:rPr>
        <w:rFonts w:ascii="Gill Sans" w:eastAsia="Gill Sans" w:hAnsi="Gill Sans" w:cs="Gill Sans"/>
        <w:b/>
        <w:color w:val="107082"/>
        <w:sz w:val="28"/>
        <w:szCs w:val="28"/>
      </w:rPr>
      <w:t xml:space="preserve"> Going Viral</w:t>
    </w:r>
    <w:r>
      <w:rPr>
        <w:rFonts w:ascii="Gill Sans" w:eastAsia="Gill Sans" w:hAnsi="Gill Sans" w:cs="Gill Sans"/>
        <w:b/>
        <w:color w:val="107082"/>
        <w:sz w:val="28"/>
        <w:szCs w:val="28"/>
      </w:rPr>
      <w:br/>
    </w:r>
    <w:r>
      <w:rPr>
        <w:rFonts w:ascii="Arial" w:eastAsia="Arial" w:hAnsi="Arial" w:cs="Arial"/>
        <w:i/>
        <w:color w:val="262626"/>
        <w:szCs w:val="24"/>
      </w:rPr>
      <w:t xml:space="preserve">Business Plan and Final Report </w:t>
    </w:r>
    <w:r>
      <w:rPr>
        <w:noProof/>
      </w:rPr>
      <w:drawing>
        <wp:anchor distT="0" distB="0" distL="114300" distR="114300" simplePos="0" relativeHeight="251664384" behindDoc="0" locked="0" layoutInCell="1" hidden="0" allowOverlap="1" wp14:anchorId="2912B3F5" wp14:editId="4D8E79A5">
          <wp:simplePos x="0" y="0"/>
          <wp:positionH relativeFrom="column">
            <wp:posOffset>5724525</wp:posOffset>
          </wp:positionH>
          <wp:positionV relativeFrom="paragraph">
            <wp:posOffset>-278129</wp:posOffset>
          </wp:positionV>
          <wp:extent cx="1200150" cy="916033"/>
          <wp:effectExtent l="0" t="0" r="0" b="0"/>
          <wp:wrapNone/>
          <wp:docPr id="198" name="image2.png" descr="https://lh4.googleusercontent.com/SXJJ7cPLKzZNk7wgVUdwXIK9sik0VFH9y9FZGDnkxyl6IAkJV6ro_Fmzjx4-831OfDP6PxccOwF01mLXjib2QGavW5gaRFOdPSNCQBA3okG1z7d6PCFv57SFWRU6_EweQnYiGcYHaas"/>
          <wp:cNvGraphicFramePr/>
          <a:graphic xmlns:a="http://schemas.openxmlformats.org/drawingml/2006/main">
            <a:graphicData uri="http://schemas.openxmlformats.org/drawingml/2006/picture">
              <pic:pic xmlns:pic="http://schemas.openxmlformats.org/drawingml/2006/picture">
                <pic:nvPicPr>
                  <pic:cNvPr id="0" name="image2.png" descr="https://lh4.googleusercontent.com/SXJJ7cPLKzZNk7wgVUdwXIK9sik0VFH9y9FZGDnkxyl6IAkJV6ro_Fmzjx4-831OfDP6PxccOwF01mLXjib2QGavW5gaRFOdPSNCQBA3okG1z7d6PCFv57SFWRU6_EweQnYiGcYHaas"/>
                  <pic:cNvPicPr preferRelativeResize="0"/>
                </pic:nvPicPr>
                <pic:blipFill>
                  <a:blip r:embed="rId1"/>
                  <a:srcRect/>
                  <a:stretch>
                    <a:fillRect/>
                  </a:stretch>
                </pic:blipFill>
                <pic:spPr>
                  <a:xfrm>
                    <a:off x="0" y="0"/>
                    <a:ext cx="1200150" cy="916033"/>
                  </a:xfrm>
                  <a:prstGeom prst="rect">
                    <a:avLst/>
                  </a:prstGeom>
                  <a:ln/>
                </pic:spPr>
              </pic:pic>
            </a:graphicData>
          </a:graphic>
        </wp:anchor>
      </w:drawing>
    </w:r>
  </w:p>
  <w:p w14:paraId="76D2DA0F" w14:textId="77777777" w:rsidR="00762171" w:rsidRDefault="00762171">
    <w:pPr>
      <w:pBdr>
        <w:top w:val="nil"/>
        <w:left w:val="nil"/>
        <w:bottom w:val="nil"/>
        <w:right w:val="nil"/>
        <w:between w:val="nil"/>
      </w:pBdr>
      <w:tabs>
        <w:tab w:val="center" w:pos="4844"/>
        <w:tab w:val="right" w:pos="9689"/>
        <w:tab w:val="right" w:pos="11057"/>
      </w:tabs>
      <w:spacing w:after="0"/>
      <w:ind w:left="-1134" w:right="-1085"/>
      <w:rPr>
        <w:color w:val="595959"/>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33528" w14:textId="6C3BC7D7" w:rsidR="005E2DAF" w:rsidRDefault="005E2DAF" w:rsidP="0003123C">
    <w:pPr>
      <w:pStyle w:val="Header"/>
      <w:spacing w:before="0"/>
    </w:pPr>
    <w:r>
      <w:rPr>
        <w:noProof/>
      </w:rPr>
      <w:drawing>
        <wp:anchor distT="0" distB="0" distL="114300" distR="114300" simplePos="0" relativeHeight="251661312" behindDoc="0" locked="0" layoutInCell="1" allowOverlap="1" wp14:anchorId="4E4BD065" wp14:editId="25EC8F6F">
          <wp:simplePos x="0" y="0"/>
          <wp:positionH relativeFrom="margin">
            <wp:posOffset>5724525</wp:posOffset>
          </wp:positionH>
          <wp:positionV relativeFrom="paragraph">
            <wp:posOffset>-278130</wp:posOffset>
          </wp:positionV>
          <wp:extent cx="1200150" cy="916033"/>
          <wp:effectExtent l="0" t="0" r="0" b="0"/>
          <wp:wrapNone/>
          <wp:docPr id="27" name="Picture 27" descr="https://lh4.googleusercontent.com/SXJJ7cPLKzZNk7wgVUdwXIK9sik0VFH9y9FZGDnkxyl6IAkJV6ro_Fmzjx4-831OfDP6PxccOwF01mLXjib2QGavW5gaRFOdPSNCQBA3okG1z7d6PCFv57SFWRU6_EweQnYiGcYH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SXJJ7cPLKzZNk7wgVUdwXIK9sik0VFH9y9FZGDnkxyl6IAkJV6ro_Fmzjx4-831OfDP6PxccOwF01mLXjib2QGavW5gaRFOdPSNCQBA3okG1z7d6PCFv57SFWRU6_EweQnYiGcYHaa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9160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4144" behindDoc="1" locked="0" layoutInCell="1" allowOverlap="1" wp14:anchorId="65747FBE" wp14:editId="1C3F8327">
              <wp:simplePos x="0" y="0"/>
              <wp:positionH relativeFrom="page">
                <wp:align>right</wp:align>
              </wp:positionH>
              <wp:positionV relativeFrom="page">
                <wp:align>top</wp:align>
              </wp:positionV>
              <wp:extent cx="8905875" cy="1143000"/>
              <wp:effectExtent l="0" t="0" r="9525"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5875" cy="1143000"/>
                      </a:xfrm>
                      <a:prstGeom prst="rect">
                        <a:avLst/>
                      </a:prstGeom>
                      <a:solidFill>
                        <a:schemeClr val="bg2">
                          <a:lumMod val="75000"/>
                          <a:alpha val="14902"/>
                        </a:schemeClr>
                      </a:solidFill>
                      <a:ln w="9525">
                        <a:noFill/>
                        <a:miter lim="800000"/>
                        <a:headEnd/>
                        <a:tailEnd/>
                      </a:ln>
                    </wps:spPr>
                    <wps:txbx>
                      <w:txbxContent>
                        <w:p w14:paraId="787909EF" w14:textId="77777777" w:rsidR="005E2DAF" w:rsidRDefault="005E2DAF" w:rsidP="0003123C"/>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65747FBE" id="_x0000_t202" coordsize="21600,21600" o:spt="202" path="m,l,21600r21600,l21600,xe">
              <v:stroke joinstyle="miter"/>
              <v:path gradientshapeok="t" o:connecttype="rect"/>
            </v:shapetype>
            <v:shape id="Text Box 2" o:spid="_x0000_s1041" type="#_x0000_t202" style="position:absolute;margin-left:650.05pt;margin-top:0;width:701.25pt;height:90pt;z-index:-251662336;visibility:visible;mso-wrap-style:square;mso-width-percent:0;mso-height-percent:0;mso-wrap-distance-left:9pt;mso-wrap-distance-top:3.6pt;mso-wrap-distance-right:9pt;mso-wrap-distance-bottom:3.6pt;mso-position-horizontal:right;mso-position-horizontal-relative:page;mso-position-vertical:top;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" fillcolor="#3e8d9c [2414]" stroked="f">
              <v:fill opacity="9766f"/>
              <v:textbox inset="20mm,8mm">
                <w:txbxContent>
                  <w:p w14:paraId="787909EF" w14:textId="77777777" w:rsidR="005E2DAF" w:rsidRDefault="005E2DAF" w:rsidP="0003123C"/>
                </w:txbxContent>
              </v:textbox>
              <w10:wrap anchorx="page" anchory="page"/>
            </v:shape>
          </w:pict>
        </mc:Fallback>
      </mc:AlternateContent>
    </w:r>
    <w:r>
      <w:rPr>
        <w:rStyle w:val="SubtleEmphasis"/>
      </w:rPr>
      <w:t xml:space="preserve"> </w:t>
    </w:r>
    <w:r>
      <w:rPr>
        <w:rFonts w:asciiTheme="majorHAnsi" w:hAnsiTheme="majorHAnsi"/>
        <w:b/>
        <w:color w:val="107082" w:themeColor="accent2"/>
        <w:sz w:val="28"/>
      </w:rPr>
      <w:t>Going Viral</w:t>
    </w:r>
    <w:r>
      <w:rPr>
        <w:rStyle w:val="SubtleEmphasis"/>
      </w:rPr>
      <w:br/>
    </w:r>
    <w:r>
      <w:rPr>
        <w:rStyle w:val="Emphasis"/>
      </w:rPr>
      <w:t xml:space="preserve">Business Plan and Final Report </w:t>
    </w:r>
  </w:p>
  <w:p w14:paraId="2EAB32FF" w14:textId="77777777" w:rsidR="005E2DAF" w:rsidRDefault="005E2DAF"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090322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533A7"/>
    <w:multiLevelType w:val="multilevel"/>
    <w:tmpl w:val="89889E80"/>
    <w:lvl w:ilvl="0">
      <w:start w:val="1"/>
      <w:numFmt w:val="bullet"/>
      <w:lvlText w:val="●"/>
      <w:lvlJc w:val="left"/>
      <w:pPr>
        <w:ind w:left="504" w:hanging="288"/>
      </w:pPr>
      <w:rPr>
        <w:rFonts w:ascii="Noto Sans Symbols" w:eastAsia="Noto Sans Symbols" w:hAnsi="Noto Sans Symbols" w:cs="Noto Sans Symbols"/>
        <w:color w:val="10708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F753EE"/>
    <w:multiLevelType w:val="hybridMultilevel"/>
    <w:tmpl w:val="8318B27A"/>
    <w:lvl w:ilvl="0" w:tplc="7812AB2C">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52B92"/>
    <w:multiLevelType w:val="multilevel"/>
    <w:tmpl w:val="7E0AB790"/>
    <w:lvl w:ilvl="0">
      <w:start w:val="1"/>
      <w:numFmt w:val="bullet"/>
      <w:lvlText w:val="●"/>
      <w:lvlJc w:val="left"/>
      <w:pPr>
        <w:ind w:left="504" w:hanging="288"/>
      </w:pPr>
      <w:rPr>
        <w:rFonts w:ascii="Noto Sans Symbols" w:eastAsia="Noto Sans Symbols" w:hAnsi="Noto Sans Symbols" w:cs="Noto Sans Symbols"/>
        <w:color w:val="10708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F51339"/>
    <w:multiLevelType w:val="multilevel"/>
    <w:tmpl w:val="2F10D2BE"/>
    <w:lvl w:ilvl="0">
      <w:start w:val="1"/>
      <w:numFmt w:val="bullet"/>
      <w:lvlText w:val="●"/>
      <w:lvlJc w:val="left"/>
      <w:pPr>
        <w:ind w:left="504" w:hanging="288"/>
      </w:pPr>
      <w:rPr>
        <w:rFonts w:ascii="Noto Sans Symbols" w:eastAsia="Noto Sans Symbols" w:hAnsi="Noto Sans Symbols" w:cs="Noto Sans Symbols"/>
        <w:color w:val="10708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843C7D"/>
    <w:multiLevelType w:val="multilevel"/>
    <w:tmpl w:val="69A4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426F2"/>
    <w:multiLevelType w:val="hybridMultilevel"/>
    <w:tmpl w:val="80BE861E"/>
    <w:lvl w:ilvl="0" w:tplc="B8A412CC">
      <w:start w:val="1"/>
      <w:numFmt w:val="bullet"/>
      <w:lvlText w:val="o"/>
      <w:lvlJc w:val="left"/>
      <w:pPr>
        <w:ind w:left="720" w:hanging="360"/>
      </w:pPr>
      <w:rPr>
        <w:rFonts w:ascii="Courier New" w:hAnsi="Courier New" w:cs="Courier New"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00388"/>
    <w:multiLevelType w:val="multilevel"/>
    <w:tmpl w:val="708AD52C"/>
    <w:lvl w:ilvl="0">
      <w:start w:val="1"/>
      <w:numFmt w:val="bullet"/>
      <w:lvlText w:val="●"/>
      <w:lvlJc w:val="left"/>
      <w:pPr>
        <w:ind w:left="504" w:hanging="288"/>
      </w:pPr>
      <w:rPr>
        <w:rFonts w:ascii="Noto Sans Symbols" w:eastAsia="Noto Sans Symbols" w:hAnsi="Noto Sans Symbols" w:cs="Noto Sans Symbols"/>
        <w:color w:val="10708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BC0218A"/>
    <w:multiLevelType w:val="hybridMultilevel"/>
    <w:tmpl w:val="F4760F90"/>
    <w:lvl w:ilvl="0" w:tplc="7812AB2C">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C1730C"/>
    <w:multiLevelType w:val="multilevel"/>
    <w:tmpl w:val="A73E7604"/>
    <w:lvl w:ilvl="0">
      <w:start w:val="1"/>
      <w:numFmt w:val="bullet"/>
      <w:lvlText w:val="●"/>
      <w:lvlJc w:val="left"/>
      <w:pPr>
        <w:ind w:left="504" w:hanging="288"/>
      </w:pPr>
      <w:rPr>
        <w:rFonts w:ascii="Noto Sans Symbols" w:eastAsia="Noto Sans Symbols" w:hAnsi="Noto Sans Symbols" w:cs="Noto Sans Symbols"/>
        <w:color w:val="10708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51D5EEB"/>
    <w:multiLevelType w:val="hybridMultilevel"/>
    <w:tmpl w:val="E34EDFA4"/>
    <w:lvl w:ilvl="0" w:tplc="7812AB2C">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A4E54"/>
    <w:multiLevelType w:val="multilevel"/>
    <w:tmpl w:val="5576F7EE"/>
    <w:lvl w:ilvl="0">
      <w:start w:val="1"/>
      <w:numFmt w:val="bullet"/>
      <w:lvlText w:val="●"/>
      <w:lvlJc w:val="left"/>
      <w:pPr>
        <w:ind w:left="504" w:hanging="288"/>
      </w:pPr>
      <w:rPr>
        <w:rFonts w:ascii="Noto Sans Symbols" w:eastAsia="Noto Sans Symbols" w:hAnsi="Noto Sans Symbols" w:cs="Noto Sans Symbols"/>
        <w:color w:val="10708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607AFD"/>
    <w:multiLevelType w:val="hybridMultilevel"/>
    <w:tmpl w:val="5D92FC36"/>
    <w:lvl w:ilvl="0" w:tplc="E8C69C72">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A3646"/>
    <w:multiLevelType w:val="multilevel"/>
    <w:tmpl w:val="A684A1CE"/>
    <w:lvl w:ilvl="0">
      <w:start w:val="1"/>
      <w:numFmt w:val="bullet"/>
      <w:lvlText w:val="●"/>
      <w:lvlJc w:val="left"/>
      <w:pPr>
        <w:ind w:left="504" w:hanging="288"/>
      </w:pPr>
      <w:rPr>
        <w:rFonts w:ascii="Noto Sans Symbols" w:eastAsia="Noto Sans Symbols" w:hAnsi="Noto Sans Symbols" w:cs="Noto Sans Symbols"/>
        <w:color w:val="10708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F1C470B"/>
    <w:multiLevelType w:val="multilevel"/>
    <w:tmpl w:val="5E8C7E56"/>
    <w:lvl w:ilvl="0">
      <w:start w:val="1"/>
      <w:numFmt w:val="bullet"/>
      <w:lvlText w:val="●"/>
      <w:lvlJc w:val="left"/>
      <w:pPr>
        <w:ind w:left="504" w:hanging="288"/>
      </w:pPr>
      <w:rPr>
        <w:rFonts w:ascii="Noto Sans Symbols" w:eastAsia="Noto Sans Symbols" w:hAnsi="Noto Sans Symbols" w:cs="Noto Sans Symbols"/>
        <w:color w:val="10708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14E001C"/>
    <w:multiLevelType w:val="hybridMultilevel"/>
    <w:tmpl w:val="2DCA2440"/>
    <w:lvl w:ilvl="0" w:tplc="7812AB2C">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F878F7"/>
    <w:multiLevelType w:val="hybridMultilevel"/>
    <w:tmpl w:val="6896B34E"/>
    <w:lvl w:ilvl="0" w:tplc="A648CBD6">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E2181F"/>
    <w:multiLevelType w:val="multilevel"/>
    <w:tmpl w:val="06DA428E"/>
    <w:lvl w:ilvl="0">
      <w:start w:val="1"/>
      <w:numFmt w:val="bullet"/>
      <w:lvlText w:val="●"/>
      <w:lvlJc w:val="left"/>
      <w:pPr>
        <w:ind w:left="504" w:hanging="288"/>
      </w:pPr>
      <w:rPr>
        <w:rFonts w:ascii="Noto Sans Symbols" w:eastAsia="Noto Sans Symbols" w:hAnsi="Noto Sans Symbols" w:cs="Noto Sans Symbols"/>
        <w:color w:val="10708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2F1492C"/>
    <w:multiLevelType w:val="multilevel"/>
    <w:tmpl w:val="BEA8CC66"/>
    <w:lvl w:ilvl="0">
      <w:start w:val="1"/>
      <w:numFmt w:val="bullet"/>
      <w:lvlText w:val="●"/>
      <w:lvlJc w:val="left"/>
      <w:pPr>
        <w:ind w:left="504" w:hanging="288"/>
      </w:pPr>
      <w:rPr>
        <w:rFonts w:ascii="Noto Sans Symbols" w:eastAsia="Noto Sans Symbols" w:hAnsi="Noto Sans Symbols" w:cs="Noto Sans Symbols"/>
        <w:color w:val="10708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677758B"/>
    <w:multiLevelType w:val="hybridMultilevel"/>
    <w:tmpl w:val="16AE7386"/>
    <w:lvl w:ilvl="0" w:tplc="B8A412CC">
      <w:start w:val="1"/>
      <w:numFmt w:val="bullet"/>
      <w:lvlText w:val="o"/>
      <w:lvlJc w:val="left"/>
      <w:pPr>
        <w:ind w:left="720" w:hanging="360"/>
      </w:pPr>
      <w:rPr>
        <w:rFonts w:ascii="Courier New" w:hAnsi="Courier New" w:cs="Courier New"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45B02"/>
    <w:multiLevelType w:val="hybridMultilevel"/>
    <w:tmpl w:val="28466424"/>
    <w:lvl w:ilvl="0" w:tplc="657CC634">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9733CC"/>
    <w:multiLevelType w:val="hybridMultilevel"/>
    <w:tmpl w:val="A8C0819A"/>
    <w:lvl w:ilvl="0" w:tplc="657CC634">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6C3EC2"/>
    <w:multiLevelType w:val="hybridMultilevel"/>
    <w:tmpl w:val="EF506C86"/>
    <w:lvl w:ilvl="0" w:tplc="0B04EFE0">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EF39E1"/>
    <w:multiLevelType w:val="hybridMultilevel"/>
    <w:tmpl w:val="4A4A65E0"/>
    <w:lvl w:ilvl="0" w:tplc="82F0C564">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3C3E76"/>
    <w:multiLevelType w:val="hybridMultilevel"/>
    <w:tmpl w:val="5AF6E9DC"/>
    <w:lvl w:ilvl="0" w:tplc="657CC634">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550936"/>
    <w:multiLevelType w:val="hybridMultilevel"/>
    <w:tmpl w:val="00AE4BD8"/>
    <w:lvl w:ilvl="0" w:tplc="B8A412CC">
      <w:start w:val="1"/>
      <w:numFmt w:val="bullet"/>
      <w:lvlText w:val="o"/>
      <w:lvlJc w:val="left"/>
      <w:pPr>
        <w:ind w:left="720" w:hanging="360"/>
      </w:pPr>
      <w:rPr>
        <w:rFonts w:ascii="Courier New" w:hAnsi="Courier New" w:cs="Courier New"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F80A21"/>
    <w:multiLevelType w:val="hybridMultilevel"/>
    <w:tmpl w:val="E0A6E176"/>
    <w:lvl w:ilvl="0" w:tplc="657CC634">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101D07"/>
    <w:multiLevelType w:val="hybridMultilevel"/>
    <w:tmpl w:val="A17EDA12"/>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B7172F"/>
    <w:multiLevelType w:val="multilevel"/>
    <w:tmpl w:val="11F2D672"/>
    <w:lvl w:ilvl="0">
      <w:start w:val="1"/>
      <w:numFmt w:val="bullet"/>
      <w:lvlText w:val="●"/>
      <w:lvlJc w:val="left"/>
      <w:pPr>
        <w:ind w:left="504" w:hanging="288"/>
      </w:pPr>
      <w:rPr>
        <w:rFonts w:ascii="Noto Sans Symbols" w:eastAsia="Noto Sans Symbols" w:hAnsi="Noto Sans Symbols" w:cs="Noto Sans Symbols"/>
        <w:color w:val="10708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F164DD4"/>
    <w:multiLevelType w:val="hybridMultilevel"/>
    <w:tmpl w:val="BE2E6B80"/>
    <w:lvl w:ilvl="0" w:tplc="7812AB2C">
      <w:start w:val="1"/>
      <w:numFmt w:val="bullet"/>
      <w:lvlText w:val=""/>
      <w:lvlJc w:val="left"/>
      <w:pPr>
        <w:ind w:left="504" w:hanging="288"/>
      </w:pPr>
      <w:rPr>
        <w:rFonts w:ascii="Symbol" w:hAnsi="Symbol" w:hint="default"/>
        <w:color w:val="10708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7"/>
  </w:num>
  <w:num w:numId="3">
    <w:abstractNumId w:val="2"/>
  </w:num>
  <w:num w:numId="4">
    <w:abstractNumId w:val="12"/>
  </w:num>
  <w:num w:numId="5">
    <w:abstractNumId w:val="1"/>
  </w:num>
  <w:num w:numId="6">
    <w:abstractNumId w:val="29"/>
  </w:num>
  <w:num w:numId="7">
    <w:abstractNumId w:val="8"/>
  </w:num>
  <w:num w:numId="8">
    <w:abstractNumId w:val="19"/>
  </w:num>
  <w:num w:numId="9">
    <w:abstractNumId w:val="35"/>
  </w:num>
  <w:num w:numId="10">
    <w:abstractNumId w:val="14"/>
  </w:num>
  <w:num w:numId="11">
    <w:abstractNumId w:val="4"/>
  </w:num>
  <w:num w:numId="12">
    <w:abstractNumId w:val="11"/>
  </w:num>
  <w:num w:numId="13">
    <w:abstractNumId w:val="9"/>
  </w:num>
  <w:num w:numId="14">
    <w:abstractNumId w:val="26"/>
  </w:num>
  <w:num w:numId="15">
    <w:abstractNumId w:val="27"/>
  </w:num>
  <w:num w:numId="16">
    <w:abstractNumId w:val="20"/>
  </w:num>
  <w:num w:numId="17">
    <w:abstractNumId w:val="23"/>
  </w:num>
  <w:num w:numId="18">
    <w:abstractNumId w:val="16"/>
  </w:num>
  <w:num w:numId="19">
    <w:abstractNumId w:val="28"/>
  </w:num>
  <w:num w:numId="20">
    <w:abstractNumId w:val="32"/>
  </w:num>
  <w:num w:numId="21">
    <w:abstractNumId w:val="24"/>
  </w:num>
  <w:num w:numId="22">
    <w:abstractNumId w:val="25"/>
  </w:num>
  <w:num w:numId="23">
    <w:abstractNumId w:val="30"/>
  </w:num>
  <w:num w:numId="24">
    <w:abstractNumId w:val="31"/>
  </w:num>
  <w:num w:numId="25">
    <w:abstractNumId w:val="17"/>
  </w:num>
  <w:num w:numId="26">
    <w:abstractNumId w:val="0"/>
  </w:num>
  <w:num w:numId="27">
    <w:abstractNumId w:val="6"/>
  </w:num>
  <w:num w:numId="28">
    <w:abstractNumId w:val="3"/>
  </w:num>
  <w:num w:numId="29">
    <w:abstractNumId w:val="34"/>
  </w:num>
  <w:num w:numId="30">
    <w:abstractNumId w:val="13"/>
  </w:num>
  <w:num w:numId="31">
    <w:abstractNumId w:val="22"/>
  </w:num>
  <w:num w:numId="32">
    <w:abstractNumId w:val="5"/>
  </w:num>
  <w:num w:numId="33">
    <w:abstractNumId w:val="21"/>
  </w:num>
  <w:num w:numId="34">
    <w:abstractNumId w:val="15"/>
  </w:num>
  <w:num w:numId="35">
    <w:abstractNumId w:val="10"/>
  </w:num>
  <w:num w:numId="36">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3sAACcwtLE2NTQyUdpeDU4uLM/DyQAtNaABzmQJEsAAAA"/>
  </w:docVars>
  <w:rsids>
    <w:rsidRoot w:val="00347822"/>
    <w:rsid w:val="0000069F"/>
    <w:rsid w:val="0000092E"/>
    <w:rsid w:val="000027AF"/>
    <w:rsid w:val="00003408"/>
    <w:rsid w:val="00011C59"/>
    <w:rsid w:val="00012A83"/>
    <w:rsid w:val="00017C3C"/>
    <w:rsid w:val="00021F2E"/>
    <w:rsid w:val="00026EAE"/>
    <w:rsid w:val="0003123C"/>
    <w:rsid w:val="00032A10"/>
    <w:rsid w:val="00035B57"/>
    <w:rsid w:val="00043035"/>
    <w:rsid w:val="00043FFE"/>
    <w:rsid w:val="00044074"/>
    <w:rsid w:val="0004430C"/>
    <w:rsid w:val="00047DAE"/>
    <w:rsid w:val="00050F79"/>
    <w:rsid w:val="00051A24"/>
    <w:rsid w:val="00052D73"/>
    <w:rsid w:val="000612A6"/>
    <w:rsid w:val="00063D98"/>
    <w:rsid w:val="00066DE2"/>
    <w:rsid w:val="00077931"/>
    <w:rsid w:val="00080920"/>
    <w:rsid w:val="000811A0"/>
    <w:rsid w:val="0008350B"/>
    <w:rsid w:val="0008494C"/>
    <w:rsid w:val="00084E91"/>
    <w:rsid w:val="000900B6"/>
    <w:rsid w:val="00093010"/>
    <w:rsid w:val="00096BE1"/>
    <w:rsid w:val="000A0077"/>
    <w:rsid w:val="000A0D36"/>
    <w:rsid w:val="000A28E4"/>
    <w:rsid w:val="000A5EE4"/>
    <w:rsid w:val="000A649E"/>
    <w:rsid w:val="000A67CD"/>
    <w:rsid w:val="000A7626"/>
    <w:rsid w:val="000B1B5F"/>
    <w:rsid w:val="000B2094"/>
    <w:rsid w:val="000B5DA2"/>
    <w:rsid w:val="000B6224"/>
    <w:rsid w:val="000C1C28"/>
    <w:rsid w:val="000C4A29"/>
    <w:rsid w:val="000C5872"/>
    <w:rsid w:val="000C5A7A"/>
    <w:rsid w:val="000C6A25"/>
    <w:rsid w:val="000C6AB4"/>
    <w:rsid w:val="000C7F95"/>
    <w:rsid w:val="000D608E"/>
    <w:rsid w:val="000E0979"/>
    <w:rsid w:val="000E1415"/>
    <w:rsid w:val="000E1544"/>
    <w:rsid w:val="000E75C6"/>
    <w:rsid w:val="00100314"/>
    <w:rsid w:val="001114F5"/>
    <w:rsid w:val="00112CA1"/>
    <w:rsid w:val="001155CE"/>
    <w:rsid w:val="001225D9"/>
    <w:rsid w:val="00124370"/>
    <w:rsid w:val="00130147"/>
    <w:rsid w:val="00142FD6"/>
    <w:rsid w:val="001462B5"/>
    <w:rsid w:val="001506F0"/>
    <w:rsid w:val="00152402"/>
    <w:rsid w:val="00156E56"/>
    <w:rsid w:val="00160392"/>
    <w:rsid w:val="00173D82"/>
    <w:rsid w:val="00177F9F"/>
    <w:rsid w:val="00180831"/>
    <w:rsid w:val="001868A5"/>
    <w:rsid w:val="00190D7E"/>
    <w:rsid w:val="001925E4"/>
    <w:rsid w:val="0019378B"/>
    <w:rsid w:val="00196B86"/>
    <w:rsid w:val="00196F8C"/>
    <w:rsid w:val="001A5429"/>
    <w:rsid w:val="001B0F20"/>
    <w:rsid w:val="001B1378"/>
    <w:rsid w:val="001B4832"/>
    <w:rsid w:val="001B4C22"/>
    <w:rsid w:val="001B5A71"/>
    <w:rsid w:val="001C4C80"/>
    <w:rsid w:val="001D12A5"/>
    <w:rsid w:val="001D1C22"/>
    <w:rsid w:val="001D59C9"/>
    <w:rsid w:val="001E11F1"/>
    <w:rsid w:val="001E1E58"/>
    <w:rsid w:val="001E6386"/>
    <w:rsid w:val="001F051B"/>
    <w:rsid w:val="001F1593"/>
    <w:rsid w:val="001F4575"/>
    <w:rsid w:val="001F7227"/>
    <w:rsid w:val="00203F51"/>
    <w:rsid w:val="0020483E"/>
    <w:rsid w:val="002052EA"/>
    <w:rsid w:val="00206719"/>
    <w:rsid w:val="002079B5"/>
    <w:rsid w:val="00212179"/>
    <w:rsid w:val="00213DB8"/>
    <w:rsid w:val="00216B7D"/>
    <w:rsid w:val="0022260D"/>
    <w:rsid w:val="00225860"/>
    <w:rsid w:val="0022639E"/>
    <w:rsid w:val="002263C1"/>
    <w:rsid w:val="002268B2"/>
    <w:rsid w:val="00226F86"/>
    <w:rsid w:val="002270ED"/>
    <w:rsid w:val="0022711A"/>
    <w:rsid w:val="00234FE7"/>
    <w:rsid w:val="0023595D"/>
    <w:rsid w:val="00235D45"/>
    <w:rsid w:val="00240312"/>
    <w:rsid w:val="0024060A"/>
    <w:rsid w:val="00244422"/>
    <w:rsid w:val="00244A9F"/>
    <w:rsid w:val="00247B17"/>
    <w:rsid w:val="00247BBF"/>
    <w:rsid w:val="00252E4A"/>
    <w:rsid w:val="00254E02"/>
    <w:rsid w:val="002607DA"/>
    <w:rsid w:val="002642A8"/>
    <w:rsid w:val="00266330"/>
    <w:rsid w:val="00266562"/>
    <w:rsid w:val="00270176"/>
    <w:rsid w:val="002716C3"/>
    <w:rsid w:val="00272E74"/>
    <w:rsid w:val="002750AD"/>
    <w:rsid w:val="002814BB"/>
    <w:rsid w:val="00291CF2"/>
    <w:rsid w:val="00297906"/>
    <w:rsid w:val="002A137B"/>
    <w:rsid w:val="002A1A73"/>
    <w:rsid w:val="002A362F"/>
    <w:rsid w:val="002A3FEB"/>
    <w:rsid w:val="002D1902"/>
    <w:rsid w:val="002D6A0C"/>
    <w:rsid w:val="002E4D51"/>
    <w:rsid w:val="002E53E6"/>
    <w:rsid w:val="002E6CE6"/>
    <w:rsid w:val="002E76E2"/>
    <w:rsid w:val="002F1CB9"/>
    <w:rsid w:val="002F4178"/>
    <w:rsid w:val="00300CFE"/>
    <w:rsid w:val="003027D7"/>
    <w:rsid w:val="00306FDE"/>
    <w:rsid w:val="00310D3C"/>
    <w:rsid w:val="0031130D"/>
    <w:rsid w:val="0031288F"/>
    <w:rsid w:val="003136ED"/>
    <w:rsid w:val="003145AA"/>
    <w:rsid w:val="003148B5"/>
    <w:rsid w:val="00314A6F"/>
    <w:rsid w:val="003152BA"/>
    <w:rsid w:val="003169E7"/>
    <w:rsid w:val="0032250B"/>
    <w:rsid w:val="00322EE0"/>
    <w:rsid w:val="0032386D"/>
    <w:rsid w:val="00323E47"/>
    <w:rsid w:val="00324AF4"/>
    <w:rsid w:val="003304C4"/>
    <w:rsid w:val="00334394"/>
    <w:rsid w:val="00345BA1"/>
    <w:rsid w:val="00347822"/>
    <w:rsid w:val="00347AF5"/>
    <w:rsid w:val="0035097C"/>
    <w:rsid w:val="00350FE9"/>
    <w:rsid w:val="00352EFE"/>
    <w:rsid w:val="003600F3"/>
    <w:rsid w:val="00360F98"/>
    <w:rsid w:val="00362478"/>
    <w:rsid w:val="00362BCF"/>
    <w:rsid w:val="00367044"/>
    <w:rsid w:val="00374421"/>
    <w:rsid w:val="0037555B"/>
    <w:rsid w:val="00382260"/>
    <w:rsid w:val="003978E1"/>
    <w:rsid w:val="003A272C"/>
    <w:rsid w:val="003A3A99"/>
    <w:rsid w:val="003B358E"/>
    <w:rsid w:val="003B417F"/>
    <w:rsid w:val="003B5758"/>
    <w:rsid w:val="003C1B1A"/>
    <w:rsid w:val="003C4986"/>
    <w:rsid w:val="003D40CD"/>
    <w:rsid w:val="003D59A7"/>
    <w:rsid w:val="003D66C1"/>
    <w:rsid w:val="003D7862"/>
    <w:rsid w:val="003E70EE"/>
    <w:rsid w:val="003E78A7"/>
    <w:rsid w:val="003F0714"/>
    <w:rsid w:val="003F13B0"/>
    <w:rsid w:val="003F544D"/>
    <w:rsid w:val="003F5F4A"/>
    <w:rsid w:val="004020D0"/>
    <w:rsid w:val="00403423"/>
    <w:rsid w:val="0040706C"/>
    <w:rsid w:val="0041125D"/>
    <w:rsid w:val="00411CCE"/>
    <w:rsid w:val="00411F9B"/>
    <w:rsid w:val="00416F90"/>
    <w:rsid w:val="00422D70"/>
    <w:rsid w:val="00423C21"/>
    <w:rsid w:val="0042569E"/>
    <w:rsid w:val="004262DD"/>
    <w:rsid w:val="0042646F"/>
    <w:rsid w:val="00435096"/>
    <w:rsid w:val="004411FB"/>
    <w:rsid w:val="00443212"/>
    <w:rsid w:val="00452408"/>
    <w:rsid w:val="004540EB"/>
    <w:rsid w:val="0048111F"/>
    <w:rsid w:val="00482DAB"/>
    <w:rsid w:val="004858AB"/>
    <w:rsid w:val="00493EC0"/>
    <w:rsid w:val="00495909"/>
    <w:rsid w:val="004A2DA9"/>
    <w:rsid w:val="004A3331"/>
    <w:rsid w:val="004A5E2D"/>
    <w:rsid w:val="004A7F45"/>
    <w:rsid w:val="004B5251"/>
    <w:rsid w:val="004B5779"/>
    <w:rsid w:val="004C0E2F"/>
    <w:rsid w:val="004C433D"/>
    <w:rsid w:val="004C7B3E"/>
    <w:rsid w:val="004D63EF"/>
    <w:rsid w:val="004E14C1"/>
    <w:rsid w:val="004E3FCD"/>
    <w:rsid w:val="004E587E"/>
    <w:rsid w:val="004E67B3"/>
    <w:rsid w:val="004F5AD1"/>
    <w:rsid w:val="004F5B7E"/>
    <w:rsid w:val="0050126A"/>
    <w:rsid w:val="00502BE2"/>
    <w:rsid w:val="00512A09"/>
    <w:rsid w:val="00513832"/>
    <w:rsid w:val="005167B5"/>
    <w:rsid w:val="00516ED1"/>
    <w:rsid w:val="00526C37"/>
    <w:rsid w:val="005302E1"/>
    <w:rsid w:val="0053284A"/>
    <w:rsid w:val="00533047"/>
    <w:rsid w:val="00542C0D"/>
    <w:rsid w:val="00543794"/>
    <w:rsid w:val="00544AAD"/>
    <w:rsid w:val="005461BE"/>
    <w:rsid w:val="00546442"/>
    <w:rsid w:val="00546EE1"/>
    <w:rsid w:val="00551524"/>
    <w:rsid w:val="0055364E"/>
    <w:rsid w:val="005577F9"/>
    <w:rsid w:val="00573264"/>
    <w:rsid w:val="00577B45"/>
    <w:rsid w:val="00580E36"/>
    <w:rsid w:val="005859FB"/>
    <w:rsid w:val="005919AF"/>
    <w:rsid w:val="00593735"/>
    <w:rsid w:val="00594435"/>
    <w:rsid w:val="00595FB8"/>
    <w:rsid w:val="00597989"/>
    <w:rsid w:val="005A20E2"/>
    <w:rsid w:val="005B3466"/>
    <w:rsid w:val="005B6A1A"/>
    <w:rsid w:val="005C2FC4"/>
    <w:rsid w:val="005C4DD7"/>
    <w:rsid w:val="005C6F98"/>
    <w:rsid w:val="005D2146"/>
    <w:rsid w:val="005D28FD"/>
    <w:rsid w:val="005D48F7"/>
    <w:rsid w:val="005D668B"/>
    <w:rsid w:val="005E2DAF"/>
    <w:rsid w:val="005F6388"/>
    <w:rsid w:val="005F693A"/>
    <w:rsid w:val="005F6E1A"/>
    <w:rsid w:val="00601652"/>
    <w:rsid w:val="00612B1E"/>
    <w:rsid w:val="00614E09"/>
    <w:rsid w:val="00615E3A"/>
    <w:rsid w:val="00617B02"/>
    <w:rsid w:val="00623436"/>
    <w:rsid w:val="0062380B"/>
    <w:rsid w:val="00625DA5"/>
    <w:rsid w:val="00626FD8"/>
    <w:rsid w:val="00631DE3"/>
    <w:rsid w:val="006329E1"/>
    <w:rsid w:val="00633E73"/>
    <w:rsid w:val="00644239"/>
    <w:rsid w:val="006459A1"/>
    <w:rsid w:val="0064634A"/>
    <w:rsid w:val="006467E8"/>
    <w:rsid w:val="0065051D"/>
    <w:rsid w:val="00651439"/>
    <w:rsid w:val="00652093"/>
    <w:rsid w:val="0065229E"/>
    <w:rsid w:val="00655308"/>
    <w:rsid w:val="0065777A"/>
    <w:rsid w:val="00664450"/>
    <w:rsid w:val="00681BEB"/>
    <w:rsid w:val="00682179"/>
    <w:rsid w:val="00682CAF"/>
    <w:rsid w:val="006936EB"/>
    <w:rsid w:val="00695777"/>
    <w:rsid w:val="006A204C"/>
    <w:rsid w:val="006A359E"/>
    <w:rsid w:val="006A688F"/>
    <w:rsid w:val="006B2383"/>
    <w:rsid w:val="006C07E8"/>
    <w:rsid w:val="006C0DC6"/>
    <w:rsid w:val="006C42CF"/>
    <w:rsid w:val="006D0144"/>
    <w:rsid w:val="006D2286"/>
    <w:rsid w:val="006D24EE"/>
    <w:rsid w:val="006D4418"/>
    <w:rsid w:val="006E0D0E"/>
    <w:rsid w:val="006E2851"/>
    <w:rsid w:val="006E3F9A"/>
    <w:rsid w:val="006E3FC8"/>
    <w:rsid w:val="006F1C41"/>
    <w:rsid w:val="006F2F5E"/>
    <w:rsid w:val="006F441C"/>
    <w:rsid w:val="00701B9C"/>
    <w:rsid w:val="00704D88"/>
    <w:rsid w:val="00705558"/>
    <w:rsid w:val="00707351"/>
    <w:rsid w:val="00707FDD"/>
    <w:rsid w:val="00712364"/>
    <w:rsid w:val="007125BD"/>
    <w:rsid w:val="007157EF"/>
    <w:rsid w:val="007173A8"/>
    <w:rsid w:val="00727574"/>
    <w:rsid w:val="0073193C"/>
    <w:rsid w:val="0073670F"/>
    <w:rsid w:val="007407CF"/>
    <w:rsid w:val="00740FCE"/>
    <w:rsid w:val="00743361"/>
    <w:rsid w:val="00745F38"/>
    <w:rsid w:val="00746D10"/>
    <w:rsid w:val="00753E67"/>
    <w:rsid w:val="00762171"/>
    <w:rsid w:val="007632A8"/>
    <w:rsid w:val="0076578B"/>
    <w:rsid w:val="0077449D"/>
    <w:rsid w:val="00785262"/>
    <w:rsid w:val="00795CE6"/>
    <w:rsid w:val="007A11F4"/>
    <w:rsid w:val="007A12DF"/>
    <w:rsid w:val="007A24CF"/>
    <w:rsid w:val="007A337A"/>
    <w:rsid w:val="007A5A47"/>
    <w:rsid w:val="007B17C4"/>
    <w:rsid w:val="007B1D2F"/>
    <w:rsid w:val="007B1F5A"/>
    <w:rsid w:val="007B38E3"/>
    <w:rsid w:val="007B3AB6"/>
    <w:rsid w:val="007B5AFF"/>
    <w:rsid w:val="007B6C02"/>
    <w:rsid w:val="007C136F"/>
    <w:rsid w:val="007C1BBE"/>
    <w:rsid w:val="007C5AF4"/>
    <w:rsid w:val="007D0589"/>
    <w:rsid w:val="007D0601"/>
    <w:rsid w:val="007D13B2"/>
    <w:rsid w:val="007D29DE"/>
    <w:rsid w:val="007D2C96"/>
    <w:rsid w:val="007D36E9"/>
    <w:rsid w:val="007D5767"/>
    <w:rsid w:val="007E2A45"/>
    <w:rsid w:val="007E440B"/>
    <w:rsid w:val="007F07CC"/>
    <w:rsid w:val="007F4926"/>
    <w:rsid w:val="007F793B"/>
    <w:rsid w:val="008020F4"/>
    <w:rsid w:val="00813EC8"/>
    <w:rsid w:val="00817F8C"/>
    <w:rsid w:val="00823FCF"/>
    <w:rsid w:val="00832627"/>
    <w:rsid w:val="0083295F"/>
    <w:rsid w:val="0083428B"/>
    <w:rsid w:val="00836561"/>
    <w:rsid w:val="008422E6"/>
    <w:rsid w:val="00845C58"/>
    <w:rsid w:val="0084748C"/>
    <w:rsid w:val="008476BE"/>
    <w:rsid w:val="00863B11"/>
    <w:rsid w:val="00876F99"/>
    <w:rsid w:val="00880333"/>
    <w:rsid w:val="008820B3"/>
    <w:rsid w:val="00886169"/>
    <w:rsid w:val="0089181A"/>
    <w:rsid w:val="008965F6"/>
    <w:rsid w:val="008A2B5E"/>
    <w:rsid w:val="008A65B6"/>
    <w:rsid w:val="008B4BAD"/>
    <w:rsid w:val="008C40F3"/>
    <w:rsid w:val="008D3386"/>
    <w:rsid w:val="008E2EB8"/>
    <w:rsid w:val="008E2FAE"/>
    <w:rsid w:val="008E3A18"/>
    <w:rsid w:val="008F704C"/>
    <w:rsid w:val="008F759A"/>
    <w:rsid w:val="0090206C"/>
    <w:rsid w:val="00902998"/>
    <w:rsid w:val="009046E2"/>
    <w:rsid w:val="00905524"/>
    <w:rsid w:val="0090566A"/>
    <w:rsid w:val="009064CF"/>
    <w:rsid w:val="00912728"/>
    <w:rsid w:val="00912C1B"/>
    <w:rsid w:val="009137AB"/>
    <w:rsid w:val="00920DBD"/>
    <w:rsid w:val="0092125E"/>
    <w:rsid w:val="00922B95"/>
    <w:rsid w:val="00923116"/>
    <w:rsid w:val="0092352F"/>
    <w:rsid w:val="00924319"/>
    <w:rsid w:val="00927B97"/>
    <w:rsid w:val="009301A4"/>
    <w:rsid w:val="009348C4"/>
    <w:rsid w:val="00942A9A"/>
    <w:rsid w:val="009439B5"/>
    <w:rsid w:val="009500FA"/>
    <w:rsid w:val="009510AD"/>
    <w:rsid w:val="00952A7A"/>
    <w:rsid w:val="0096440D"/>
    <w:rsid w:val="009746B4"/>
    <w:rsid w:val="00974BF8"/>
    <w:rsid w:val="00974DD3"/>
    <w:rsid w:val="009778A3"/>
    <w:rsid w:val="009812EB"/>
    <w:rsid w:val="009820DB"/>
    <w:rsid w:val="00983C25"/>
    <w:rsid w:val="009907C2"/>
    <w:rsid w:val="0099134A"/>
    <w:rsid w:val="00996CAD"/>
    <w:rsid w:val="009A3B33"/>
    <w:rsid w:val="009A45A0"/>
    <w:rsid w:val="009A58AF"/>
    <w:rsid w:val="009B35B5"/>
    <w:rsid w:val="009B4773"/>
    <w:rsid w:val="009B699C"/>
    <w:rsid w:val="009C165A"/>
    <w:rsid w:val="009D1C7E"/>
    <w:rsid w:val="009D2556"/>
    <w:rsid w:val="009D48E0"/>
    <w:rsid w:val="009E2662"/>
    <w:rsid w:val="009F2A12"/>
    <w:rsid w:val="009F3A77"/>
    <w:rsid w:val="009F5B70"/>
    <w:rsid w:val="00A05F0D"/>
    <w:rsid w:val="00A11354"/>
    <w:rsid w:val="00A162A9"/>
    <w:rsid w:val="00A16C40"/>
    <w:rsid w:val="00A178A9"/>
    <w:rsid w:val="00A31820"/>
    <w:rsid w:val="00A3246D"/>
    <w:rsid w:val="00A374ED"/>
    <w:rsid w:val="00A41799"/>
    <w:rsid w:val="00A512BC"/>
    <w:rsid w:val="00A522E7"/>
    <w:rsid w:val="00A53D5E"/>
    <w:rsid w:val="00A61F88"/>
    <w:rsid w:val="00A630FD"/>
    <w:rsid w:val="00A63220"/>
    <w:rsid w:val="00A6520B"/>
    <w:rsid w:val="00A72936"/>
    <w:rsid w:val="00A72BBD"/>
    <w:rsid w:val="00A74908"/>
    <w:rsid w:val="00A81E0E"/>
    <w:rsid w:val="00A81FEF"/>
    <w:rsid w:val="00A82E8D"/>
    <w:rsid w:val="00A85A21"/>
    <w:rsid w:val="00A91213"/>
    <w:rsid w:val="00A93F38"/>
    <w:rsid w:val="00A95630"/>
    <w:rsid w:val="00A960DC"/>
    <w:rsid w:val="00AA29B1"/>
    <w:rsid w:val="00AA66D7"/>
    <w:rsid w:val="00AB52CF"/>
    <w:rsid w:val="00AC100C"/>
    <w:rsid w:val="00AC3653"/>
    <w:rsid w:val="00AC3E53"/>
    <w:rsid w:val="00AC4859"/>
    <w:rsid w:val="00AC68FB"/>
    <w:rsid w:val="00AC6E30"/>
    <w:rsid w:val="00AD470C"/>
    <w:rsid w:val="00AE0241"/>
    <w:rsid w:val="00AE1DAD"/>
    <w:rsid w:val="00AE22A1"/>
    <w:rsid w:val="00AE455C"/>
    <w:rsid w:val="00AE5008"/>
    <w:rsid w:val="00AE7FB6"/>
    <w:rsid w:val="00B017AD"/>
    <w:rsid w:val="00B11579"/>
    <w:rsid w:val="00B22CDB"/>
    <w:rsid w:val="00B26302"/>
    <w:rsid w:val="00B345F1"/>
    <w:rsid w:val="00B3495A"/>
    <w:rsid w:val="00B37B3B"/>
    <w:rsid w:val="00B44C47"/>
    <w:rsid w:val="00B45CDE"/>
    <w:rsid w:val="00B57756"/>
    <w:rsid w:val="00B57F4F"/>
    <w:rsid w:val="00B74A29"/>
    <w:rsid w:val="00B7636D"/>
    <w:rsid w:val="00B80CF1"/>
    <w:rsid w:val="00B8749A"/>
    <w:rsid w:val="00BA2A38"/>
    <w:rsid w:val="00BA31C4"/>
    <w:rsid w:val="00BB02E6"/>
    <w:rsid w:val="00BB601F"/>
    <w:rsid w:val="00BC1A45"/>
    <w:rsid w:val="00BC5D7A"/>
    <w:rsid w:val="00BD0C60"/>
    <w:rsid w:val="00BE47B5"/>
    <w:rsid w:val="00BE4FCE"/>
    <w:rsid w:val="00BE51BC"/>
    <w:rsid w:val="00BE692D"/>
    <w:rsid w:val="00BF6982"/>
    <w:rsid w:val="00C007A0"/>
    <w:rsid w:val="00C01581"/>
    <w:rsid w:val="00C063F1"/>
    <w:rsid w:val="00C17BCF"/>
    <w:rsid w:val="00C201CA"/>
    <w:rsid w:val="00C21D80"/>
    <w:rsid w:val="00C3246A"/>
    <w:rsid w:val="00C3618F"/>
    <w:rsid w:val="00C457C6"/>
    <w:rsid w:val="00C46402"/>
    <w:rsid w:val="00C478E0"/>
    <w:rsid w:val="00C532E3"/>
    <w:rsid w:val="00C65564"/>
    <w:rsid w:val="00C92AC5"/>
    <w:rsid w:val="00C9657A"/>
    <w:rsid w:val="00CA3652"/>
    <w:rsid w:val="00CA5486"/>
    <w:rsid w:val="00CA61D8"/>
    <w:rsid w:val="00CB1984"/>
    <w:rsid w:val="00CC2DA1"/>
    <w:rsid w:val="00CC3890"/>
    <w:rsid w:val="00CC736B"/>
    <w:rsid w:val="00CD1D98"/>
    <w:rsid w:val="00CD5C1F"/>
    <w:rsid w:val="00CE172B"/>
    <w:rsid w:val="00CF0586"/>
    <w:rsid w:val="00CF1267"/>
    <w:rsid w:val="00CF45DF"/>
    <w:rsid w:val="00D00A67"/>
    <w:rsid w:val="00D00FA8"/>
    <w:rsid w:val="00D03E5C"/>
    <w:rsid w:val="00D05854"/>
    <w:rsid w:val="00D07A52"/>
    <w:rsid w:val="00D13200"/>
    <w:rsid w:val="00D24B3C"/>
    <w:rsid w:val="00D24D76"/>
    <w:rsid w:val="00D26769"/>
    <w:rsid w:val="00D27AF8"/>
    <w:rsid w:val="00D3300C"/>
    <w:rsid w:val="00D369F1"/>
    <w:rsid w:val="00D40076"/>
    <w:rsid w:val="00D40233"/>
    <w:rsid w:val="00D414C2"/>
    <w:rsid w:val="00D47251"/>
    <w:rsid w:val="00D505A5"/>
    <w:rsid w:val="00D6543F"/>
    <w:rsid w:val="00D74E0C"/>
    <w:rsid w:val="00D82D06"/>
    <w:rsid w:val="00D83966"/>
    <w:rsid w:val="00D91D46"/>
    <w:rsid w:val="00D94688"/>
    <w:rsid w:val="00D96A64"/>
    <w:rsid w:val="00D96CD3"/>
    <w:rsid w:val="00DA14D3"/>
    <w:rsid w:val="00DA1776"/>
    <w:rsid w:val="00DA3AE2"/>
    <w:rsid w:val="00DA4B6C"/>
    <w:rsid w:val="00DA56CD"/>
    <w:rsid w:val="00DA6036"/>
    <w:rsid w:val="00DA7D37"/>
    <w:rsid w:val="00DB1176"/>
    <w:rsid w:val="00DB4C65"/>
    <w:rsid w:val="00DB55CB"/>
    <w:rsid w:val="00DB5A2E"/>
    <w:rsid w:val="00DC0528"/>
    <w:rsid w:val="00DC1104"/>
    <w:rsid w:val="00DC2470"/>
    <w:rsid w:val="00DC7466"/>
    <w:rsid w:val="00DC7E1C"/>
    <w:rsid w:val="00DD6FDC"/>
    <w:rsid w:val="00DE16D8"/>
    <w:rsid w:val="00DE267F"/>
    <w:rsid w:val="00DE4AC5"/>
    <w:rsid w:val="00DE65A2"/>
    <w:rsid w:val="00DE6BBA"/>
    <w:rsid w:val="00DE6C38"/>
    <w:rsid w:val="00DF2DCC"/>
    <w:rsid w:val="00DF2E81"/>
    <w:rsid w:val="00DF2E98"/>
    <w:rsid w:val="00DF4E45"/>
    <w:rsid w:val="00E005C9"/>
    <w:rsid w:val="00E01D0E"/>
    <w:rsid w:val="00E042C4"/>
    <w:rsid w:val="00E04517"/>
    <w:rsid w:val="00E0578E"/>
    <w:rsid w:val="00E05CD1"/>
    <w:rsid w:val="00E10510"/>
    <w:rsid w:val="00E15D61"/>
    <w:rsid w:val="00E16215"/>
    <w:rsid w:val="00E16F7F"/>
    <w:rsid w:val="00E237E8"/>
    <w:rsid w:val="00E27FE1"/>
    <w:rsid w:val="00E31650"/>
    <w:rsid w:val="00E32A87"/>
    <w:rsid w:val="00E35169"/>
    <w:rsid w:val="00E37954"/>
    <w:rsid w:val="00E379A9"/>
    <w:rsid w:val="00E42683"/>
    <w:rsid w:val="00E4463D"/>
    <w:rsid w:val="00E53724"/>
    <w:rsid w:val="00E552C8"/>
    <w:rsid w:val="00E60EEB"/>
    <w:rsid w:val="00E75006"/>
    <w:rsid w:val="00E76ADA"/>
    <w:rsid w:val="00E81CA7"/>
    <w:rsid w:val="00E84350"/>
    <w:rsid w:val="00E84657"/>
    <w:rsid w:val="00E85863"/>
    <w:rsid w:val="00E85871"/>
    <w:rsid w:val="00E862EA"/>
    <w:rsid w:val="00E900F4"/>
    <w:rsid w:val="00E91AE4"/>
    <w:rsid w:val="00E93679"/>
    <w:rsid w:val="00EA0789"/>
    <w:rsid w:val="00EA0D1F"/>
    <w:rsid w:val="00EA431D"/>
    <w:rsid w:val="00EB1DBF"/>
    <w:rsid w:val="00EB35A3"/>
    <w:rsid w:val="00EB5272"/>
    <w:rsid w:val="00EB673B"/>
    <w:rsid w:val="00EC4BCD"/>
    <w:rsid w:val="00ED20B4"/>
    <w:rsid w:val="00ED54F1"/>
    <w:rsid w:val="00EE260B"/>
    <w:rsid w:val="00EF5739"/>
    <w:rsid w:val="00EF7715"/>
    <w:rsid w:val="00F0321D"/>
    <w:rsid w:val="00F12A02"/>
    <w:rsid w:val="00F133F3"/>
    <w:rsid w:val="00F158DA"/>
    <w:rsid w:val="00F210B1"/>
    <w:rsid w:val="00F24CB9"/>
    <w:rsid w:val="00F33F5E"/>
    <w:rsid w:val="00F35716"/>
    <w:rsid w:val="00F379BC"/>
    <w:rsid w:val="00F52618"/>
    <w:rsid w:val="00F60840"/>
    <w:rsid w:val="00F6174A"/>
    <w:rsid w:val="00F61ECB"/>
    <w:rsid w:val="00F63A7B"/>
    <w:rsid w:val="00F6742C"/>
    <w:rsid w:val="00F75B86"/>
    <w:rsid w:val="00F77933"/>
    <w:rsid w:val="00F8411A"/>
    <w:rsid w:val="00F85862"/>
    <w:rsid w:val="00F93852"/>
    <w:rsid w:val="00FA0159"/>
    <w:rsid w:val="00FA1125"/>
    <w:rsid w:val="00FA5D1B"/>
    <w:rsid w:val="00FA5D57"/>
    <w:rsid w:val="00FB033B"/>
    <w:rsid w:val="00FB2A72"/>
    <w:rsid w:val="00FC1405"/>
    <w:rsid w:val="00FC56A0"/>
    <w:rsid w:val="00FD7394"/>
    <w:rsid w:val="00FE0B1E"/>
    <w:rsid w:val="00FE3AE6"/>
    <w:rsid w:val="00FE4BD2"/>
    <w:rsid w:val="00FE7316"/>
    <w:rsid w:val="00FF0913"/>
    <w:rsid w:val="00FF1D05"/>
    <w:rsid w:val="00FF4890"/>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E8598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atentStyles>
  <w:style w:type="paragraph" w:default="1" w:styleId="Normal">
    <w:name w:val="Normal"/>
    <w:qFormat/>
    <w:rsid w:val="002D6A0C"/>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tabs>
        <w:tab w:val="num" w:pos="360"/>
      </w:tabs>
      <w:spacing w:before="0" w:after="200" w:line="276" w:lineRule="auto"/>
      <w:ind w:left="360" w:hanging="360"/>
    </w:pPr>
  </w:style>
  <w:style w:type="paragraph" w:styleId="ListNumber">
    <w:name w:val="List Number"/>
    <w:basedOn w:val="Normal"/>
    <w:uiPriority w:val="99"/>
    <w:rsid w:val="0003123C"/>
    <w:pPr>
      <w:numPr>
        <w:numId w:val="6"/>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
      </w:numPr>
      <w:spacing w:before="0" w:after="0" w:line="216" w:lineRule="auto"/>
      <w:ind w:left="284" w:hanging="284"/>
    </w:pPr>
    <w:rPr>
      <w:sz w:val="20"/>
    </w:rPr>
  </w:style>
  <w:style w:type="paragraph" w:customStyle="1" w:styleId="Graphbullet2">
    <w:name w:val="Graph bullet 2"/>
    <w:basedOn w:val="Normal"/>
    <w:qFormat/>
    <w:rsid w:val="008965F6"/>
    <w:pPr>
      <w:numPr>
        <w:numId w:val="4"/>
      </w:numPr>
      <w:spacing w:before="0" w:after="0" w:line="216" w:lineRule="auto"/>
      <w:ind w:left="284" w:hanging="284"/>
    </w:pPr>
    <w:rPr>
      <w:sz w:val="20"/>
    </w:rPr>
  </w:style>
  <w:style w:type="paragraph" w:customStyle="1" w:styleId="Graphbullet3">
    <w:name w:val="Graph bullet 3"/>
    <w:basedOn w:val="Normal"/>
    <w:qFormat/>
    <w:rsid w:val="008965F6"/>
    <w:pPr>
      <w:numPr>
        <w:numId w:val="3"/>
      </w:numPr>
      <w:spacing w:before="0" w:after="0" w:line="216" w:lineRule="auto"/>
      <w:ind w:left="284" w:hanging="284"/>
    </w:pPr>
    <w:rPr>
      <w:sz w:val="20"/>
    </w:rPr>
  </w:style>
  <w:style w:type="paragraph" w:customStyle="1" w:styleId="Graphbullet4">
    <w:name w:val="Graph bullet 4"/>
    <w:basedOn w:val="Normal"/>
    <w:qFormat/>
    <w:rsid w:val="008965F6"/>
    <w:pPr>
      <w:numPr>
        <w:numId w:val="5"/>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paragraph" w:styleId="CommentText">
    <w:name w:val="annotation text"/>
    <w:basedOn w:val="Normal"/>
    <w:link w:val="CommentTextChar"/>
    <w:uiPriority w:val="99"/>
    <w:unhideWhenUsed/>
    <w:rsid w:val="0020483E"/>
    <w:pPr>
      <w:spacing w:line="240" w:lineRule="auto"/>
    </w:pPr>
    <w:rPr>
      <w:sz w:val="20"/>
      <w:szCs w:val="20"/>
    </w:rPr>
  </w:style>
  <w:style w:type="character" w:customStyle="1" w:styleId="CommentTextChar">
    <w:name w:val="Comment Text Char"/>
    <w:basedOn w:val="DefaultParagraphFont"/>
    <w:link w:val="CommentText"/>
    <w:uiPriority w:val="99"/>
    <w:rsid w:val="0020483E"/>
    <w:rPr>
      <w:color w:val="595959" w:themeColor="text1" w:themeTint="A6"/>
      <w:sz w:val="20"/>
      <w:szCs w:val="20"/>
    </w:rPr>
  </w:style>
  <w:style w:type="paragraph" w:styleId="CommentSubject">
    <w:name w:val="annotation subject"/>
    <w:basedOn w:val="CommentText"/>
    <w:next w:val="CommentText"/>
    <w:link w:val="CommentSubjectChar"/>
    <w:uiPriority w:val="99"/>
    <w:semiHidden/>
    <w:unhideWhenUsed/>
    <w:rsid w:val="0020483E"/>
    <w:rPr>
      <w:b/>
      <w:bCs/>
    </w:rPr>
  </w:style>
  <w:style w:type="character" w:customStyle="1" w:styleId="CommentSubjectChar">
    <w:name w:val="Comment Subject Char"/>
    <w:basedOn w:val="CommentTextChar"/>
    <w:link w:val="CommentSubject"/>
    <w:uiPriority w:val="99"/>
    <w:semiHidden/>
    <w:rsid w:val="0020483E"/>
    <w:rPr>
      <w:b/>
      <w:bCs/>
      <w:color w:val="595959" w:themeColor="text1" w:themeTint="A6"/>
      <w:sz w:val="20"/>
      <w:szCs w:val="20"/>
    </w:rPr>
  </w:style>
  <w:style w:type="paragraph" w:styleId="NormalWeb">
    <w:name w:val="Normal (Web)"/>
    <w:basedOn w:val="Normal"/>
    <w:uiPriority w:val="99"/>
    <w:unhideWhenUsed/>
    <w:rsid w:val="00FA5D1B"/>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tab-span">
    <w:name w:val="apple-tab-span"/>
    <w:basedOn w:val="DefaultParagraphFont"/>
    <w:rsid w:val="00482DAB"/>
  </w:style>
  <w:style w:type="paragraph" w:styleId="FootnoteText">
    <w:name w:val="footnote text"/>
    <w:basedOn w:val="Normal"/>
    <w:link w:val="FootnoteTextChar"/>
    <w:uiPriority w:val="99"/>
    <w:semiHidden/>
    <w:unhideWhenUsed/>
    <w:rsid w:val="00D0585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D05854"/>
    <w:rPr>
      <w:color w:val="595959" w:themeColor="text1" w:themeTint="A6"/>
      <w:sz w:val="20"/>
      <w:szCs w:val="20"/>
    </w:rPr>
  </w:style>
  <w:style w:type="character" w:styleId="FootnoteReference">
    <w:name w:val="footnote reference"/>
    <w:basedOn w:val="DefaultParagraphFont"/>
    <w:uiPriority w:val="99"/>
    <w:semiHidden/>
    <w:unhideWhenUsed/>
    <w:rsid w:val="00D05854"/>
    <w:rPr>
      <w:vertAlign w:val="superscript"/>
    </w:rPr>
  </w:style>
  <w:style w:type="paragraph" w:styleId="EndnoteText">
    <w:name w:val="endnote text"/>
    <w:basedOn w:val="Normal"/>
    <w:link w:val="EndnoteTextChar"/>
    <w:uiPriority w:val="99"/>
    <w:semiHidden/>
    <w:unhideWhenUsed/>
    <w:rsid w:val="00D05854"/>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D05854"/>
    <w:rPr>
      <w:color w:val="595959" w:themeColor="text1" w:themeTint="A6"/>
      <w:sz w:val="20"/>
      <w:szCs w:val="20"/>
    </w:rPr>
  </w:style>
  <w:style w:type="character" w:styleId="EndnoteReference">
    <w:name w:val="endnote reference"/>
    <w:basedOn w:val="DefaultParagraphFont"/>
    <w:uiPriority w:val="99"/>
    <w:semiHidden/>
    <w:unhideWhenUsed/>
    <w:rsid w:val="00D05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880385">
      <w:bodyDiv w:val="1"/>
      <w:marLeft w:val="0"/>
      <w:marRight w:val="0"/>
      <w:marTop w:val="0"/>
      <w:marBottom w:val="0"/>
      <w:divBdr>
        <w:top w:val="none" w:sz="0" w:space="0" w:color="auto"/>
        <w:left w:val="none" w:sz="0" w:space="0" w:color="auto"/>
        <w:bottom w:val="none" w:sz="0" w:space="0" w:color="auto"/>
        <w:right w:val="none" w:sz="0" w:space="0" w:color="auto"/>
      </w:divBdr>
    </w:div>
    <w:div w:id="302272600">
      <w:bodyDiv w:val="1"/>
      <w:marLeft w:val="0"/>
      <w:marRight w:val="0"/>
      <w:marTop w:val="0"/>
      <w:marBottom w:val="0"/>
      <w:divBdr>
        <w:top w:val="none" w:sz="0" w:space="0" w:color="auto"/>
        <w:left w:val="none" w:sz="0" w:space="0" w:color="auto"/>
        <w:bottom w:val="none" w:sz="0" w:space="0" w:color="auto"/>
        <w:right w:val="none" w:sz="0" w:space="0" w:color="auto"/>
      </w:divBdr>
    </w:div>
    <w:div w:id="304509702">
      <w:bodyDiv w:val="1"/>
      <w:marLeft w:val="0"/>
      <w:marRight w:val="0"/>
      <w:marTop w:val="0"/>
      <w:marBottom w:val="0"/>
      <w:divBdr>
        <w:top w:val="none" w:sz="0" w:space="0" w:color="auto"/>
        <w:left w:val="none" w:sz="0" w:space="0" w:color="auto"/>
        <w:bottom w:val="none" w:sz="0" w:space="0" w:color="auto"/>
        <w:right w:val="none" w:sz="0" w:space="0" w:color="auto"/>
      </w:divBdr>
    </w:div>
    <w:div w:id="358941957">
      <w:bodyDiv w:val="1"/>
      <w:marLeft w:val="0"/>
      <w:marRight w:val="0"/>
      <w:marTop w:val="0"/>
      <w:marBottom w:val="0"/>
      <w:divBdr>
        <w:top w:val="none" w:sz="0" w:space="0" w:color="auto"/>
        <w:left w:val="none" w:sz="0" w:space="0" w:color="auto"/>
        <w:bottom w:val="none" w:sz="0" w:space="0" w:color="auto"/>
        <w:right w:val="none" w:sz="0" w:space="0" w:color="auto"/>
      </w:divBdr>
    </w:div>
    <w:div w:id="537355417">
      <w:bodyDiv w:val="1"/>
      <w:marLeft w:val="0"/>
      <w:marRight w:val="0"/>
      <w:marTop w:val="0"/>
      <w:marBottom w:val="0"/>
      <w:divBdr>
        <w:top w:val="none" w:sz="0" w:space="0" w:color="auto"/>
        <w:left w:val="none" w:sz="0" w:space="0" w:color="auto"/>
        <w:bottom w:val="none" w:sz="0" w:space="0" w:color="auto"/>
        <w:right w:val="none" w:sz="0" w:space="0" w:color="auto"/>
      </w:divBdr>
    </w:div>
    <w:div w:id="1038821171">
      <w:bodyDiv w:val="1"/>
      <w:marLeft w:val="0"/>
      <w:marRight w:val="0"/>
      <w:marTop w:val="0"/>
      <w:marBottom w:val="0"/>
      <w:divBdr>
        <w:top w:val="none" w:sz="0" w:space="0" w:color="auto"/>
        <w:left w:val="none" w:sz="0" w:space="0" w:color="auto"/>
        <w:bottom w:val="none" w:sz="0" w:space="0" w:color="auto"/>
        <w:right w:val="none" w:sz="0" w:space="0" w:color="auto"/>
      </w:divBdr>
    </w:div>
    <w:div w:id="1069771028">
      <w:bodyDiv w:val="1"/>
      <w:marLeft w:val="0"/>
      <w:marRight w:val="0"/>
      <w:marTop w:val="0"/>
      <w:marBottom w:val="0"/>
      <w:divBdr>
        <w:top w:val="none" w:sz="0" w:space="0" w:color="auto"/>
        <w:left w:val="none" w:sz="0" w:space="0" w:color="auto"/>
        <w:bottom w:val="none" w:sz="0" w:space="0" w:color="auto"/>
        <w:right w:val="none" w:sz="0" w:space="0" w:color="auto"/>
      </w:divBdr>
    </w:div>
    <w:div w:id="1119225199">
      <w:bodyDiv w:val="1"/>
      <w:marLeft w:val="0"/>
      <w:marRight w:val="0"/>
      <w:marTop w:val="0"/>
      <w:marBottom w:val="0"/>
      <w:divBdr>
        <w:top w:val="none" w:sz="0" w:space="0" w:color="auto"/>
        <w:left w:val="none" w:sz="0" w:space="0" w:color="auto"/>
        <w:bottom w:val="none" w:sz="0" w:space="0" w:color="auto"/>
        <w:right w:val="none" w:sz="0" w:space="0" w:color="auto"/>
      </w:divBdr>
    </w:div>
    <w:div w:id="1176463366">
      <w:bodyDiv w:val="1"/>
      <w:marLeft w:val="0"/>
      <w:marRight w:val="0"/>
      <w:marTop w:val="0"/>
      <w:marBottom w:val="0"/>
      <w:divBdr>
        <w:top w:val="none" w:sz="0" w:space="0" w:color="auto"/>
        <w:left w:val="none" w:sz="0" w:space="0" w:color="auto"/>
        <w:bottom w:val="none" w:sz="0" w:space="0" w:color="auto"/>
        <w:right w:val="none" w:sz="0" w:space="0" w:color="auto"/>
      </w:divBdr>
    </w:div>
    <w:div w:id="1231385170">
      <w:bodyDiv w:val="1"/>
      <w:marLeft w:val="0"/>
      <w:marRight w:val="0"/>
      <w:marTop w:val="0"/>
      <w:marBottom w:val="0"/>
      <w:divBdr>
        <w:top w:val="none" w:sz="0" w:space="0" w:color="auto"/>
        <w:left w:val="none" w:sz="0" w:space="0" w:color="auto"/>
        <w:bottom w:val="none" w:sz="0" w:space="0" w:color="auto"/>
        <w:right w:val="none" w:sz="0" w:space="0" w:color="auto"/>
      </w:divBdr>
    </w:div>
    <w:div w:id="1450122557">
      <w:bodyDiv w:val="1"/>
      <w:marLeft w:val="0"/>
      <w:marRight w:val="0"/>
      <w:marTop w:val="0"/>
      <w:marBottom w:val="0"/>
      <w:divBdr>
        <w:top w:val="none" w:sz="0" w:space="0" w:color="auto"/>
        <w:left w:val="none" w:sz="0" w:space="0" w:color="auto"/>
        <w:bottom w:val="none" w:sz="0" w:space="0" w:color="auto"/>
        <w:right w:val="none" w:sz="0" w:space="0" w:color="auto"/>
      </w:divBdr>
    </w:div>
    <w:div w:id="1640724725">
      <w:bodyDiv w:val="1"/>
      <w:marLeft w:val="0"/>
      <w:marRight w:val="0"/>
      <w:marTop w:val="0"/>
      <w:marBottom w:val="0"/>
      <w:divBdr>
        <w:top w:val="none" w:sz="0" w:space="0" w:color="auto"/>
        <w:left w:val="none" w:sz="0" w:space="0" w:color="auto"/>
        <w:bottom w:val="none" w:sz="0" w:space="0" w:color="auto"/>
        <w:right w:val="none" w:sz="0" w:space="0" w:color="auto"/>
      </w:divBdr>
    </w:div>
    <w:div w:id="1694307895">
      <w:bodyDiv w:val="1"/>
      <w:marLeft w:val="0"/>
      <w:marRight w:val="0"/>
      <w:marTop w:val="0"/>
      <w:marBottom w:val="0"/>
      <w:divBdr>
        <w:top w:val="none" w:sz="0" w:space="0" w:color="auto"/>
        <w:left w:val="none" w:sz="0" w:space="0" w:color="auto"/>
        <w:bottom w:val="none" w:sz="0" w:space="0" w:color="auto"/>
        <w:right w:val="none" w:sz="0" w:space="0" w:color="auto"/>
      </w:divBdr>
    </w:div>
    <w:div w:id="2023625048">
      <w:bodyDiv w:val="1"/>
      <w:marLeft w:val="0"/>
      <w:marRight w:val="0"/>
      <w:marTop w:val="0"/>
      <w:marBottom w:val="0"/>
      <w:divBdr>
        <w:top w:val="none" w:sz="0" w:space="0" w:color="auto"/>
        <w:left w:val="none" w:sz="0" w:space="0" w:color="auto"/>
        <w:bottom w:val="none" w:sz="0" w:space="0" w:color="auto"/>
        <w:right w:val="none" w:sz="0" w:space="0" w:color="auto"/>
      </w:divBdr>
    </w:div>
    <w:div w:id="212350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estcs.club/going_viral/index.html" TargetMode="External"/><Relationship Id="rId37" Type="http://schemas.openxmlformats.org/officeDocument/2006/relationships/image" Target="media/image22.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s://westcs.club/going_viral/" TargetMode="External"/><Relationship Id="rId35" Type="http://schemas.openxmlformats.org/officeDocument/2006/relationships/chart" Target="charts/chart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beckerbauer336\AppData\Roaming\Microsoft\Templates\Professional%20services%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06487C67B445DFB59253C175C12273"/>
        <w:category>
          <w:name w:val="General"/>
          <w:gallery w:val="placeholder"/>
        </w:category>
        <w:types>
          <w:type w:val="bbPlcHdr"/>
        </w:types>
        <w:behaviors>
          <w:behavior w:val="content"/>
        </w:behaviors>
        <w:guid w:val="{D9AB06BE-1E8E-4F58-A3FE-89D9344B317C}"/>
      </w:docPartPr>
      <w:docPartBody>
        <w:p w:rsidR="00882485" w:rsidRDefault="00882485">
          <w:pPr>
            <w:pStyle w:val="DE06487C67B445DFB59253C175C12273"/>
          </w:pPr>
          <w:r w:rsidRPr="00E237E8">
            <w:t>PROFESSIONAL</w:t>
          </w:r>
        </w:p>
      </w:docPartBody>
    </w:docPart>
    <w:docPart>
      <w:docPartPr>
        <w:name w:val="8CF6F26D7C9246AF8610150002A1F51D"/>
        <w:category>
          <w:name w:val="General"/>
          <w:gallery w:val="placeholder"/>
        </w:category>
        <w:types>
          <w:type w:val="bbPlcHdr"/>
        </w:types>
        <w:behaviors>
          <w:behavior w:val="content"/>
        </w:behaviors>
        <w:guid w:val="{C295D9E0-52BD-4D3C-B4EE-1484E6D761DC}"/>
      </w:docPartPr>
      <w:docPartBody>
        <w:p w:rsidR="00882485" w:rsidRDefault="00882485">
          <w:pPr>
            <w:pStyle w:val="8CF6F26D7C9246AF8610150002A1F51D"/>
          </w:pPr>
          <w:r w:rsidRPr="00E237E8">
            <w:rPr>
              <w:rStyle w:val="Bold"/>
            </w:rPr>
            <w:t>Ownership:</w:t>
          </w:r>
        </w:p>
      </w:docPartBody>
    </w:docPart>
    <w:docPart>
      <w:docPartPr>
        <w:name w:val="D6A4CE9E0C8444A682F2819A87F277AC"/>
        <w:category>
          <w:name w:val="General"/>
          <w:gallery w:val="placeholder"/>
        </w:category>
        <w:types>
          <w:type w:val="bbPlcHdr"/>
        </w:types>
        <w:behaviors>
          <w:behavior w:val="content"/>
        </w:behaviors>
        <w:guid w:val="{C2B38E1E-B958-4B98-B033-6BF38BC400B1}"/>
      </w:docPartPr>
      <w:docPartBody>
        <w:p w:rsidR="00882485" w:rsidRDefault="00882485">
          <w:pPr>
            <w:pStyle w:val="D6A4CE9E0C8444A682F2819A87F277AC"/>
          </w:pPr>
          <w:r w:rsidRPr="00E237E8">
            <w:t>STRENGTHS</w:t>
          </w:r>
        </w:p>
      </w:docPartBody>
    </w:docPart>
    <w:docPart>
      <w:docPartPr>
        <w:name w:val="81DBA144162D45589BD55C6F4A2652C9"/>
        <w:category>
          <w:name w:val="General"/>
          <w:gallery w:val="placeholder"/>
        </w:category>
        <w:types>
          <w:type w:val="bbPlcHdr"/>
        </w:types>
        <w:behaviors>
          <w:behavior w:val="content"/>
        </w:behaviors>
        <w:guid w:val="{627DEEAA-8ACF-4ED3-9517-F75ED5E42425}"/>
      </w:docPartPr>
      <w:docPartBody>
        <w:p w:rsidR="00882485" w:rsidRDefault="00882485">
          <w:pPr>
            <w:pStyle w:val="81DBA144162D45589BD55C6F4A2652C9"/>
          </w:pPr>
          <w:r w:rsidRPr="00E237E8">
            <w:t>OPPORTUNITIES</w:t>
          </w:r>
        </w:p>
      </w:docPartBody>
    </w:docPart>
    <w:docPart>
      <w:docPartPr>
        <w:name w:val="B35A79A3DBBB4407893D3AE870A7FBEF"/>
        <w:category>
          <w:name w:val="General"/>
          <w:gallery w:val="placeholder"/>
        </w:category>
        <w:types>
          <w:type w:val="bbPlcHdr"/>
        </w:types>
        <w:behaviors>
          <w:behavior w:val="content"/>
        </w:behaviors>
        <w:guid w:val="{1B137CFE-6F8A-4B33-81DA-C38B55DB40E9}"/>
      </w:docPartPr>
      <w:docPartBody>
        <w:p w:rsidR="00882485" w:rsidRDefault="00882485">
          <w:pPr>
            <w:pStyle w:val="B35A79A3DBBB4407893D3AE870A7FBEF"/>
          </w:pPr>
          <w:r w:rsidRPr="00E237E8">
            <w:t>THREATS</w:t>
          </w:r>
        </w:p>
      </w:docPartBody>
    </w:docPart>
    <w:docPart>
      <w:docPartPr>
        <w:name w:val="5B9CB8EDA30F473E947F7599AAE7CBE6"/>
        <w:category>
          <w:name w:val="General"/>
          <w:gallery w:val="placeholder"/>
        </w:category>
        <w:types>
          <w:type w:val="bbPlcHdr"/>
        </w:types>
        <w:behaviors>
          <w:behavior w:val="content"/>
        </w:behaviors>
        <w:guid w:val="{B27D51BE-096D-403B-B09C-0EE61CA6B3C3}"/>
      </w:docPartPr>
      <w:docPartBody>
        <w:p w:rsidR="009806BD" w:rsidRDefault="009806BD" w:rsidP="009806BD">
          <w:pPr>
            <w:pStyle w:val="5B9CB8EDA30F473E947F7599AAE7CBE6"/>
          </w:pPr>
          <w:r w:rsidRPr="00E237E8">
            <w:t>Financial Plan</w:t>
          </w:r>
        </w:p>
      </w:docPartBody>
    </w:docPart>
    <w:docPart>
      <w:docPartPr>
        <w:name w:val="1671E9120DA44484B2A24EC8BB679457"/>
        <w:category>
          <w:name w:val="General"/>
          <w:gallery w:val="placeholder"/>
        </w:category>
        <w:types>
          <w:type w:val="bbPlcHdr"/>
        </w:types>
        <w:behaviors>
          <w:behavior w:val="content"/>
        </w:behaviors>
        <w:guid w:val="{A2DA0D1A-A509-475C-B405-8A1E6A6EE122}"/>
      </w:docPartPr>
      <w:docPartBody>
        <w:p w:rsidR="009806BD" w:rsidRDefault="009806BD" w:rsidP="009806BD">
          <w:pPr>
            <w:pStyle w:val="1671E9120DA44484B2A24EC8BB679457"/>
          </w:pPr>
          <w:r w:rsidRPr="00E237E8">
            <w:t>START-UP COSTS</w:t>
          </w:r>
        </w:p>
      </w:docPartBody>
    </w:docPart>
    <w:docPart>
      <w:docPartPr>
        <w:name w:val="5353986134784A96B9B110482ABA95A6"/>
        <w:category>
          <w:name w:val="General"/>
          <w:gallery w:val="placeholder"/>
        </w:category>
        <w:types>
          <w:type w:val="bbPlcHdr"/>
        </w:types>
        <w:behaviors>
          <w:behavior w:val="content"/>
        </w:behaviors>
        <w:guid w:val="{BE389642-C3DA-4B0B-BCA0-524D11E3C4D1}"/>
      </w:docPartPr>
      <w:docPartBody>
        <w:p w:rsidR="009806BD" w:rsidRDefault="009806BD" w:rsidP="009806BD">
          <w:pPr>
            <w:pStyle w:val="5353986134784A96B9B110482ABA95A6"/>
          </w:pPr>
          <w:r w:rsidRPr="00E237E8">
            <w:rPr>
              <w:rStyle w:val="Bold"/>
            </w:rPr>
            <w:t>COST ITEMS</w:t>
          </w:r>
        </w:p>
      </w:docPartBody>
    </w:docPart>
    <w:docPart>
      <w:docPartPr>
        <w:name w:val="84B745CD94904CE0AE738B676FFD9396"/>
        <w:category>
          <w:name w:val="General"/>
          <w:gallery w:val="placeholder"/>
        </w:category>
        <w:types>
          <w:type w:val="bbPlcHdr"/>
        </w:types>
        <w:behaviors>
          <w:behavior w:val="content"/>
        </w:behaviors>
        <w:guid w:val="{BEBECA3E-FBCB-4192-BDEE-E775D4E4B742}"/>
      </w:docPartPr>
      <w:docPartBody>
        <w:p w:rsidR="009806BD" w:rsidRDefault="009806BD" w:rsidP="009806BD">
          <w:pPr>
            <w:pStyle w:val="84B745CD94904CE0AE738B676FFD9396"/>
          </w:pPr>
          <w:r w:rsidRPr="00E237E8">
            <w:rPr>
              <w:rStyle w:val="Bold"/>
            </w:rPr>
            <w:t>MONTHS</w:t>
          </w:r>
        </w:p>
      </w:docPartBody>
    </w:docPart>
    <w:docPart>
      <w:docPartPr>
        <w:name w:val="75818D9A5F6445C19F50A412462D261F"/>
        <w:category>
          <w:name w:val="General"/>
          <w:gallery w:val="placeholder"/>
        </w:category>
        <w:types>
          <w:type w:val="bbPlcHdr"/>
        </w:types>
        <w:behaviors>
          <w:behavior w:val="content"/>
        </w:behaviors>
        <w:guid w:val="{FCBC54EE-1FC6-4AA0-A40C-ADF2648D071A}"/>
      </w:docPartPr>
      <w:docPartBody>
        <w:p w:rsidR="009806BD" w:rsidRDefault="009806BD" w:rsidP="009806BD">
          <w:pPr>
            <w:pStyle w:val="75818D9A5F6445C19F50A412462D261F"/>
          </w:pPr>
          <w:r w:rsidRPr="00E237E8">
            <w:rPr>
              <w:rStyle w:val="Bold"/>
            </w:rPr>
            <w:t>COST/ MONTH</w:t>
          </w:r>
        </w:p>
      </w:docPartBody>
    </w:docPart>
    <w:docPart>
      <w:docPartPr>
        <w:name w:val="E3428DBF330C45D099EB68085B722313"/>
        <w:category>
          <w:name w:val="General"/>
          <w:gallery w:val="placeholder"/>
        </w:category>
        <w:types>
          <w:type w:val="bbPlcHdr"/>
        </w:types>
        <w:behaviors>
          <w:behavior w:val="content"/>
        </w:behaviors>
        <w:guid w:val="{2A07B966-9C0D-4045-9B9D-5834F3A278C8}"/>
      </w:docPartPr>
      <w:docPartBody>
        <w:p w:rsidR="009806BD" w:rsidRDefault="009806BD" w:rsidP="009806BD">
          <w:pPr>
            <w:pStyle w:val="E3428DBF330C45D099EB68085B722313"/>
          </w:pPr>
          <w:r w:rsidRPr="00E237E8">
            <w:rPr>
              <w:rStyle w:val="Bold"/>
            </w:rPr>
            <w:t>ONE-TIME COST</w:t>
          </w:r>
        </w:p>
      </w:docPartBody>
    </w:docPart>
    <w:docPart>
      <w:docPartPr>
        <w:name w:val="DE1F9E53B93346F4BF3AE64646F9345E"/>
        <w:category>
          <w:name w:val="General"/>
          <w:gallery w:val="placeholder"/>
        </w:category>
        <w:types>
          <w:type w:val="bbPlcHdr"/>
        </w:types>
        <w:behaviors>
          <w:behavior w:val="content"/>
        </w:behaviors>
        <w:guid w:val="{A56034CA-1757-482A-841B-404EAEAC9CA9}"/>
      </w:docPartPr>
      <w:docPartBody>
        <w:p w:rsidR="009806BD" w:rsidRDefault="009806BD" w:rsidP="009806BD">
          <w:pPr>
            <w:pStyle w:val="DE1F9E53B93346F4BF3AE64646F9345E"/>
          </w:pPr>
          <w:r w:rsidRPr="00E237E8">
            <w:rPr>
              <w:rStyle w:val="Bold"/>
            </w:rPr>
            <w:t>TOTAL COST</w:t>
          </w:r>
        </w:p>
      </w:docPartBody>
    </w:docPart>
    <w:docPart>
      <w:docPartPr>
        <w:name w:val="C622D6FD42E54BF6B498AA4DCAADBD8C"/>
        <w:category>
          <w:name w:val="General"/>
          <w:gallery w:val="placeholder"/>
        </w:category>
        <w:types>
          <w:type w:val="bbPlcHdr"/>
        </w:types>
        <w:behaviors>
          <w:behavior w:val="content"/>
        </w:behaviors>
        <w:guid w:val="{D3269F38-532A-4AE4-957A-07466B323E4F}"/>
      </w:docPartPr>
      <w:docPartBody>
        <w:p w:rsidR="009806BD" w:rsidRDefault="009806BD" w:rsidP="009806BD">
          <w:pPr>
            <w:pStyle w:val="C622D6FD42E54BF6B498AA4DCAADBD8C"/>
          </w:pPr>
          <w:r w:rsidRPr="00E237E8">
            <w:t>Advertising/Marketing</w:t>
          </w:r>
        </w:p>
      </w:docPartBody>
    </w:docPart>
    <w:docPart>
      <w:docPartPr>
        <w:name w:val="1AB57A912AE54C268867FCB6690944B0"/>
        <w:category>
          <w:name w:val="General"/>
          <w:gallery w:val="placeholder"/>
        </w:category>
        <w:types>
          <w:type w:val="bbPlcHdr"/>
        </w:types>
        <w:behaviors>
          <w:behavior w:val="content"/>
        </w:behaviors>
        <w:guid w:val="{65FA9921-C303-4716-B59D-9242B8502240}"/>
      </w:docPartPr>
      <w:docPartBody>
        <w:p w:rsidR="009806BD" w:rsidRDefault="009806BD" w:rsidP="009806BD">
          <w:pPr>
            <w:pStyle w:val="1AB57A912AE54C268867FCB6690944B0"/>
          </w:pPr>
          <w:r w:rsidRPr="00E237E8">
            <w:t>Employee Salaries</w:t>
          </w:r>
        </w:p>
      </w:docPartBody>
    </w:docPart>
    <w:docPart>
      <w:docPartPr>
        <w:name w:val="07B732D356E0428ABC415A03D3119249"/>
        <w:category>
          <w:name w:val="General"/>
          <w:gallery w:val="placeholder"/>
        </w:category>
        <w:types>
          <w:type w:val="bbPlcHdr"/>
        </w:types>
        <w:behaviors>
          <w:behavior w:val="content"/>
        </w:behaviors>
        <w:guid w:val="{3C03B326-9A92-4A4F-8055-82D75E67091A}"/>
      </w:docPartPr>
      <w:docPartBody>
        <w:p w:rsidR="009806BD" w:rsidRDefault="009806BD" w:rsidP="009806BD">
          <w:pPr>
            <w:pStyle w:val="07B732D356E0428ABC415A03D3119249"/>
          </w:pPr>
          <w:r w:rsidRPr="00E237E8">
            <w:t>Employee Payroll Taxes and Benefits</w:t>
          </w:r>
        </w:p>
      </w:docPartBody>
    </w:docPart>
    <w:docPart>
      <w:docPartPr>
        <w:name w:val="6B58AEBEA572443D8D21111B9F8FB3D8"/>
        <w:category>
          <w:name w:val="General"/>
          <w:gallery w:val="placeholder"/>
        </w:category>
        <w:types>
          <w:type w:val="bbPlcHdr"/>
        </w:types>
        <w:behaviors>
          <w:behavior w:val="content"/>
        </w:behaviors>
        <w:guid w:val="{8D2C169C-CD61-4CF4-B6BF-E418D5E043F1}"/>
      </w:docPartPr>
      <w:docPartBody>
        <w:p w:rsidR="009806BD" w:rsidRDefault="009806BD" w:rsidP="009806BD">
          <w:pPr>
            <w:pStyle w:val="6B58AEBEA572443D8D21111B9F8FB3D8"/>
          </w:pPr>
          <w:r w:rsidRPr="00E237E8">
            <w:t>Computer Software</w:t>
          </w:r>
        </w:p>
      </w:docPartBody>
    </w:docPart>
    <w:docPart>
      <w:docPartPr>
        <w:name w:val="7A31318FFDC94E4E94BD78627FBB671B"/>
        <w:category>
          <w:name w:val="General"/>
          <w:gallery w:val="placeholder"/>
        </w:category>
        <w:types>
          <w:type w:val="bbPlcHdr"/>
        </w:types>
        <w:behaviors>
          <w:behavior w:val="content"/>
        </w:behaviors>
        <w:guid w:val="{16F47005-99B6-421E-85E4-AFEF17F64B5C}"/>
      </w:docPartPr>
      <w:docPartBody>
        <w:p w:rsidR="009806BD" w:rsidRDefault="009806BD" w:rsidP="009806BD">
          <w:pPr>
            <w:pStyle w:val="7A31318FFDC94E4E94BD78627FBB671B"/>
          </w:pPr>
          <w:r w:rsidRPr="00E237E8">
            <w:t>Insurance</w:t>
          </w:r>
        </w:p>
      </w:docPartBody>
    </w:docPart>
    <w:docPart>
      <w:docPartPr>
        <w:name w:val="16515281519D4C52A17E27E47EB69D3B"/>
        <w:category>
          <w:name w:val="General"/>
          <w:gallery w:val="placeholder"/>
        </w:category>
        <w:types>
          <w:type w:val="bbPlcHdr"/>
        </w:types>
        <w:behaviors>
          <w:behavior w:val="content"/>
        </w:behaviors>
        <w:guid w:val="{DFD182C5-A5A6-45A5-9FF8-E65C1D937DAA}"/>
      </w:docPartPr>
      <w:docPartBody>
        <w:p w:rsidR="009806BD" w:rsidRDefault="009806BD" w:rsidP="009806BD">
          <w:pPr>
            <w:pStyle w:val="16515281519D4C52A17E27E47EB69D3B"/>
          </w:pPr>
          <w:r w:rsidRPr="00E237E8">
            <w:t>Supplies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Gill Sans">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485"/>
    <w:rsid w:val="00882485"/>
    <w:rsid w:val="009806BD"/>
    <w:rsid w:val="00DC34D2"/>
    <w:rsid w:val="00FC1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06487C67B445DFB59253C175C12273">
    <w:name w:val="DE06487C67B445DFB59253C175C12273"/>
  </w:style>
  <w:style w:type="paragraph" w:customStyle="1" w:styleId="1DFA39671BBD415EBFB641A83D791013">
    <w:name w:val="1DFA39671BBD415EBFB641A83D791013"/>
  </w:style>
  <w:style w:type="paragraph" w:customStyle="1" w:styleId="5AEEB561F4EC43829CD6643B4AD371B4">
    <w:name w:val="5AEEB561F4EC43829CD6643B4AD371B4"/>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customStyle="1" w:styleId="C0431A3FFFC744D48271E19125A6A7BB">
    <w:name w:val="C0431A3FFFC744D48271E19125A6A7BB"/>
  </w:style>
  <w:style w:type="paragraph" w:customStyle="1" w:styleId="A583675576BF48DFA679332A1382D620">
    <w:name w:val="A583675576BF48DFA679332A1382D620"/>
  </w:style>
  <w:style w:type="paragraph" w:customStyle="1" w:styleId="F8408ABE9BF64A32A46917137DEB63A9">
    <w:name w:val="F8408ABE9BF64A32A46917137DEB63A9"/>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customStyle="1" w:styleId="665B69C721814D06A8BAD611F79D7743">
    <w:name w:val="665B69C721814D06A8BAD611F79D7743"/>
  </w:style>
  <w:style w:type="paragraph" w:customStyle="1" w:styleId="B06058F534304B338F11617DC0BBA9B1">
    <w:name w:val="B06058F534304B338F11617DC0BBA9B1"/>
  </w:style>
  <w:style w:type="paragraph" w:customStyle="1" w:styleId="F5DC3E11955B46EC8C6FBFF62B4C875B">
    <w:name w:val="F5DC3E11955B46EC8C6FBFF62B4C875B"/>
  </w:style>
  <w:style w:type="character" w:customStyle="1" w:styleId="Bold">
    <w:name w:val="Bold"/>
    <w:uiPriority w:val="1"/>
    <w:qFormat/>
    <w:rsid w:val="009806BD"/>
    <w:rPr>
      <w:b/>
      <w:bCs/>
    </w:rPr>
  </w:style>
  <w:style w:type="paragraph" w:customStyle="1" w:styleId="D9B519FACA1E463BAA0752B4F0992C1A">
    <w:name w:val="D9B519FACA1E463BAA0752B4F0992C1A"/>
  </w:style>
  <w:style w:type="paragraph" w:customStyle="1" w:styleId="7B1F2FA3C18A4DF5BED0AF2C38697A46">
    <w:name w:val="7B1F2FA3C18A4DF5BED0AF2C38697A46"/>
  </w:style>
  <w:style w:type="paragraph" w:customStyle="1" w:styleId="AC73D430F9B948E199009AEF4873FCC9">
    <w:name w:val="AC73D430F9B948E199009AEF4873FCC9"/>
  </w:style>
  <w:style w:type="paragraph" w:customStyle="1" w:styleId="BADB485784AF49F9A7551AF5838107C4">
    <w:name w:val="BADB485784AF49F9A7551AF5838107C4"/>
  </w:style>
  <w:style w:type="paragraph" w:customStyle="1" w:styleId="E866902781C740E3844ECA6F3C71F982">
    <w:name w:val="E866902781C740E3844ECA6F3C71F982"/>
  </w:style>
  <w:style w:type="paragraph" w:customStyle="1" w:styleId="86AE6507811648468B0CAA763C5DA6B9">
    <w:name w:val="86AE6507811648468B0CAA763C5DA6B9"/>
  </w:style>
  <w:style w:type="paragraph" w:customStyle="1" w:styleId="C9FBB590B4914E06ACC19B09EDD50B51">
    <w:name w:val="C9FBB590B4914E06ACC19B09EDD50B51"/>
  </w:style>
  <w:style w:type="paragraph" w:customStyle="1" w:styleId="80D3DF22018F4DC593410F7CA23D8FFA">
    <w:name w:val="80D3DF22018F4DC593410F7CA23D8FFA"/>
  </w:style>
  <w:style w:type="paragraph" w:customStyle="1" w:styleId="828162861BC44B6BA08732BB5FFF2D68">
    <w:name w:val="828162861BC44B6BA08732BB5FFF2D68"/>
  </w:style>
  <w:style w:type="paragraph" w:customStyle="1" w:styleId="4DA484AF216E49C2ABEE65F9AE4C1B39">
    <w:name w:val="4DA484AF216E49C2ABEE65F9AE4C1B39"/>
  </w:style>
  <w:style w:type="paragraph" w:customStyle="1" w:styleId="31776DF91C5F42F8A9571CBB8B134BAE">
    <w:name w:val="31776DF91C5F42F8A9571CBB8B134BAE"/>
  </w:style>
  <w:style w:type="paragraph" w:customStyle="1" w:styleId="8011A8C1A8EE4D1ABDF60EE852925CD0">
    <w:name w:val="8011A8C1A8EE4D1ABDF60EE852925CD0"/>
  </w:style>
  <w:style w:type="paragraph" w:customStyle="1" w:styleId="D4EEC6023EE940D194A7681ED2A13C36">
    <w:name w:val="D4EEC6023EE940D194A7681ED2A13C36"/>
  </w:style>
  <w:style w:type="paragraph" w:customStyle="1" w:styleId="8CF6F26D7C9246AF8610150002A1F51D">
    <w:name w:val="8CF6F26D7C9246AF8610150002A1F51D"/>
  </w:style>
  <w:style w:type="paragraph" w:customStyle="1" w:styleId="2500F5699D8641B8BAE442807D085704">
    <w:name w:val="2500F5699D8641B8BAE442807D085704"/>
  </w:style>
  <w:style w:type="paragraph" w:customStyle="1" w:styleId="35AF9E212DE941A387F6F46236575200">
    <w:name w:val="35AF9E212DE941A387F6F46236575200"/>
  </w:style>
  <w:style w:type="paragraph" w:customStyle="1" w:styleId="EF2B1619B708410DA14749058797E114">
    <w:name w:val="EF2B1619B708410DA14749058797E114"/>
  </w:style>
  <w:style w:type="paragraph" w:customStyle="1" w:styleId="65F75BAFA0814D00B22DEC0C08CEBBFC">
    <w:name w:val="65F75BAFA0814D00B22DEC0C08CEBBFC"/>
  </w:style>
  <w:style w:type="paragraph" w:customStyle="1" w:styleId="1BA80C8DE14542338709572151975FED">
    <w:name w:val="1BA80C8DE14542338709572151975FED"/>
  </w:style>
  <w:style w:type="paragraph" w:customStyle="1" w:styleId="27117E8E835C45079D5F54A60AE6A547">
    <w:name w:val="27117E8E835C45079D5F54A60AE6A547"/>
  </w:style>
  <w:style w:type="paragraph" w:customStyle="1" w:styleId="027F3935A5364AAD8AE1B32376C79FEB">
    <w:name w:val="027F3935A5364AAD8AE1B32376C79FEB"/>
  </w:style>
  <w:style w:type="paragraph" w:customStyle="1" w:styleId="2319C2E2F4A4458B9B32EDCC9FA422F4">
    <w:name w:val="2319C2E2F4A4458B9B32EDCC9FA422F4"/>
  </w:style>
  <w:style w:type="paragraph" w:customStyle="1" w:styleId="9EC771F8062B4F3982DA4208CB92E47D">
    <w:name w:val="9EC771F8062B4F3982DA4208CB92E47D"/>
  </w:style>
  <w:style w:type="paragraph" w:customStyle="1" w:styleId="EDB5A469B8B142619DA5D74C33404CAB">
    <w:name w:val="EDB5A469B8B142619DA5D74C33404CAB"/>
  </w:style>
  <w:style w:type="paragraph" w:customStyle="1" w:styleId="B5D2DDDADE0348538C2C4022ECB5A3EB">
    <w:name w:val="B5D2DDDADE0348538C2C4022ECB5A3EB"/>
  </w:style>
  <w:style w:type="paragraph" w:customStyle="1" w:styleId="85BFA0999AF94C9CB88616B0E9C09D49">
    <w:name w:val="85BFA0999AF94C9CB88616B0E9C09D49"/>
  </w:style>
  <w:style w:type="paragraph" w:customStyle="1" w:styleId="8F0A166C7E604BA4842E35CAE8B62BC5">
    <w:name w:val="8F0A166C7E604BA4842E35CAE8B62BC5"/>
  </w:style>
  <w:style w:type="paragraph" w:customStyle="1" w:styleId="0771C636C0AC4F91B1A86DA8FE9CDB9F">
    <w:name w:val="0771C636C0AC4F91B1A86DA8FE9CDB9F"/>
  </w:style>
  <w:style w:type="paragraph" w:customStyle="1" w:styleId="644DED9C5C5D43EDAC43503B46D1C820">
    <w:name w:val="644DED9C5C5D43EDAC43503B46D1C820"/>
  </w:style>
  <w:style w:type="paragraph" w:customStyle="1" w:styleId="440B555511574ADC888FEC91DBF6FC5D">
    <w:name w:val="440B555511574ADC888FEC91DBF6FC5D"/>
  </w:style>
  <w:style w:type="paragraph" w:customStyle="1" w:styleId="75556888F1654DAA8C8B6EA1A5D6955E">
    <w:name w:val="75556888F1654DAA8C8B6EA1A5D6955E"/>
  </w:style>
  <w:style w:type="paragraph" w:customStyle="1" w:styleId="C468A36873C742B2BA6BB5C7A4F767AC">
    <w:name w:val="C468A36873C742B2BA6BB5C7A4F767AC"/>
  </w:style>
  <w:style w:type="paragraph" w:customStyle="1" w:styleId="1818EB6202604864B8EE45A2E58C9F9F">
    <w:name w:val="1818EB6202604864B8EE45A2E58C9F9F"/>
  </w:style>
  <w:style w:type="paragraph" w:customStyle="1" w:styleId="6A8EA392654940B48C437CCCE0CDB349">
    <w:name w:val="6A8EA392654940B48C437CCCE0CDB349"/>
  </w:style>
  <w:style w:type="paragraph" w:customStyle="1" w:styleId="EA95DD4C50DC4026A25632E823F7D3E8">
    <w:name w:val="EA95DD4C50DC4026A25632E823F7D3E8"/>
  </w:style>
  <w:style w:type="paragraph" w:customStyle="1" w:styleId="769E02B151AD4B31829E9DC5985A3A2A">
    <w:name w:val="769E02B151AD4B31829E9DC5985A3A2A"/>
  </w:style>
  <w:style w:type="paragraph" w:customStyle="1" w:styleId="929F0617061C4FD282F315B299AE9595">
    <w:name w:val="929F0617061C4FD282F315B299AE9595"/>
  </w:style>
  <w:style w:type="paragraph" w:customStyle="1" w:styleId="450FAF33A8D24F788312D471930D457E">
    <w:name w:val="450FAF33A8D24F788312D471930D457E"/>
  </w:style>
  <w:style w:type="paragraph" w:customStyle="1" w:styleId="04B77B5197BA42EDA66AE999EAD5B9A3">
    <w:name w:val="04B77B5197BA42EDA66AE999EAD5B9A3"/>
  </w:style>
  <w:style w:type="paragraph" w:customStyle="1" w:styleId="DD97A229C40B41F380F978C1A4A77468">
    <w:name w:val="DD97A229C40B41F380F978C1A4A77468"/>
  </w:style>
  <w:style w:type="paragraph" w:customStyle="1" w:styleId="0C71CE5CA513437C943AA8C4477FBDBA">
    <w:name w:val="0C71CE5CA513437C943AA8C4477FBDBA"/>
  </w:style>
  <w:style w:type="paragraph" w:customStyle="1" w:styleId="7687050C581B4729B30363ADDCD3E672">
    <w:name w:val="7687050C581B4729B30363ADDCD3E672"/>
  </w:style>
  <w:style w:type="paragraph" w:customStyle="1" w:styleId="A3596387E6614B169B92C3ECF63BFA9C">
    <w:name w:val="A3596387E6614B169B92C3ECF63BFA9C"/>
  </w:style>
  <w:style w:type="paragraph" w:customStyle="1" w:styleId="891441CB3C664A9A959912C6219CDC87">
    <w:name w:val="891441CB3C664A9A959912C6219CDC87"/>
  </w:style>
  <w:style w:type="paragraph" w:customStyle="1" w:styleId="2293BA6DF0A9469FA91497EFD7C5D730">
    <w:name w:val="2293BA6DF0A9469FA91497EFD7C5D730"/>
  </w:style>
  <w:style w:type="paragraph" w:customStyle="1" w:styleId="F251EB89D63B473B91757CB9AADDC95F">
    <w:name w:val="F251EB89D63B473B91757CB9AADDC95F"/>
  </w:style>
  <w:style w:type="paragraph" w:customStyle="1" w:styleId="72600D6C07E745719BA55FA4910FD8F9">
    <w:name w:val="72600D6C07E745719BA55FA4910FD8F9"/>
  </w:style>
  <w:style w:type="paragraph" w:customStyle="1" w:styleId="277F29B10F19461F881AB3FBFD9CFCB9">
    <w:name w:val="277F29B10F19461F881AB3FBFD9CFCB9"/>
  </w:style>
  <w:style w:type="paragraph" w:customStyle="1" w:styleId="64A454B8196C4206974F55CABAF693B2">
    <w:name w:val="64A454B8196C4206974F55CABAF693B2"/>
  </w:style>
  <w:style w:type="paragraph" w:customStyle="1" w:styleId="8D8A78A49FDB488EB29EE17154CBAB1E">
    <w:name w:val="8D8A78A49FDB488EB29EE17154CBAB1E"/>
  </w:style>
  <w:style w:type="paragraph" w:customStyle="1" w:styleId="755244B68C434DCFA29C4EFF1E62476E">
    <w:name w:val="755244B68C434DCFA29C4EFF1E62476E"/>
  </w:style>
  <w:style w:type="paragraph" w:customStyle="1" w:styleId="6FEF2E7A833242F694F0E4EAAF68564B">
    <w:name w:val="6FEF2E7A833242F694F0E4EAAF68564B"/>
  </w:style>
  <w:style w:type="paragraph" w:customStyle="1" w:styleId="6BBDA3AD5CB94A72873C56F46A7C892B">
    <w:name w:val="6BBDA3AD5CB94A72873C56F46A7C892B"/>
  </w:style>
  <w:style w:type="paragraph" w:customStyle="1" w:styleId="D6A4CE9E0C8444A682F2819A87F277AC">
    <w:name w:val="D6A4CE9E0C8444A682F2819A87F277AC"/>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rPr>
  </w:style>
  <w:style w:type="paragraph" w:customStyle="1" w:styleId="BCDC9E23D4494BFE885FE31CEF3ABEDC">
    <w:name w:val="BCDC9E23D4494BFE885FE31CEF3ABEDC"/>
  </w:style>
  <w:style w:type="paragraph" w:customStyle="1" w:styleId="93F47A6EAB704D0FB8601FAAC68964B7">
    <w:name w:val="93F47A6EAB704D0FB8601FAAC68964B7"/>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rPr>
  </w:style>
  <w:style w:type="paragraph" w:customStyle="1" w:styleId="AECE702BB810493C99D4365B1EF674EF">
    <w:name w:val="AECE702BB810493C99D4365B1EF674EF"/>
  </w:style>
  <w:style w:type="paragraph" w:customStyle="1" w:styleId="81DBA144162D45589BD55C6F4A2652C9">
    <w:name w:val="81DBA144162D45589BD55C6F4A2652C9"/>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rPr>
  </w:style>
  <w:style w:type="paragraph" w:customStyle="1" w:styleId="8E90FB6C4F634B418D0E4AB1DBAE149B">
    <w:name w:val="8E90FB6C4F634B418D0E4AB1DBAE149B"/>
  </w:style>
  <w:style w:type="paragraph" w:customStyle="1" w:styleId="B35A79A3DBBB4407893D3AE870A7FBEF">
    <w:name w:val="B35A79A3DBBB4407893D3AE870A7FBEF"/>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rPr>
  </w:style>
  <w:style w:type="paragraph" w:customStyle="1" w:styleId="48CF5EDA68EE4FF7ACE3167B6749C425">
    <w:name w:val="48CF5EDA68EE4FF7ACE3167B6749C425"/>
  </w:style>
  <w:style w:type="paragraph" w:customStyle="1" w:styleId="90335655977E4860ABE13B3A4794C4B4">
    <w:name w:val="90335655977E4860ABE13B3A4794C4B4"/>
  </w:style>
  <w:style w:type="paragraph" w:customStyle="1" w:styleId="19253DD4F7314762B03C82C20B0B536E">
    <w:name w:val="19253DD4F7314762B03C82C20B0B536E"/>
  </w:style>
  <w:style w:type="paragraph" w:customStyle="1" w:styleId="D0A9B90F395F4324827E9490EB3604E3">
    <w:name w:val="D0A9B90F395F4324827E9490EB3604E3"/>
  </w:style>
  <w:style w:type="paragraph" w:customStyle="1" w:styleId="64F87DC15D3246D6BB6EAD4AD93AFE1C">
    <w:name w:val="64F87DC15D3246D6BB6EAD4AD93AFE1C"/>
  </w:style>
  <w:style w:type="paragraph" w:customStyle="1" w:styleId="7F38DB30D24A438FB2A4C05634E0F36C">
    <w:name w:val="7F38DB30D24A438FB2A4C05634E0F36C"/>
  </w:style>
  <w:style w:type="paragraph" w:customStyle="1" w:styleId="3498EA8D13EC4E148311654C1578EB22">
    <w:name w:val="3498EA8D13EC4E148311654C1578EB22"/>
  </w:style>
  <w:style w:type="paragraph" w:customStyle="1" w:styleId="0D666263421843BFBB85CE2FBF80ED93">
    <w:name w:val="0D666263421843BFBB85CE2FBF80ED93"/>
  </w:style>
  <w:style w:type="paragraph" w:customStyle="1" w:styleId="B48A8A63637E4613A69F6EBE667CEF82">
    <w:name w:val="B48A8A63637E4613A69F6EBE667CEF82"/>
  </w:style>
  <w:style w:type="paragraph" w:customStyle="1" w:styleId="27BAA7FD1E9F4778ABD1323D02216DB3">
    <w:name w:val="27BAA7FD1E9F4778ABD1323D02216DB3"/>
  </w:style>
  <w:style w:type="paragraph" w:customStyle="1" w:styleId="4B32F07E0532446287B047064D375566">
    <w:name w:val="4B32F07E0532446287B047064D375566"/>
  </w:style>
  <w:style w:type="paragraph" w:customStyle="1" w:styleId="5B16E954170B4DA8AFC5E90C092DB6C8">
    <w:name w:val="5B16E954170B4DA8AFC5E90C092DB6C8"/>
  </w:style>
  <w:style w:type="paragraph" w:customStyle="1" w:styleId="34B6C0D007714F27B3DE91A106A728F3">
    <w:name w:val="34B6C0D007714F27B3DE91A106A728F3"/>
  </w:style>
  <w:style w:type="paragraph" w:customStyle="1" w:styleId="53D4A1A6859943EFA9A662308EA64150">
    <w:name w:val="53D4A1A6859943EFA9A662308EA64150"/>
  </w:style>
  <w:style w:type="paragraph" w:customStyle="1" w:styleId="BA0EA826E2DA4AAAB1C93A93250A3EE5">
    <w:name w:val="BA0EA826E2DA4AAAB1C93A93250A3EE5"/>
  </w:style>
  <w:style w:type="paragraph" w:customStyle="1" w:styleId="B12C83D73BBE4AF2A0A16FD6AD0355F2">
    <w:name w:val="B12C83D73BBE4AF2A0A16FD6AD0355F2"/>
  </w:style>
  <w:style w:type="paragraph" w:customStyle="1" w:styleId="354336D3215F41AAAB367A70DC6652A2">
    <w:name w:val="354336D3215F41AAAB367A70DC6652A2"/>
  </w:style>
  <w:style w:type="paragraph" w:customStyle="1" w:styleId="3D4019E206C248E39F0703C8F217BB36">
    <w:name w:val="3D4019E206C248E39F0703C8F217BB36"/>
  </w:style>
  <w:style w:type="paragraph" w:customStyle="1" w:styleId="2A572693C5454E13843568D6CA462D2B">
    <w:name w:val="2A572693C5454E13843568D6CA462D2B"/>
  </w:style>
  <w:style w:type="paragraph" w:customStyle="1" w:styleId="09EFE2C23E5A417EADE2E8812B7E56D7">
    <w:name w:val="09EFE2C23E5A417EADE2E8812B7E56D7"/>
  </w:style>
  <w:style w:type="paragraph" w:customStyle="1" w:styleId="4687DD9FC00748089B7834D0FDB045C0">
    <w:name w:val="4687DD9FC00748089B7834D0FDB045C0"/>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 w:type="paragraph" w:customStyle="1" w:styleId="D0829B57D9B34206A7A5B2FCA3CEE54A">
    <w:name w:val="D0829B57D9B34206A7A5B2FCA3CEE54A"/>
  </w:style>
  <w:style w:type="paragraph" w:customStyle="1" w:styleId="8A37232D8AE248DB802A85CE48F9BF6C">
    <w:name w:val="8A37232D8AE248DB802A85CE48F9BF6C"/>
  </w:style>
  <w:style w:type="paragraph" w:customStyle="1" w:styleId="78A99B75F8D84C548A34D29EFA3116C5">
    <w:name w:val="78A99B75F8D84C548A34D29EFA3116C5"/>
  </w:style>
  <w:style w:type="paragraph" w:customStyle="1" w:styleId="10B34D37407A4D5488A0AE65F46C2D1F">
    <w:name w:val="10B34D37407A4D5488A0AE65F46C2D1F"/>
  </w:style>
  <w:style w:type="paragraph" w:customStyle="1" w:styleId="90F7D8C97798488986E4605D752F23B4">
    <w:name w:val="90F7D8C97798488986E4605D752F23B4"/>
  </w:style>
  <w:style w:type="paragraph" w:customStyle="1" w:styleId="6F98F65E0C434F039550B022010557AC">
    <w:name w:val="6F98F65E0C434F039550B022010557AC"/>
  </w:style>
  <w:style w:type="paragraph" w:customStyle="1" w:styleId="5A61260284144053B75CD317CBCD28B0">
    <w:name w:val="5A61260284144053B75CD317CBCD28B0"/>
  </w:style>
  <w:style w:type="paragraph" w:customStyle="1" w:styleId="DA09BC125EB0454B9984854A6166492E">
    <w:name w:val="DA09BC125EB0454B9984854A6166492E"/>
  </w:style>
  <w:style w:type="paragraph" w:customStyle="1" w:styleId="EA9A22FA3E3849A1814A7C00AC4DCEED">
    <w:name w:val="EA9A22FA3E3849A1814A7C00AC4DCEED"/>
  </w:style>
  <w:style w:type="paragraph" w:customStyle="1" w:styleId="9F6D28121FEE47169DFA158FE8963DA5">
    <w:name w:val="9F6D28121FEE47169DFA158FE8963DA5"/>
  </w:style>
  <w:style w:type="paragraph" w:customStyle="1" w:styleId="63CBB12C733E433486D3DF219365BB99">
    <w:name w:val="63CBB12C733E433486D3DF219365BB99"/>
  </w:style>
  <w:style w:type="paragraph" w:customStyle="1" w:styleId="7A0D7BAB20974655BC0AD0B4148D5F5C">
    <w:name w:val="7A0D7BAB20974655BC0AD0B4148D5F5C"/>
  </w:style>
  <w:style w:type="paragraph" w:customStyle="1" w:styleId="598623352CE64700A8CCF6635E6D5156">
    <w:name w:val="598623352CE64700A8CCF6635E6D5156"/>
  </w:style>
  <w:style w:type="paragraph" w:customStyle="1" w:styleId="BF102A49380C49E8A91844352176A82C">
    <w:name w:val="BF102A49380C49E8A91844352176A82C"/>
  </w:style>
  <w:style w:type="paragraph" w:customStyle="1" w:styleId="ADA30E975E0146448EC770349F6FA5E1">
    <w:name w:val="ADA30E975E0146448EC770349F6FA5E1"/>
  </w:style>
  <w:style w:type="paragraph" w:customStyle="1" w:styleId="727BB679FB91478B9E42ABD21607BDD8">
    <w:name w:val="727BB679FB91478B9E42ABD21607BDD8"/>
  </w:style>
  <w:style w:type="paragraph" w:customStyle="1" w:styleId="DDD6088050224533BEF5A730011B7044">
    <w:name w:val="DDD6088050224533BEF5A730011B7044"/>
  </w:style>
  <w:style w:type="paragraph" w:customStyle="1" w:styleId="765F6E7B8997400F8144AA192F281B9B">
    <w:name w:val="765F6E7B8997400F8144AA192F281B9B"/>
  </w:style>
  <w:style w:type="paragraph" w:customStyle="1" w:styleId="04EEA238260D414D9C159487B9A30722">
    <w:name w:val="04EEA238260D414D9C159487B9A30722"/>
  </w:style>
  <w:style w:type="paragraph" w:customStyle="1" w:styleId="00968EF1382C4B2B972F488AC8CAD282">
    <w:name w:val="00968EF1382C4B2B972F488AC8CAD282"/>
  </w:style>
  <w:style w:type="paragraph" w:customStyle="1" w:styleId="F9CD94A03EDC4CD9BCF0836BF60BE2C4">
    <w:name w:val="F9CD94A03EDC4CD9BCF0836BF60BE2C4"/>
  </w:style>
  <w:style w:type="paragraph" w:customStyle="1" w:styleId="420C8055519F4342A47720E34C28C4D3">
    <w:name w:val="420C8055519F4342A47720E34C28C4D3"/>
  </w:style>
  <w:style w:type="paragraph" w:customStyle="1" w:styleId="0960493F10B14E9A86DA5E3C73AB2B02">
    <w:name w:val="0960493F10B14E9A86DA5E3C73AB2B02"/>
  </w:style>
  <w:style w:type="paragraph" w:customStyle="1" w:styleId="0AC2F4930B384E15998410E2C99BD91A">
    <w:name w:val="0AC2F4930B384E15998410E2C99BD91A"/>
  </w:style>
  <w:style w:type="paragraph" w:customStyle="1" w:styleId="67B6A494B8924DFC97ECE7D574F8C671">
    <w:name w:val="67B6A494B8924DFC97ECE7D574F8C671"/>
  </w:style>
  <w:style w:type="paragraph" w:customStyle="1" w:styleId="5282C822513547BFAF138659E234ED07">
    <w:name w:val="5282C822513547BFAF138659E234ED07"/>
  </w:style>
  <w:style w:type="paragraph" w:customStyle="1" w:styleId="2C0AD8E69DFF45D394E0C80F14F15E65">
    <w:name w:val="2C0AD8E69DFF45D394E0C80F14F15E65"/>
  </w:style>
  <w:style w:type="paragraph" w:customStyle="1" w:styleId="1B9B953F79114D4688B72CC6E743DF36">
    <w:name w:val="1B9B953F79114D4688B72CC6E743DF36"/>
  </w:style>
  <w:style w:type="paragraph" w:customStyle="1" w:styleId="F826F0F9F16C47A8A84C772F97A5538A">
    <w:name w:val="F826F0F9F16C47A8A84C772F97A5538A"/>
  </w:style>
  <w:style w:type="paragraph" w:customStyle="1" w:styleId="309CC71B2B864461AB093582BB02A634">
    <w:name w:val="309CC71B2B864461AB093582BB02A634"/>
  </w:style>
  <w:style w:type="paragraph" w:customStyle="1" w:styleId="3481637B03E3469ABDD65FF9E8155FA0">
    <w:name w:val="3481637B03E3469ABDD65FF9E8155FA0"/>
  </w:style>
  <w:style w:type="paragraph" w:customStyle="1" w:styleId="D32DB39B30A14184BE1BCCDB3256AD24">
    <w:name w:val="D32DB39B30A14184BE1BCCDB3256AD24"/>
  </w:style>
  <w:style w:type="paragraph" w:customStyle="1" w:styleId="BD230BBB69E343E2B4419C72697871AD">
    <w:name w:val="BD230BBB69E343E2B4419C72697871AD"/>
  </w:style>
  <w:style w:type="paragraph" w:customStyle="1" w:styleId="46268EF47A4740FCAA6A51FD1F40B8CA">
    <w:name w:val="46268EF47A4740FCAA6A51FD1F40B8CA"/>
  </w:style>
  <w:style w:type="paragraph" w:customStyle="1" w:styleId="9CDF0716387E40BC9573F2BFFB2D930C">
    <w:name w:val="9CDF0716387E40BC9573F2BFFB2D930C"/>
  </w:style>
  <w:style w:type="paragraph" w:customStyle="1" w:styleId="BFB74F1B9F85492CA81CB2FEC002736F">
    <w:name w:val="BFB74F1B9F85492CA81CB2FEC002736F"/>
  </w:style>
  <w:style w:type="paragraph" w:customStyle="1" w:styleId="F7F97B513DA840D8879260602A67C68E">
    <w:name w:val="F7F97B513DA840D8879260602A67C68E"/>
  </w:style>
  <w:style w:type="paragraph" w:customStyle="1" w:styleId="8BB443EFE0CB408EA264CC1FED40D03C">
    <w:name w:val="8BB443EFE0CB408EA264CC1FED40D03C"/>
  </w:style>
  <w:style w:type="paragraph" w:customStyle="1" w:styleId="1A83B5B259D04593BF4D9D5479B3634E">
    <w:name w:val="1A83B5B259D04593BF4D9D5479B3634E"/>
  </w:style>
  <w:style w:type="paragraph" w:customStyle="1" w:styleId="7E5BD10F2B3748ED908E1175E4339BE7">
    <w:name w:val="7E5BD10F2B3748ED908E1175E4339BE7"/>
  </w:style>
  <w:style w:type="paragraph" w:customStyle="1" w:styleId="24EEF4E734C54DF6B3EF86FC11AA8F56">
    <w:name w:val="24EEF4E734C54DF6B3EF86FC11AA8F56"/>
  </w:style>
  <w:style w:type="paragraph" w:customStyle="1" w:styleId="E146140E37534067AA07DE5AC2C208CF">
    <w:name w:val="E146140E37534067AA07DE5AC2C208CF"/>
  </w:style>
  <w:style w:type="paragraph" w:customStyle="1" w:styleId="0AB112A9CC1049BE839935A193528547">
    <w:name w:val="0AB112A9CC1049BE839935A193528547"/>
  </w:style>
  <w:style w:type="paragraph" w:customStyle="1" w:styleId="ED96E4D87BF24ADEBACEE531321F9D41">
    <w:name w:val="ED96E4D87BF24ADEBACEE531321F9D41"/>
  </w:style>
  <w:style w:type="paragraph" w:customStyle="1" w:styleId="507E5C7E995441B9928C44A5C30DE133">
    <w:name w:val="507E5C7E995441B9928C44A5C30DE133"/>
  </w:style>
  <w:style w:type="paragraph" w:customStyle="1" w:styleId="46A539DBA50D490BBF85BEEF4D7FBA08">
    <w:name w:val="46A539DBA50D490BBF85BEEF4D7FBA08"/>
  </w:style>
  <w:style w:type="paragraph" w:customStyle="1" w:styleId="6C4C2C719A6D40E6AECF8872F5052D2B">
    <w:name w:val="6C4C2C719A6D40E6AECF8872F5052D2B"/>
  </w:style>
  <w:style w:type="paragraph" w:customStyle="1" w:styleId="C0E4160EBE1C47CCA9CE284DCB2BD76B">
    <w:name w:val="C0E4160EBE1C47CCA9CE284DCB2BD76B"/>
  </w:style>
  <w:style w:type="paragraph" w:customStyle="1" w:styleId="FAFF39AD8E4541A68A2740D7A65B7217">
    <w:name w:val="FAFF39AD8E4541A68A2740D7A65B7217"/>
  </w:style>
  <w:style w:type="paragraph" w:customStyle="1" w:styleId="67BC091300804101A76A9C40AAD42D69">
    <w:name w:val="67BC091300804101A76A9C40AAD42D69"/>
  </w:style>
  <w:style w:type="paragraph" w:customStyle="1" w:styleId="EBF60B7940414CE5BC4C4B139FBF8764">
    <w:name w:val="EBF60B7940414CE5BC4C4B139FBF8764"/>
  </w:style>
  <w:style w:type="paragraph" w:customStyle="1" w:styleId="3672CAD3D45746A18EF21A66D5160C9A">
    <w:name w:val="3672CAD3D45746A18EF21A66D5160C9A"/>
  </w:style>
  <w:style w:type="paragraph" w:customStyle="1" w:styleId="8CCD3AB3A0934850A6E846919EEA0EAE">
    <w:name w:val="8CCD3AB3A0934850A6E846919EEA0EAE"/>
  </w:style>
  <w:style w:type="paragraph" w:customStyle="1" w:styleId="2C6237F30E39497DA3B6E14BEA08625C">
    <w:name w:val="2C6237F30E39497DA3B6E14BEA08625C"/>
  </w:style>
  <w:style w:type="paragraph" w:customStyle="1" w:styleId="C8D5189DF9394104936373C0F9D842D2">
    <w:name w:val="C8D5189DF9394104936373C0F9D842D2"/>
  </w:style>
  <w:style w:type="paragraph" w:customStyle="1" w:styleId="F62B83F7DBCB47959FAAFB2B1DE15657">
    <w:name w:val="F62B83F7DBCB47959FAAFB2B1DE15657"/>
  </w:style>
  <w:style w:type="paragraph" w:customStyle="1" w:styleId="B5264EB70C66428B9679A9A2D1923294">
    <w:name w:val="B5264EB70C66428B9679A9A2D1923294"/>
  </w:style>
  <w:style w:type="paragraph" w:customStyle="1" w:styleId="FDE14AB12DA848449592E249D1F29E8C">
    <w:name w:val="FDE14AB12DA848449592E249D1F29E8C"/>
  </w:style>
  <w:style w:type="paragraph" w:customStyle="1" w:styleId="7873901E31744D478DEA80FC25F6B269">
    <w:name w:val="7873901E31744D478DEA80FC25F6B269"/>
  </w:style>
  <w:style w:type="paragraph" w:customStyle="1" w:styleId="BE003C44E5E047BA902D984101467A21">
    <w:name w:val="BE003C44E5E047BA902D984101467A21"/>
  </w:style>
  <w:style w:type="paragraph" w:customStyle="1" w:styleId="FC63A93513D742FDBF2ECA78EE552041">
    <w:name w:val="FC63A93513D742FDBF2ECA78EE552041"/>
  </w:style>
  <w:style w:type="paragraph" w:customStyle="1" w:styleId="45A7671DB4EA4FDFA4D5FADFE55DEA6F">
    <w:name w:val="45A7671DB4EA4FDFA4D5FADFE55DEA6F"/>
  </w:style>
  <w:style w:type="paragraph" w:customStyle="1" w:styleId="DF84995F087E43929D418F5E39219299">
    <w:name w:val="DF84995F087E43929D418F5E39219299"/>
  </w:style>
  <w:style w:type="paragraph" w:customStyle="1" w:styleId="FCCD66C1CC4042D1B1E147311745BBFE">
    <w:name w:val="FCCD66C1CC4042D1B1E147311745BBFE"/>
  </w:style>
  <w:style w:type="paragraph" w:customStyle="1" w:styleId="06DA3C14ABBA4E10A65C47ECB1E32D42">
    <w:name w:val="06DA3C14ABBA4E10A65C47ECB1E32D42"/>
  </w:style>
  <w:style w:type="paragraph" w:customStyle="1" w:styleId="C2F79FB2A2B84C91BE6861B50F5591C6">
    <w:name w:val="C2F79FB2A2B84C91BE6861B50F5591C6"/>
  </w:style>
  <w:style w:type="paragraph" w:customStyle="1" w:styleId="AD5D6C6BF8AE4A3E82D2E39FB6DE4A57">
    <w:name w:val="AD5D6C6BF8AE4A3E82D2E39FB6DE4A57"/>
  </w:style>
  <w:style w:type="paragraph" w:customStyle="1" w:styleId="C40ABD0AC3774DCC89402C4D30DA40A1">
    <w:name w:val="C40ABD0AC3774DCC89402C4D30DA40A1"/>
  </w:style>
  <w:style w:type="paragraph" w:customStyle="1" w:styleId="2566CA9152A54E03A171128E4B52C685">
    <w:name w:val="2566CA9152A54E03A171128E4B52C685"/>
  </w:style>
  <w:style w:type="paragraph" w:customStyle="1" w:styleId="700BF072A2A94341AD3DC793C4B47B4B">
    <w:name w:val="700BF072A2A94341AD3DC793C4B47B4B"/>
  </w:style>
  <w:style w:type="paragraph" w:customStyle="1" w:styleId="1CE3F3A6B9F24E539C47AD2853FB32F1">
    <w:name w:val="1CE3F3A6B9F24E539C47AD2853FB32F1"/>
  </w:style>
  <w:style w:type="paragraph" w:customStyle="1" w:styleId="7E61A63830734F98BAC1CCFA8D3F2AD1">
    <w:name w:val="7E61A63830734F98BAC1CCFA8D3F2AD1"/>
  </w:style>
  <w:style w:type="paragraph" w:customStyle="1" w:styleId="6BA0BC5FB3084C6FB1047414A4F6424B">
    <w:name w:val="6BA0BC5FB3084C6FB1047414A4F6424B"/>
  </w:style>
  <w:style w:type="paragraph" w:customStyle="1" w:styleId="A2E36B7D57754D278270D7B7BC42612D">
    <w:name w:val="A2E36B7D57754D278270D7B7BC42612D"/>
  </w:style>
  <w:style w:type="paragraph" w:customStyle="1" w:styleId="1968E46710C44F0282BCA714731A0ABA">
    <w:name w:val="1968E46710C44F0282BCA714731A0ABA"/>
  </w:style>
  <w:style w:type="paragraph" w:customStyle="1" w:styleId="D7F493B214B047709DBBBC4A14DAE660">
    <w:name w:val="D7F493B214B047709DBBBC4A14DAE660"/>
  </w:style>
  <w:style w:type="paragraph" w:customStyle="1" w:styleId="85D43C0AB9F2413ABAD3C0C1CA3CD645">
    <w:name w:val="85D43C0AB9F2413ABAD3C0C1CA3CD645"/>
  </w:style>
  <w:style w:type="paragraph" w:customStyle="1" w:styleId="6063041BB1C2463D8011828B0339AC30">
    <w:name w:val="6063041BB1C2463D8011828B0339AC30"/>
  </w:style>
  <w:style w:type="paragraph" w:customStyle="1" w:styleId="F5AA092D2EC24EA980553640F4B4402D">
    <w:name w:val="F5AA092D2EC24EA980553640F4B4402D"/>
  </w:style>
  <w:style w:type="paragraph" w:customStyle="1" w:styleId="790B335340ED40E19136A55E7146E218">
    <w:name w:val="790B335340ED40E19136A55E7146E218"/>
  </w:style>
  <w:style w:type="paragraph" w:customStyle="1" w:styleId="ADDBA0AA207E4065BBA560C126B6EB3D">
    <w:name w:val="ADDBA0AA207E4065BBA560C126B6EB3D"/>
  </w:style>
  <w:style w:type="paragraph" w:customStyle="1" w:styleId="29FB04D72A504562BB7EE5565213D4F6">
    <w:name w:val="29FB04D72A504562BB7EE5565213D4F6"/>
  </w:style>
  <w:style w:type="paragraph" w:customStyle="1" w:styleId="1D68136E093141B0804048194783BE0A">
    <w:name w:val="1D68136E093141B0804048194783BE0A"/>
  </w:style>
  <w:style w:type="paragraph" w:customStyle="1" w:styleId="6F412E846FE2436C88FFF03F92BF896B">
    <w:name w:val="6F412E846FE2436C88FFF03F92BF896B"/>
  </w:style>
  <w:style w:type="paragraph" w:customStyle="1" w:styleId="D05F1E71E87840848E3A87003A3C8C58">
    <w:name w:val="D05F1E71E87840848E3A87003A3C8C58"/>
  </w:style>
  <w:style w:type="paragraph" w:customStyle="1" w:styleId="81848DB233AF4BB3A104493D58F66DB1">
    <w:name w:val="81848DB233AF4BB3A104493D58F66DB1"/>
  </w:style>
  <w:style w:type="paragraph" w:customStyle="1" w:styleId="2A83C170A0AD4CA7A957144BB04B87EE">
    <w:name w:val="2A83C170A0AD4CA7A957144BB04B87EE"/>
  </w:style>
  <w:style w:type="paragraph" w:customStyle="1" w:styleId="A4D1175C980B4B70995D7DD0C92BA152">
    <w:name w:val="A4D1175C980B4B70995D7DD0C92BA152"/>
  </w:style>
  <w:style w:type="paragraph" w:customStyle="1" w:styleId="54FF7DBC4D8B49A49B7741D74CD55787">
    <w:name w:val="54FF7DBC4D8B49A49B7741D74CD55787"/>
  </w:style>
  <w:style w:type="paragraph" w:customStyle="1" w:styleId="314839DC25FE4D5FB0770A2AB3F6D5DF">
    <w:name w:val="314839DC25FE4D5FB0770A2AB3F6D5DF"/>
  </w:style>
  <w:style w:type="paragraph" w:customStyle="1" w:styleId="B8A6827A27524BA7B0BABA999CB6BB59">
    <w:name w:val="B8A6827A27524BA7B0BABA999CB6BB59"/>
  </w:style>
  <w:style w:type="paragraph" w:customStyle="1" w:styleId="E37611C4F30045E98198761044461811">
    <w:name w:val="E37611C4F30045E98198761044461811"/>
  </w:style>
  <w:style w:type="paragraph" w:customStyle="1" w:styleId="DFB428F88950462CAF34E71B9132703D">
    <w:name w:val="DFB428F88950462CAF34E71B9132703D"/>
  </w:style>
  <w:style w:type="paragraph" w:customStyle="1" w:styleId="954577A635014499A01C288F5EAAAD19">
    <w:name w:val="954577A635014499A01C288F5EAAAD19"/>
  </w:style>
  <w:style w:type="paragraph" w:customStyle="1" w:styleId="8ED6C0F1D71B43AB9DA69834172FFCC5">
    <w:name w:val="8ED6C0F1D71B43AB9DA69834172FFCC5"/>
  </w:style>
  <w:style w:type="paragraph" w:customStyle="1" w:styleId="FA8AE0B093ED4369B593CFEE829199B7">
    <w:name w:val="FA8AE0B093ED4369B593CFEE829199B7"/>
  </w:style>
  <w:style w:type="paragraph" w:customStyle="1" w:styleId="81419CE1CCF649558F7F414DD32F7542">
    <w:name w:val="81419CE1CCF649558F7F414DD32F7542"/>
  </w:style>
  <w:style w:type="paragraph" w:customStyle="1" w:styleId="84A987B227DA4EFC9AB04F138EAE8C35">
    <w:name w:val="84A987B227DA4EFC9AB04F138EAE8C35"/>
  </w:style>
  <w:style w:type="paragraph" w:customStyle="1" w:styleId="D33553CD74584E71A5C059B78CDBF722">
    <w:name w:val="D33553CD74584E71A5C059B78CDBF722"/>
  </w:style>
  <w:style w:type="paragraph" w:customStyle="1" w:styleId="3F982C3920C547E1A1F7E0B765209C0B">
    <w:name w:val="3F982C3920C547E1A1F7E0B765209C0B"/>
  </w:style>
  <w:style w:type="paragraph" w:customStyle="1" w:styleId="BA41E59980AF4EB9A8FD21CF0DBB4440">
    <w:name w:val="BA41E59980AF4EB9A8FD21CF0DBB4440"/>
  </w:style>
  <w:style w:type="paragraph" w:customStyle="1" w:styleId="C72FEAC21AFF448C981A5428E7647670">
    <w:name w:val="C72FEAC21AFF448C981A5428E7647670"/>
  </w:style>
  <w:style w:type="paragraph" w:customStyle="1" w:styleId="1BA10078207247689B7C7F72FEB4B8B1">
    <w:name w:val="1BA10078207247689B7C7F72FEB4B8B1"/>
  </w:style>
  <w:style w:type="paragraph" w:customStyle="1" w:styleId="46B7BD63529746839A7BA1DFC31EB49A">
    <w:name w:val="46B7BD63529746839A7BA1DFC31EB49A"/>
  </w:style>
  <w:style w:type="paragraph" w:customStyle="1" w:styleId="06EC336FCA804D0889D2AC270DEE2802">
    <w:name w:val="06EC336FCA804D0889D2AC270DEE2802"/>
  </w:style>
  <w:style w:type="paragraph" w:customStyle="1" w:styleId="227FA0E6BE7E40EFA20531A825C158BA">
    <w:name w:val="227FA0E6BE7E40EFA20531A825C158BA"/>
  </w:style>
  <w:style w:type="paragraph" w:customStyle="1" w:styleId="12B2BC46EDAA4B21A73F23D452A81F3E">
    <w:name w:val="12B2BC46EDAA4B21A73F23D452A81F3E"/>
  </w:style>
  <w:style w:type="paragraph" w:customStyle="1" w:styleId="A23D818F3F5C4CBFAB819FD9B5A14DF3">
    <w:name w:val="A23D818F3F5C4CBFAB819FD9B5A14DF3"/>
  </w:style>
  <w:style w:type="paragraph" w:customStyle="1" w:styleId="25407338947A4373820625B0EF5CF090">
    <w:name w:val="25407338947A4373820625B0EF5CF090"/>
  </w:style>
  <w:style w:type="paragraph" w:customStyle="1" w:styleId="0F4A2F6489244E73B02D0DA3A700AF77">
    <w:name w:val="0F4A2F6489244E73B02D0DA3A700AF77"/>
  </w:style>
  <w:style w:type="paragraph" w:customStyle="1" w:styleId="ECC0FC0FDAF643FB966C8C19950C582C">
    <w:name w:val="ECC0FC0FDAF643FB966C8C19950C582C"/>
  </w:style>
  <w:style w:type="paragraph" w:customStyle="1" w:styleId="20BC8E11E5A54AAFAFF48F631BF5E1C5">
    <w:name w:val="20BC8E11E5A54AAFAFF48F631BF5E1C5"/>
  </w:style>
  <w:style w:type="paragraph" w:customStyle="1" w:styleId="E54A5860F5444D8AB1D3C9D482F1B33C">
    <w:name w:val="E54A5860F5444D8AB1D3C9D482F1B33C"/>
  </w:style>
  <w:style w:type="paragraph" w:customStyle="1" w:styleId="3063634EB04B4399912B73E4E2F40B99">
    <w:name w:val="3063634EB04B4399912B73E4E2F40B99"/>
  </w:style>
  <w:style w:type="paragraph" w:customStyle="1" w:styleId="D43AD11086564BD299E4A60D895114A2">
    <w:name w:val="D43AD11086564BD299E4A60D895114A2"/>
  </w:style>
  <w:style w:type="paragraph" w:customStyle="1" w:styleId="CDE9C889C12C4140B3A8F08EDDE6E6B8">
    <w:name w:val="CDE9C889C12C4140B3A8F08EDDE6E6B8"/>
  </w:style>
  <w:style w:type="paragraph" w:customStyle="1" w:styleId="A8BFDC89F66D4B35B555EC329FE4A3F3">
    <w:name w:val="A8BFDC89F66D4B35B555EC329FE4A3F3"/>
  </w:style>
  <w:style w:type="paragraph" w:customStyle="1" w:styleId="3A7E156C251C43E1A58C3E7494D028BE">
    <w:name w:val="3A7E156C251C43E1A58C3E7494D028BE"/>
  </w:style>
  <w:style w:type="paragraph" w:customStyle="1" w:styleId="EE51F6EE8DE24A358C13716C618A6833">
    <w:name w:val="EE51F6EE8DE24A358C13716C618A6833"/>
  </w:style>
  <w:style w:type="paragraph" w:customStyle="1" w:styleId="0DBB10EBC8674D908AE36001F202EAC2">
    <w:name w:val="0DBB10EBC8674D908AE36001F202EAC2"/>
  </w:style>
  <w:style w:type="paragraph" w:customStyle="1" w:styleId="F34D56E42BBD47878C87CEDE8203234C">
    <w:name w:val="F34D56E42BBD47878C87CEDE8203234C"/>
  </w:style>
  <w:style w:type="paragraph" w:customStyle="1" w:styleId="B976590EFEE945258E6CE3FA355EF293">
    <w:name w:val="B976590EFEE945258E6CE3FA355EF293"/>
  </w:style>
  <w:style w:type="paragraph" w:customStyle="1" w:styleId="9382596F6EC14FFBA0EDE1D43890EC04">
    <w:name w:val="9382596F6EC14FFBA0EDE1D43890EC04"/>
  </w:style>
  <w:style w:type="paragraph" w:customStyle="1" w:styleId="86F664DF9A854AA095A6FD1E61EF2FDB">
    <w:name w:val="86F664DF9A854AA095A6FD1E61EF2FDB"/>
  </w:style>
  <w:style w:type="paragraph" w:customStyle="1" w:styleId="971C0FEF376B436880E0DBC09E48750E">
    <w:name w:val="971C0FEF376B436880E0DBC09E48750E"/>
  </w:style>
  <w:style w:type="paragraph" w:customStyle="1" w:styleId="700C61E71ADE4DDCB8FADBF64570B5A7">
    <w:name w:val="700C61E71ADE4DDCB8FADBF64570B5A7"/>
  </w:style>
  <w:style w:type="paragraph" w:customStyle="1" w:styleId="CF9BE26C85E34C6491E03D7697595A97">
    <w:name w:val="CF9BE26C85E34C6491E03D7697595A97"/>
  </w:style>
  <w:style w:type="paragraph" w:customStyle="1" w:styleId="8A439D177612411F922FB5F7D593EAF5">
    <w:name w:val="8A439D177612411F922FB5F7D593EAF5"/>
  </w:style>
  <w:style w:type="paragraph" w:customStyle="1" w:styleId="71CCC8AB13F9474CA119E0F5FF13E2AA">
    <w:name w:val="71CCC8AB13F9474CA119E0F5FF13E2AA"/>
  </w:style>
  <w:style w:type="paragraph" w:customStyle="1" w:styleId="6123EB7A5D944DDB8101E24AC56D1959">
    <w:name w:val="6123EB7A5D944DDB8101E24AC56D1959"/>
  </w:style>
  <w:style w:type="paragraph" w:customStyle="1" w:styleId="F2F0C054C46645838A0B3D330E52B49D">
    <w:name w:val="F2F0C054C46645838A0B3D330E52B49D"/>
  </w:style>
  <w:style w:type="paragraph" w:customStyle="1" w:styleId="B430D302BEA04E6F8F1F40B60FAAD185">
    <w:name w:val="B430D302BEA04E6F8F1F40B60FAAD185"/>
  </w:style>
  <w:style w:type="paragraph" w:customStyle="1" w:styleId="039A014E59944250BDAB3CCAD2136DAE">
    <w:name w:val="039A014E59944250BDAB3CCAD2136DAE"/>
  </w:style>
  <w:style w:type="paragraph" w:customStyle="1" w:styleId="D9E7554CC00A406E8FD5E535DD3FF193">
    <w:name w:val="D9E7554CC00A406E8FD5E535DD3FF193"/>
  </w:style>
  <w:style w:type="paragraph" w:customStyle="1" w:styleId="A26DDB6F210F464D9FFC2816DFD33530">
    <w:name w:val="A26DDB6F210F464D9FFC2816DFD33530"/>
  </w:style>
  <w:style w:type="paragraph" w:customStyle="1" w:styleId="0B7324A04DE6471CA94523E37401DF53">
    <w:name w:val="0B7324A04DE6471CA94523E37401DF53"/>
  </w:style>
  <w:style w:type="paragraph" w:customStyle="1" w:styleId="5E1A3D1FA5FB43F8A70CA8B44F4CB238">
    <w:name w:val="5E1A3D1FA5FB43F8A70CA8B44F4CB238"/>
  </w:style>
  <w:style w:type="paragraph" w:customStyle="1" w:styleId="CB11F60318AA466BBBD8992927A0C157">
    <w:name w:val="CB11F60318AA466BBBD8992927A0C157"/>
  </w:style>
  <w:style w:type="paragraph" w:customStyle="1" w:styleId="5F1D55CC3D3C4A528E821C99FEAE239E">
    <w:name w:val="5F1D55CC3D3C4A528E821C99FEAE239E"/>
  </w:style>
  <w:style w:type="paragraph" w:customStyle="1" w:styleId="923F517211EE41DDAB510E02EBFC909E">
    <w:name w:val="923F517211EE41DDAB510E02EBFC909E"/>
  </w:style>
  <w:style w:type="paragraph" w:customStyle="1" w:styleId="ED09E88B707F43F08A5A3C247A587099">
    <w:name w:val="ED09E88B707F43F08A5A3C247A587099"/>
  </w:style>
  <w:style w:type="paragraph" w:customStyle="1" w:styleId="F7260BF09E4C473F99F9C34F517D8CBB">
    <w:name w:val="F7260BF09E4C473F99F9C34F517D8CBB"/>
  </w:style>
  <w:style w:type="paragraph" w:customStyle="1" w:styleId="19EB5BEE0B864406829F9A1F791B2341">
    <w:name w:val="19EB5BEE0B864406829F9A1F791B2341"/>
  </w:style>
  <w:style w:type="paragraph" w:customStyle="1" w:styleId="24774807C3314C62B1F073D4E2D7228C">
    <w:name w:val="24774807C3314C62B1F073D4E2D7228C"/>
  </w:style>
  <w:style w:type="paragraph" w:customStyle="1" w:styleId="D0C3C7C030B34074BEB55974348F3B0A">
    <w:name w:val="D0C3C7C030B34074BEB55974348F3B0A"/>
  </w:style>
  <w:style w:type="paragraph" w:customStyle="1" w:styleId="9D88BA98E31648EBABBA12BE7644BA9D">
    <w:name w:val="9D88BA98E31648EBABBA12BE7644BA9D"/>
  </w:style>
  <w:style w:type="paragraph" w:customStyle="1" w:styleId="92D29C75D01A4DA5B28D343534804A86">
    <w:name w:val="92D29C75D01A4DA5B28D343534804A86"/>
  </w:style>
  <w:style w:type="paragraph" w:customStyle="1" w:styleId="907B61DC40C54A97A5CECBAA0BF18A08">
    <w:name w:val="907B61DC40C54A97A5CECBAA0BF18A08"/>
  </w:style>
  <w:style w:type="paragraph" w:customStyle="1" w:styleId="98CDDC22F79F4056984630E71E429535">
    <w:name w:val="98CDDC22F79F4056984630E71E429535"/>
  </w:style>
  <w:style w:type="paragraph" w:customStyle="1" w:styleId="522D3C5AFFD042C4B87084F023BA2496">
    <w:name w:val="522D3C5AFFD042C4B87084F023BA2496"/>
  </w:style>
  <w:style w:type="paragraph" w:customStyle="1" w:styleId="65E882EB871D4F0088795A7E419F0055">
    <w:name w:val="65E882EB871D4F0088795A7E419F0055"/>
  </w:style>
  <w:style w:type="paragraph" w:customStyle="1" w:styleId="8C4EFEBF8AAB4F229B073A49AFF20842">
    <w:name w:val="8C4EFEBF8AAB4F229B073A49AFF20842"/>
  </w:style>
  <w:style w:type="paragraph" w:customStyle="1" w:styleId="70E37ABC804B4020A1D5AA0B7515D8C1">
    <w:name w:val="70E37ABC804B4020A1D5AA0B7515D8C1"/>
  </w:style>
  <w:style w:type="paragraph" w:customStyle="1" w:styleId="073FDA17A1124805B9DC33BA1037C9AF">
    <w:name w:val="073FDA17A1124805B9DC33BA1037C9AF"/>
  </w:style>
  <w:style w:type="paragraph" w:customStyle="1" w:styleId="78B6EB1A5828411483AE6D70E5A4CA33">
    <w:name w:val="78B6EB1A5828411483AE6D70E5A4CA33"/>
  </w:style>
  <w:style w:type="paragraph" w:customStyle="1" w:styleId="412063B1A0924CDCAD36F040657E7B49">
    <w:name w:val="412063B1A0924CDCAD36F040657E7B49"/>
  </w:style>
  <w:style w:type="paragraph" w:customStyle="1" w:styleId="9304BD5AB3104C5FA8D404DBD02B4704">
    <w:name w:val="9304BD5AB3104C5FA8D404DBD02B4704"/>
  </w:style>
  <w:style w:type="paragraph" w:customStyle="1" w:styleId="1895CEA09C614E4686E42E57353A37DC">
    <w:name w:val="1895CEA09C614E4686E42E57353A37DC"/>
  </w:style>
  <w:style w:type="paragraph" w:customStyle="1" w:styleId="4BF1A3950FFD4071933D861350BCFB03">
    <w:name w:val="4BF1A3950FFD4071933D861350BCFB03"/>
  </w:style>
  <w:style w:type="paragraph" w:customStyle="1" w:styleId="7BD3122211CB49B3A3C9E0437AA753A7">
    <w:name w:val="7BD3122211CB49B3A3C9E0437AA753A7"/>
  </w:style>
  <w:style w:type="paragraph" w:customStyle="1" w:styleId="24B099EE4AB6421FA8654B96369F2616">
    <w:name w:val="24B099EE4AB6421FA8654B96369F2616"/>
  </w:style>
  <w:style w:type="paragraph" w:customStyle="1" w:styleId="B8245D9B49714395BA5F5F67070F64AD">
    <w:name w:val="B8245D9B49714395BA5F5F67070F64AD"/>
  </w:style>
  <w:style w:type="paragraph" w:customStyle="1" w:styleId="3545B0C51141430EBE04BB872AB2BF5D">
    <w:name w:val="3545B0C51141430EBE04BB872AB2BF5D"/>
  </w:style>
  <w:style w:type="paragraph" w:customStyle="1" w:styleId="C7D1135E7D6948419021A8A9C6D2CBFA">
    <w:name w:val="C7D1135E7D6948419021A8A9C6D2CBFA"/>
  </w:style>
  <w:style w:type="paragraph" w:customStyle="1" w:styleId="AF727148FD8741459E58D24C9B321EA6">
    <w:name w:val="AF727148FD8741459E58D24C9B321EA6"/>
  </w:style>
  <w:style w:type="paragraph" w:customStyle="1" w:styleId="393FF0779A904BACB87B1095BAF1847B">
    <w:name w:val="393FF0779A904BACB87B1095BAF1847B"/>
  </w:style>
  <w:style w:type="paragraph" w:customStyle="1" w:styleId="07703D5E3E504E9BB00C6D8870251C6C">
    <w:name w:val="07703D5E3E504E9BB00C6D8870251C6C"/>
  </w:style>
  <w:style w:type="paragraph" w:customStyle="1" w:styleId="7F84E0E559FF4D58AB14A7D8BA395DE1">
    <w:name w:val="7F84E0E559FF4D58AB14A7D8BA395DE1"/>
  </w:style>
  <w:style w:type="paragraph" w:customStyle="1" w:styleId="4717159AD34D43C6860D6E52109A3F55">
    <w:name w:val="4717159AD34D43C6860D6E52109A3F55"/>
  </w:style>
  <w:style w:type="paragraph" w:customStyle="1" w:styleId="1478A744878243898F10B59383C321D5">
    <w:name w:val="1478A744878243898F10B59383C321D5"/>
  </w:style>
  <w:style w:type="paragraph" w:customStyle="1" w:styleId="3A82BA6B3DFA40C0B1FEEB31818A4FB2">
    <w:name w:val="3A82BA6B3DFA40C0B1FEEB31818A4FB2"/>
  </w:style>
  <w:style w:type="paragraph" w:customStyle="1" w:styleId="23CC4260ED7449A2AA7A12A053B7FFCD">
    <w:name w:val="23CC4260ED7449A2AA7A12A053B7FFCD"/>
  </w:style>
  <w:style w:type="paragraph" w:customStyle="1" w:styleId="68F87CD0BCDB401993BA043FB8B4193B">
    <w:name w:val="68F87CD0BCDB401993BA043FB8B4193B"/>
  </w:style>
  <w:style w:type="paragraph" w:customStyle="1" w:styleId="E0E297C968554ACD8E093525CDD3284F">
    <w:name w:val="E0E297C968554ACD8E093525CDD3284F"/>
  </w:style>
  <w:style w:type="paragraph" w:customStyle="1" w:styleId="5CFDF4D9B8A7494EA71B07FF0518889D">
    <w:name w:val="5CFDF4D9B8A7494EA71B07FF0518889D"/>
  </w:style>
  <w:style w:type="paragraph" w:customStyle="1" w:styleId="ECAEA6DCE4314D5684228BB18AD4A974">
    <w:name w:val="ECAEA6DCE4314D5684228BB18AD4A974"/>
  </w:style>
  <w:style w:type="paragraph" w:customStyle="1" w:styleId="7611792BA49A4897B462FCC12A297C14">
    <w:name w:val="7611792BA49A4897B462FCC12A297C14"/>
  </w:style>
  <w:style w:type="paragraph" w:customStyle="1" w:styleId="B1A2FB034DF54653AD0E987681CCA1FB">
    <w:name w:val="B1A2FB034DF54653AD0E987681CCA1FB"/>
  </w:style>
  <w:style w:type="paragraph" w:customStyle="1" w:styleId="C1A98E05772A48D88C8F8FCD091D266A">
    <w:name w:val="C1A98E05772A48D88C8F8FCD091D266A"/>
  </w:style>
  <w:style w:type="paragraph" w:customStyle="1" w:styleId="80BF15FCADFA4F8FB279CC5425B1EC0A">
    <w:name w:val="80BF15FCADFA4F8FB279CC5425B1EC0A"/>
  </w:style>
  <w:style w:type="paragraph" w:customStyle="1" w:styleId="B6B99C7E806A40E288D7397B3B6F8D1C">
    <w:name w:val="B6B99C7E806A40E288D7397B3B6F8D1C"/>
  </w:style>
  <w:style w:type="paragraph" w:customStyle="1" w:styleId="927B2036CEC34C0DB62EE69C83BFB319">
    <w:name w:val="927B2036CEC34C0DB62EE69C83BFB319"/>
  </w:style>
  <w:style w:type="paragraph" w:customStyle="1" w:styleId="895280A653E0428A97388C1F8DA6AE35">
    <w:name w:val="895280A653E0428A97388C1F8DA6AE35"/>
  </w:style>
  <w:style w:type="paragraph" w:customStyle="1" w:styleId="2D12E79A1E084813B2A1DCF3DF79E4F6">
    <w:name w:val="2D12E79A1E084813B2A1DCF3DF79E4F6"/>
  </w:style>
  <w:style w:type="paragraph" w:customStyle="1" w:styleId="625B1B42C06D4D3EA03C5B688F4BB353">
    <w:name w:val="625B1B42C06D4D3EA03C5B688F4BB353"/>
  </w:style>
  <w:style w:type="paragraph" w:customStyle="1" w:styleId="75471FB4A60C448AA43A477439D71D07">
    <w:name w:val="75471FB4A60C448AA43A477439D71D07"/>
  </w:style>
  <w:style w:type="paragraph" w:customStyle="1" w:styleId="A83898D7C6C4495FAD3F5DA4EBB9716C">
    <w:name w:val="A83898D7C6C4495FAD3F5DA4EBB9716C"/>
  </w:style>
  <w:style w:type="paragraph" w:customStyle="1" w:styleId="9CC4B22913384BC6A8947181B9B00B2F">
    <w:name w:val="9CC4B22913384BC6A8947181B9B00B2F"/>
  </w:style>
  <w:style w:type="paragraph" w:customStyle="1" w:styleId="F0E84A8E96CA438DA2822105FAFDE92E">
    <w:name w:val="F0E84A8E96CA438DA2822105FAFDE92E"/>
  </w:style>
  <w:style w:type="paragraph" w:customStyle="1" w:styleId="8F5E1CDFFDC543F1A1103CAB5677E8B6">
    <w:name w:val="8F5E1CDFFDC543F1A1103CAB5677E8B6"/>
  </w:style>
  <w:style w:type="paragraph" w:customStyle="1" w:styleId="EA51B88D184A43129C526F66C6E86E60">
    <w:name w:val="EA51B88D184A43129C526F66C6E86E60"/>
  </w:style>
  <w:style w:type="paragraph" w:customStyle="1" w:styleId="AE0559E9E21946A0B02A91FB3A68CB91">
    <w:name w:val="AE0559E9E21946A0B02A91FB3A68CB91"/>
  </w:style>
  <w:style w:type="paragraph" w:customStyle="1" w:styleId="B60F7FF00A9049B7B015E4BEC794728D">
    <w:name w:val="B60F7FF00A9049B7B015E4BEC794728D"/>
  </w:style>
  <w:style w:type="paragraph" w:customStyle="1" w:styleId="E89BE9B051B2455293740655EC92F26D">
    <w:name w:val="E89BE9B051B2455293740655EC92F26D"/>
  </w:style>
  <w:style w:type="paragraph" w:customStyle="1" w:styleId="31AF1899B88143588BCCBD0EF618C936">
    <w:name w:val="31AF1899B88143588BCCBD0EF618C936"/>
  </w:style>
  <w:style w:type="paragraph" w:customStyle="1" w:styleId="3164748BA4014D529D1115E22BEA7DDA">
    <w:name w:val="3164748BA4014D529D1115E22BEA7DDA"/>
  </w:style>
  <w:style w:type="paragraph" w:customStyle="1" w:styleId="4208C28D77C14462A1535FBB60FA322F">
    <w:name w:val="4208C28D77C14462A1535FBB60FA322F"/>
  </w:style>
  <w:style w:type="paragraph" w:customStyle="1" w:styleId="DB6B56270038471BB43E90EE37A653CC">
    <w:name w:val="DB6B56270038471BB43E90EE37A653CC"/>
  </w:style>
  <w:style w:type="paragraph" w:customStyle="1" w:styleId="F01C24C3E2F243E3AF81141D70D7D18B">
    <w:name w:val="F01C24C3E2F243E3AF81141D70D7D18B"/>
  </w:style>
  <w:style w:type="paragraph" w:customStyle="1" w:styleId="BDEAD473CFF34FC4947EB7E8D929956D">
    <w:name w:val="BDEAD473CFF34FC4947EB7E8D929956D"/>
  </w:style>
  <w:style w:type="paragraph" w:customStyle="1" w:styleId="7101B903995D4A2C8373D7FA133FC4A1">
    <w:name w:val="7101B903995D4A2C8373D7FA133FC4A1"/>
  </w:style>
  <w:style w:type="paragraph" w:customStyle="1" w:styleId="C792A6771DC246F48652691221BBD32C">
    <w:name w:val="C792A6771DC246F48652691221BBD32C"/>
  </w:style>
  <w:style w:type="paragraph" w:customStyle="1" w:styleId="E969E482DBC54BDA97A97B1DBD09FFAF">
    <w:name w:val="E969E482DBC54BDA97A97B1DBD09FFAF"/>
  </w:style>
  <w:style w:type="paragraph" w:customStyle="1" w:styleId="7E0DA4DB60F24CEF956B03FC347EC52C">
    <w:name w:val="7E0DA4DB60F24CEF956B03FC347EC52C"/>
  </w:style>
  <w:style w:type="paragraph" w:customStyle="1" w:styleId="7E9584BC83104C088AAB8DD035E468F6">
    <w:name w:val="7E9584BC83104C088AAB8DD035E468F6"/>
  </w:style>
  <w:style w:type="paragraph" w:customStyle="1" w:styleId="CF950BA35FEE48589CDB3A5C422A091C">
    <w:name w:val="CF950BA35FEE48589CDB3A5C422A091C"/>
  </w:style>
  <w:style w:type="paragraph" w:customStyle="1" w:styleId="27D699FA60194F2B9D5114F4A7610FDD">
    <w:name w:val="27D699FA60194F2B9D5114F4A7610FDD"/>
  </w:style>
  <w:style w:type="paragraph" w:customStyle="1" w:styleId="39C8CAF3E8C842239FA683DD48AE8D9B">
    <w:name w:val="39C8CAF3E8C842239FA683DD48AE8D9B"/>
  </w:style>
  <w:style w:type="paragraph" w:customStyle="1" w:styleId="16ABD3C629FF4EEBB5BEE9557C291F2F">
    <w:name w:val="16ABD3C629FF4EEBB5BEE9557C291F2F"/>
  </w:style>
  <w:style w:type="paragraph" w:customStyle="1" w:styleId="1A2A19FC9F9B45E5BA19EFD7EB779DA0">
    <w:name w:val="1A2A19FC9F9B45E5BA19EFD7EB779DA0"/>
  </w:style>
  <w:style w:type="paragraph" w:customStyle="1" w:styleId="A9B8FB6EFC4D40AE8CF35241F856BFCF">
    <w:name w:val="A9B8FB6EFC4D40AE8CF35241F856BFCF"/>
  </w:style>
  <w:style w:type="paragraph" w:customStyle="1" w:styleId="20639FCD97E24810B4F399D4BEE42E37">
    <w:name w:val="20639FCD97E24810B4F399D4BEE42E37"/>
  </w:style>
  <w:style w:type="paragraph" w:customStyle="1" w:styleId="07E85D815B9444BFA751C1D08A8D2F34">
    <w:name w:val="07E85D815B9444BFA751C1D08A8D2F34"/>
  </w:style>
  <w:style w:type="paragraph" w:customStyle="1" w:styleId="4E9DFA8E2F7F463085DB27EF2E7748FA">
    <w:name w:val="4E9DFA8E2F7F463085DB27EF2E7748FA"/>
  </w:style>
  <w:style w:type="paragraph" w:customStyle="1" w:styleId="C13FE03AF60447D9979CE51A6BC2AF25">
    <w:name w:val="C13FE03AF60447D9979CE51A6BC2AF25"/>
  </w:style>
  <w:style w:type="paragraph" w:customStyle="1" w:styleId="C72D588C99844924820D532CC54B9B5D">
    <w:name w:val="C72D588C99844924820D532CC54B9B5D"/>
  </w:style>
  <w:style w:type="paragraph" w:customStyle="1" w:styleId="3BAAF0BD702248CAB86EA831FCE795A9">
    <w:name w:val="3BAAF0BD702248CAB86EA831FCE795A9"/>
  </w:style>
  <w:style w:type="paragraph" w:customStyle="1" w:styleId="2D386352DAE24C708B0D4798287D72D0">
    <w:name w:val="2D386352DAE24C708B0D4798287D72D0"/>
  </w:style>
  <w:style w:type="paragraph" w:customStyle="1" w:styleId="06FED30D21F74E74A127D51ABD0F000B">
    <w:name w:val="06FED30D21F74E74A127D51ABD0F000B"/>
  </w:style>
  <w:style w:type="paragraph" w:customStyle="1" w:styleId="2C6E9FF5570741D593FC87451C3B22E2">
    <w:name w:val="2C6E9FF5570741D593FC87451C3B22E2"/>
  </w:style>
  <w:style w:type="paragraph" w:customStyle="1" w:styleId="137D09C822A14D08974779037DABB6A4">
    <w:name w:val="137D09C822A14D08974779037DABB6A4"/>
  </w:style>
  <w:style w:type="paragraph" w:customStyle="1" w:styleId="9218DE35B68C4CB1A0FEB1931554C8A5">
    <w:name w:val="9218DE35B68C4CB1A0FEB1931554C8A5"/>
  </w:style>
  <w:style w:type="paragraph" w:customStyle="1" w:styleId="BCFC5B7CC4054100A4FFD0B9700AA4B9">
    <w:name w:val="BCFC5B7CC4054100A4FFD0B9700AA4B9"/>
  </w:style>
  <w:style w:type="paragraph" w:customStyle="1" w:styleId="07CEDEC682D04F4CAA002C2D55A36D13">
    <w:name w:val="07CEDEC682D04F4CAA002C2D55A36D13"/>
  </w:style>
  <w:style w:type="paragraph" w:customStyle="1" w:styleId="F58B6E593FFA46C5A38D6E653C08B607">
    <w:name w:val="F58B6E593FFA46C5A38D6E653C08B607"/>
  </w:style>
  <w:style w:type="paragraph" w:customStyle="1" w:styleId="D1681E25C67C47CD8C9A2BCD345AA609">
    <w:name w:val="D1681E25C67C47CD8C9A2BCD345AA609"/>
  </w:style>
  <w:style w:type="paragraph" w:customStyle="1" w:styleId="56B23AD5605A4B7EBAD2A4BAF70E97EE">
    <w:name w:val="56B23AD5605A4B7EBAD2A4BAF70E97EE"/>
  </w:style>
  <w:style w:type="paragraph" w:customStyle="1" w:styleId="0CE0D66A335E4B8CA545E7CF02AFCD33">
    <w:name w:val="0CE0D66A335E4B8CA545E7CF02AFCD33"/>
  </w:style>
  <w:style w:type="paragraph" w:customStyle="1" w:styleId="3890562CD8724663B3B35C8800F0FBDD">
    <w:name w:val="3890562CD8724663B3B35C8800F0FBDD"/>
  </w:style>
  <w:style w:type="paragraph" w:customStyle="1" w:styleId="9DC508434D614E0DA4059559C53E4197">
    <w:name w:val="9DC508434D614E0DA4059559C53E4197"/>
  </w:style>
  <w:style w:type="paragraph" w:customStyle="1" w:styleId="88D9CB032E6D42D2866E0B33C649DF8A">
    <w:name w:val="88D9CB032E6D42D2866E0B33C649DF8A"/>
  </w:style>
  <w:style w:type="paragraph" w:customStyle="1" w:styleId="C27FBD29AD2E4E6A8A1EA27B0EF5268D">
    <w:name w:val="C27FBD29AD2E4E6A8A1EA27B0EF5268D"/>
  </w:style>
  <w:style w:type="paragraph" w:customStyle="1" w:styleId="B1C7FD34D0154ACC888315BEF469249F">
    <w:name w:val="B1C7FD34D0154ACC888315BEF469249F"/>
  </w:style>
  <w:style w:type="paragraph" w:customStyle="1" w:styleId="47BE82102BDA4EC4893CFD8A95461A44">
    <w:name w:val="47BE82102BDA4EC4893CFD8A95461A44"/>
  </w:style>
  <w:style w:type="paragraph" w:customStyle="1" w:styleId="26BB6B0898944592AAA05C32FA765A5C">
    <w:name w:val="26BB6B0898944592AAA05C32FA765A5C"/>
  </w:style>
  <w:style w:type="paragraph" w:customStyle="1" w:styleId="81A77D438E6D45CDB2ACEE68E597D5F2">
    <w:name w:val="81A77D438E6D45CDB2ACEE68E597D5F2"/>
  </w:style>
  <w:style w:type="paragraph" w:customStyle="1" w:styleId="2CAC0A9EFE14458692D5E190EAFF6D80">
    <w:name w:val="2CAC0A9EFE14458692D5E190EAFF6D80"/>
  </w:style>
  <w:style w:type="paragraph" w:customStyle="1" w:styleId="6C40351247A343099693D530BA4579EE">
    <w:name w:val="6C40351247A343099693D530BA4579EE"/>
  </w:style>
  <w:style w:type="paragraph" w:customStyle="1" w:styleId="A300166EB04645F5AFF754787E0C848B">
    <w:name w:val="A300166EB04645F5AFF754787E0C848B"/>
  </w:style>
  <w:style w:type="paragraph" w:customStyle="1" w:styleId="D16C92808B2445289AACD6191A6E4A4E">
    <w:name w:val="D16C92808B2445289AACD6191A6E4A4E"/>
  </w:style>
  <w:style w:type="paragraph" w:customStyle="1" w:styleId="66220EA02CF44C4B9CBA016DDC4E757B">
    <w:name w:val="66220EA02CF44C4B9CBA016DDC4E757B"/>
  </w:style>
  <w:style w:type="paragraph" w:customStyle="1" w:styleId="1E3765D1BF9D411CBBF0F4ED5BADBFB8">
    <w:name w:val="1E3765D1BF9D411CBBF0F4ED5BADBFB8"/>
  </w:style>
  <w:style w:type="paragraph" w:customStyle="1" w:styleId="497EC50F03E54E40A43F94876F603971">
    <w:name w:val="497EC50F03E54E40A43F94876F603971"/>
  </w:style>
  <w:style w:type="paragraph" w:customStyle="1" w:styleId="154EA64F09AC43909C4F5257B4F1077A">
    <w:name w:val="154EA64F09AC43909C4F5257B4F1077A"/>
  </w:style>
  <w:style w:type="paragraph" w:customStyle="1" w:styleId="04F7FB70D9954E38847D5C030711DB39">
    <w:name w:val="04F7FB70D9954E38847D5C030711DB39"/>
  </w:style>
  <w:style w:type="paragraph" w:customStyle="1" w:styleId="97A240879F9C4C22A1BE45601DB4338A">
    <w:name w:val="97A240879F9C4C22A1BE45601DB4338A"/>
  </w:style>
  <w:style w:type="paragraph" w:customStyle="1" w:styleId="64E5577ED38C4A87A80EA21DD91AC561">
    <w:name w:val="64E5577ED38C4A87A80EA21DD91AC561"/>
  </w:style>
  <w:style w:type="paragraph" w:customStyle="1" w:styleId="021BE55F6A814E85B2EE1E977D2E2AF0">
    <w:name w:val="021BE55F6A814E85B2EE1E977D2E2AF0"/>
  </w:style>
  <w:style w:type="paragraph" w:customStyle="1" w:styleId="1C6E3D284A5E495CAD03AE426216DD74">
    <w:name w:val="1C6E3D284A5E495CAD03AE426216DD74"/>
  </w:style>
  <w:style w:type="paragraph" w:customStyle="1" w:styleId="55101DBAF2B44875A66E8DE9F43C63B1">
    <w:name w:val="55101DBAF2B44875A66E8DE9F43C63B1"/>
  </w:style>
  <w:style w:type="paragraph" w:customStyle="1" w:styleId="6CB5D16F60FA477983A68820720F5EDB">
    <w:name w:val="6CB5D16F60FA477983A68820720F5EDB"/>
  </w:style>
  <w:style w:type="paragraph" w:customStyle="1" w:styleId="C079A39B2A8B46C0B57ACCFA7DCD592B">
    <w:name w:val="C079A39B2A8B46C0B57ACCFA7DCD592B"/>
  </w:style>
  <w:style w:type="paragraph" w:customStyle="1" w:styleId="78CB309072264A278409BE709B432801">
    <w:name w:val="78CB309072264A278409BE709B432801"/>
  </w:style>
  <w:style w:type="paragraph" w:customStyle="1" w:styleId="11194581398644E7958CBA8C28C2F8F6">
    <w:name w:val="11194581398644E7958CBA8C28C2F8F6"/>
  </w:style>
  <w:style w:type="paragraph" w:customStyle="1" w:styleId="69ED6B7B2D4E425BABB03F56F2C673F1">
    <w:name w:val="69ED6B7B2D4E425BABB03F56F2C673F1"/>
  </w:style>
  <w:style w:type="paragraph" w:customStyle="1" w:styleId="4E5CE0952FC7431AAE79ECCFFEAF6EA8">
    <w:name w:val="4E5CE0952FC7431AAE79ECCFFEAF6EA8"/>
  </w:style>
  <w:style w:type="paragraph" w:customStyle="1" w:styleId="89DE8A8F76984E9E82F43F6A65CC111F">
    <w:name w:val="89DE8A8F76984E9E82F43F6A65CC111F"/>
  </w:style>
  <w:style w:type="paragraph" w:customStyle="1" w:styleId="6F33F4E3E05845239DE3B5FAABA6C568">
    <w:name w:val="6F33F4E3E05845239DE3B5FAABA6C568"/>
  </w:style>
  <w:style w:type="paragraph" w:customStyle="1" w:styleId="B01E015A4CCA42199E9C82438CF868C4">
    <w:name w:val="B01E015A4CCA42199E9C82438CF868C4"/>
  </w:style>
  <w:style w:type="paragraph" w:customStyle="1" w:styleId="232ED4538BC04BE8A93927999A75127B">
    <w:name w:val="232ED4538BC04BE8A93927999A75127B"/>
  </w:style>
  <w:style w:type="paragraph" w:customStyle="1" w:styleId="EDB31A654A3C4A8BAD9F09E872906EF3">
    <w:name w:val="EDB31A654A3C4A8BAD9F09E872906EF3"/>
  </w:style>
  <w:style w:type="paragraph" w:customStyle="1" w:styleId="5F9D5FC23E3447329F81BA3292EE2B5B">
    <w:name w:val="5F9D5FC23E3447329F81BA3292EE2B5B"/>
  </w:style>
  <w:style w:type="paragraph" w:customStyle="1" w:styleId="2533D18316DB4696BF856DDE8F12269E">
    <w:name w:val="2533D18316DB4696BF856DDE8F12269E"/>
  </w:style>
  <w:style w:type="paragraph" w:customStyle="1" w:styleId="1F3AB4EF1A6E450FA5FA6F70D34AF6FC">
    <w:name w:val="1F3AB4EF1A6E450FA5FA6F70D34AF6FC"/>
  </w:style>
  <w:style w:type="paragraph" w:customStyle="1" w:styleId="8DC6FF2189AB4443B0991FC03C8C7B17">
    <w:name w:val="8DC6FF2189AB4443B0991FC03C8C7B17"/>
  </w:style>
  <w:style w:type="paragraph" w:customStyle="1" w:styleId="65FF6F5A31774993A4785712FFB11C73">
    <w:name w:val="65FF6F5A31774993A4785712FFB11C73"/>
  </w:style>
  <w:style w:type="paragraph" w:customStyle="1" w:styleId="79D8713A847C42EC82632D8FC455024D">
    <w:name w:val="79D8713A847C42EC82632D8FC455024D"/>
  </w:style>
  <w:style w:type="paragraph" w:customStyle="1" w:styleId="9E815DF3A96541409E1ED81074723180">
    <w:name w:val="9E815DF3A96541409E1ED81074723180"/>
  </w:style>
  <w:style w:type="paragraph" w:customStyle="1" w:styleId="0B4E5031407F47749B9795D07E4B58E5">
    <w:name w:val="0B4E5031407F47749B9795D07E4B58E5"/>
  </w:style>
  <w:style w:type="paragraph" w:customStyle="1" w:styleId="DF950012AF4F4A66B33E50F082599570">
    <w:name w:val="DF950012AF4F4A66B33E50F082599570"/>
  </w:style>
  <w:style w:type="paragraph" w:customStyle="1" w:styleId="242374F0E83040ABBA8F037D9BC8539C">
    <w:name w:val="242374F0E83040ABBA8F037D9BC8539C"/>
  </w:style>
  <w:style w:type="paragraph" w:customStyle="1" w:styleId="3628646000A844D5B64CE3DDBA8CCC97">
    <w:name w:val="3628646000A844D5B64CE3DDBA8CCC97"/>
  </w:style>
  <w:style w:type="paragraph" w:customStyle="1" w:styleId="B227E10F15EA401DBBFE592BFEB699B9">
    <w:name w:val="B227E10F15EA401DBBFE592BFEB699B9"/>
  </w:style>
  <w:style w:type="paragraph" w:customStyle="1" w:styleId="266E5BCA0DBD42CDBB1F3840D4A69CCD">
    <w:name w:val="266E5BCA0DBD42CDBB1F3840D4A69CCD"/>
  </w:style>
  <w:style w:type="paragraph" w:customStyle="1" w:styleId="479D94C5F61C46D3AE7372488402A62C">
    <w:name w:val="479D94C5F61C46D3AE7372488402A62C"/>
  </w:style>
  <w:style w:type="paragraph" w:customStyle="1" w:styleId="CBBB30722D0342ECB02C40A9ED2D4318">
    <w:name w:val="CBBB30722D0342ECB02C40A9ED2D4318"/>
  </w:style>
  <w:style w:type="paragraph" w:customStyle="1" w:styleId="6C51BA5FBD5E4A19873C638AA9E7DC52">
    <w:name w:val="6C51BA5FBD5E4A19873C638AA9E7DC52"/>
  </w:style>
  <w:style w:type="paragraph" w:customStyle="1" w:styleId="630584761B3F4DC4AF3D645F0ABD2D6F">
    <w:name w:val="630584761B3F4DC4AF3D645F0ABD2D6F"/>
  </w:style>
  <w:style w:type="paragraph" w:customStyle="1" w:styleId="A94A63EDF4944EB2B3A269011F2DEA94">
    <w:name w:val="A94A63EDF4944EB2B3A269011F2DEA94"/>
  </w:style>
  <w:style w:type="paragraph" w:customStyle="1" w:styleId="1B33039ADA8E46EAA9B1EE9CADEA3084">
    <w:name w:val="1B33039ADA8E46EAA9B1EE9CADEA3084"/>
  </w:style>
  <w:style w:type="paragraph" w:customStyle="1" w:styleId="AAF2F92CA62F4DC59F719F26C31A9EE5">
    <w:name w:val="AAF2F92CA62F4DC59F719F26C31A9EE5"/>
  </w:style>
  <w:style w:type="paragraph" w:customStyle="1" w:styleId="DD8A6FDEED2041DF8330595CD6881A1A">
    <w:name w:val="DD8A6FDEED2041DF8330595CD6881A1A"/>
  </w:style>
  <w:style w:type="paragraph" w:customStyle="1" w:styleId="D40A629634C84495AF927959036D76AA">
    <w:name w:val="D40A629634C84495AF927959036D76AA"/>
  </w:style>
  <w:style w:type="paragraph" w:customStyle="1" w:styleId="ED51630615DE4296937CD17976BABDFE">
    <w:name w:val="ED51630615DE4296937CD17976BABDFE"/>
  </w:style>
  <w:style w:type="paragraph" w:customStyle="1" w:styleId="C29C70306CEF4AEE993CEB306BD99EA2">
    <w:name w:val="C29C70306CEF4AEE993CEB306BD99EA2"/>
  </w:style>
  <w:style w:type="paragraph" w:customStyle="1" w:styleId="B7BEEF771F184CECBBE4D03A08D6FB67">
    <w:name w:val="B7BEEF771F184CECBBE4D03A08D6FB67"/>
  </w:style>
  <w:style w:type="paragraph" w:customStyle="1" w:styleId="FF286CD9EAD84130BA9A05B69C90FBD0">
    <w:name w:val="FF286CD9EAD84130BA9A05B69C90FBD0"/>
  </w:style>
  <w:style w:type="paragraph" w:customStyle="1" w:styleId="CE1C0BE65E864E0BB6D7AADFB0001F3A">
    <w:name w:val="CE1C0BE65E864E0BB6D7AADFB0001F3A"/>
  </w:style>
  <w:style w:type="paragraph" w:customStyle="1" w:styleId="0B808DA3B38A4AF79000B497C79471E2">
    <w:name w:val="0B808DA3B38A4AF79000B497C79471E2"/>
  </w:style>
  <w:style w:type="paragraph" w:customStyle="1" w:styleId="21963CF501F2463E835BF88D90D0BB48">
    <w:name w:val="21963CF501F2463E835BF88D90D0BB48"/>
  </w:style>
  <w:style w:type="paragraph" w:customStyle="1" w:styleId="74AB44C69B6A406C9A96ADB0E54E88BA">
    <w:name w:val="74AB44C69B6A406C9A96ADB0E54E88BA"/>
  </w:style>
  <w:style w:type="paragraph" w:customStyle="1" w:styleId="3C3AF48717794F028AB01737737AA05F">
    <w:name w:val="3C3AF48717794F028AB01737737AA05F"/>
  </w:style>
  <w:style w:type="paragraph" w:customStyle="1" w:styleId="21DB95FF4A094F7A936E454C0BFC25E8">
    <w:name w:val="21DB95FF4A094F7A936E454C0BFC25E8"/>
  </w:style>
  <w:style w:type="paragraph" w:customStyle="1" w:styleId="A1DE7920FAED4484914CD88A16D83AC2">
    <w:name w:val="A1DE7920FAED4484914CD88A16D83AC2"/>
  </w:style>
  <w:style w:type="paragraph" w:customStyle="1" w:styleId="CB4AAD19CC324681848A6E83BAEE553F">
    <w:name w:val="CB4AAD19CC324681848A6E83BAEE553F"/>
  </w:style>
  <w:style w:type="paragraph" w:customStyle="1" w:styleId="000BAAB6C2CB4C5784FFA17D126AF60F">
    <w:name w:val="000BAAB6C2CB4C5784FFA17D126AF60F"/>
  </w:style>
  <w:style w:type="paragraph" w:customStyle="1" w:styleId="986D6C5A6D004787843CE0BF9CD5E0E1">
    <w:name w:val="986D6C5A6D004787843CE0BF9CD5E0E1"/>
  </w:style>
  <w:style w:type="paragraph" w:customStyle="1" w:styleId="9D7277D209754977BF4FD5A18D64BD4F">
    <w:name w:val="9D7277D209754977BF4FD5A18D64BD4F"/>
  </w:style>
  <w:style w:type="paragraph" w:customStyle="1" w:styleId="0FDFA4F706264FB69EEA86C574C81554">
    <w:name w:val="0FDFA4F706264FB69EEA86C574C81554"/>
  </w:style>
  <w:style w:type="paragraph" w:customStyle="1" w:styleId="33FE28280010401088A6F6A4F980D4E3">
    <w:name w:val="33FE28280010401088A6F6A4F980D4E3"/>
  </w:style>
  <w:style w:type="paragraph" w:customStyle="1" w:styleId="FD78CD8358604143B62BB5A6E4F58EC9">
    <w:name w:val="FD78CD8358604143B62BB5A6E4F58EC9"/>
  </w:style>
  <w:style w:type="paragraph" w:customStyle="1" w:styleId="26BD9224E870460F96577BF895872C45">
    <w:name w:val="26BD9224E870460F96577BF895872C45"/>
  </w:style>
  <w:style w:type="paragraph" w:customStyle="1" w:styleId="E9D9198D160349ADACFB14B990EB60A5">
    <w:name w:val="E9D9198D160349ADACFB14B990EB60A5"/>
  </w:style>
  <w:style w:type="paragraph" w:customStyle="1" w:styleId="15BD1B4EB6AC4ABB95164F13A74FD82A">
    <w:name w:val="15BD1B4EB6AC4ABB95164F13A74FD82A"/>
  </w:style>
  <w:style w:type="paragraph" w:customStyle="1" w:styleId="E74249A7E81B457CBCE2B1A7F772AFAA">
    <w:name w:val="E74249A7E81B457CBCE2B1A7F772AFAA"/>
  </w:style>
  <w:style w:type="paragraph" w:customStyle="1" w:styleId="4F8B76DCAE8E4EAF9BCD8EC1BA9F0ACC">
    <w:name w:val="4F8B76DCAE8E4EAF9BCD8EC1BA9F0ACC"/>
  </w:style>
  <w:style w:type="paragraph" w:customStyle="1" w:styleId="F12BC0EC21A048ECB8D9649AC54C2459">
    <w:name w:val="F12BC0EC21A048ECB8D9649AC54C2459"/>
  </w:style>
  <w:style w:type="paragraph" w:customStyle="1" w:styleId="D582FC8C81AF43069F4E01FC67F1C5AD">
    <w:name w:val="D582FC8C81AF43069F4E01FC67F1C5AD"/>
  </w:style>
  <w:style w:type="paragraph" w:customStyle="1" w:styleId="80A5D7492DFE4810AAA185F414941072">
    <w:name w:val="80A5D7492DFE4810AAA185F414941072"/>
  </w:style>
  <w:style w:type="paragraph" w:customStyle="1" w:styleId="16E8856F4AB248F8A9A95A79B4AFFA19">
    <w:name w:val="16E8856F4AB248F8A9A95A79B4AFFA19"/>
  </w:style>
  <w:style w:type="paragraph" w:customStyle="1" w:styleId="21E46E2C738A4561ADB2DD54CAC61E4F">
    <w:name w:val="21E46E2C738A4561ADB2DD54CAC61E4F"/>
  </w:style>
  <w:style w:type="paragraph" w:customStyle="1" w:styleId="E6263E39BC81401284CB25C5AE4CC66A">
    <w:name w:val="E6263E39BC81401284CB25C5AE4CC66A"/>
  </w:style>
  <w:style w:type="paragraph" w:customStyle="1" w:styleId="46A72D8606DA42C883C577F4CB19C60F">
    <w:name w:val="46A72D8606DA42C883C577F4CB19C60F"/>
  </w:style>
  <w:style w:type="paragraph" w:customStyle="1" w:styleId="F4311F9B71AE430AABD3DB35C0E31206">
    <w:name w:val="F4311F9B71AE430AABD3DB35C0E31206"/>
  </w:style>
  <w:style w:type="paragraph" w:customStyle="1" w:styleId="2DB2BF53F2C54B68AF4AAA82A386C759">
    <w:name w:val="2DB2BF53F2C54B68AF4AAA82A386C759"/>
  </w:style>
  <w:style w:type="paragraph" w:customStyle="1" w:styleId="218FC9B72EE34B0EAF941B844261D343">
    <w:name w:val="218FC9B72EE34B0EAF941B844261D343"/>
  </w:style>
  <w:style w:type="paragraph" w:customStyle="1" w:styleId="6188A5BF025E41E4BFA3BC56F5F7D2B6">
    <w:name w:val="6188A5BF025E41E4BFA3BC56F5F7D2B6"/>
  </w:style>
  <w:style w:type="paragraph" w:customStyle="1" w:styleId="90461B6BB0304115A482162E2C903A14">
    <w:name w:val="90461B6BB0304115A482162E2C903A14"/>
  </w:style>
  <w:style w:type="paragraph" w:customStyle="1" w:styleId="32D18CCA535F43ED97EC1C4E15F6C2BC">
    <w:name w:val="32D18CCA535F43ED97EC1C4E15F6C2BC"/>
  </w:style>
  <w:style w:type="paragraph" w:customStyle="1" w:styleId="B29AB1FAEE0D4E4C9AE5749DC2C4B6E7">
    <w:name w:val="B29AB1FAEE0D4E4C9AE5749DC2C4B6E7"/>
  </w:style>
  <w:style w:type="paragraph" w:customStyle="1" w:styleId="74E55CAD44EB4F05BAF383A75867CC64">
    <w:name w:val="74E55CAD44EB4F05BAF383A75867CC64"/>
  </w:style>
  <w:style w:type="paragraph" w:customStyle="1" w:styleId="2B4BC85E762F49E38F72C4FFD21306A0">
    <w:name w:val="2B4BC85E762F49E38F72C4FFD21306A0"/>
  </w:style>
  <w:style w:type="paragraph" w:customStyle="1" w:styleId="D1DD8035C25A4CDC83B6A63648C6FBEC">
    <w:name w:val="D1DD8035C25A4CDC83B6A63648C6FBEC"/>
  </w:style>
  <w:style w:type="paragraph" w:customStyle="1" w:styleId="4A073BC342A44975A3C73CF255473AEB">
    <w:name w:val="4A073BC342A44975A3C73CF255473AEB"/>
  </w:style>
  <w:style w:type="paragraph" w:customStyle="1" w:styleId="DF63E570F9C94404A4247998FA648074">
    <w:name w:val="DF63E570F9C94404A4247998FA648074"/>
  </w:style>
  <w:style w:type="paragraph" w:customStyle="1" w:styleId="637FF8EDA2B7498BBE713C87A5B41637">
    <w:name w:val="637FF8EDA2B7498BBE713C87A5B41637"/>
  </w:style>
  <w:style w:type="paragraph" w:customStyle="1" w:styleId="681B1AB6BB5A4CA98D75ED6A65C5F267">
    <w:name w:val="681B1AB6BB5A4CA98D75ED6A65C5F267"/>
  </w:style>
  <w:style w:type="paragraph" w:customStyle="1" w:styleId="012C06508FFD4D5595D5DF59249D8450">
    <w:name w:val="012C06508FFD4D5595D5DF59249D8450"/>
  </w:style>
  <w:style w:type="paragraph" w:customStyle="1" w:styleId="3A5E2C09302841CEB5473422D22795CF">
    <w:name w:val="3A5E2C09302841CEB5473422D22795CF"/>
  </w:style>
  <w:style w:type="paragraph" w:customStyle="1" w:styleId="273D5199A54346ABAF8C09CC5EB22605">
    <w:name w:val="273D5199A54346ABAF8C09CC5EB22605"/>
  </w:style>
  <w:style w:type="paragraph" w:customStyle="1" w:styleId="E7C2480BB37F47099A65A501B112764F">
    <w:name w:val="E7C2480BB37F47099A65A501B112764F"/>
  </w:style>
  <w:style w:type="paragraph" w:customStyle="1" w:styleId="8218471853F1445F97A0A7FC33D62713">
    <w:name w:val="8218471853F1445F97A0A7FC33D62713"/>
  </w:style>
  <w:style w:type="paragraph" w:customStyle="1" w:styleId="FD1E6D9A62A84E279C8735459D2325DF">
    <w:name w:val="FD1E6D9A62A84E279C8735459D2325DF"/>
  </w:style>
  <w:style w:type="paragraph" w:customStyle="1" w:styleId="B5670C96132A44DF9400B1AF9751CFA5">
    <w:name w:val="B5670C96132A44DF9400B1AF9751CFA5"/>
  </w:style>
  <w:style w:type="paragraph" w:customStyle="1" w:styleId="C9E4DC95C5D74463A1C8BB78EF0F3DA2">
    <w:name w:val="C9E4DC95C5D74463A1C8BB78EF0F3DA2"/>
  </w:style>
  <w:style w:type="paragraph" w:customStyle="1" w:styleId="752333986BA64D85876C346531A9324B">
    <w:name w:val="752333986BA64D85876C346531A9324B"/>
  </w:style>
  <w:style w:type="paragraph" w:customStyle="1" w:styleId="ECD4CFAEA33E4F7D8D3553D45DBE8934">
    <w:name w:val="ECD4CFAEA33E4F7D8D3553D45DBE8934"/>
  </w:style>
  <w:style w:type="paragraph" w:customStyle="1" w:styleId="67DD69478E384E87958E8D0EADEB75C1">
    <w:name w:val="67DD69478E384E87958E8D0EADEB75C1"/>
  </w:style>
  <w:style w:type="paragraph" w:customStyle="1" w:styleId="86384EFCF6A6444A884B236FE95ECF07">
    <w:name w:val="86384EFCF6A6444A884B236FE95ECF07"/>
  </w:style>
  <w:style w:type="paragraph" w:customStyle="1" w:styleId="C5B780B3BC9E4F9BA8DF2028F70437B7">
    <w:name w:val="C5B780B3BC9E4F9BA8DF2028F70437B7"/>
  </w:style>
  <w:style w:type="paragraph" w:customStyle="1" w:styleId="B4AC6F5D9C3341ABBC8F1E15363DDB77">
    <w:name w:val="B4AC6F5D9C3341ABBC8F1E15363DDB77"/>
  </w:style>
  <w:style w:type="paragraph" w:customStyle="1" w:styleId="8EE5D194C70D4FB49970E31AE58B056D">
    <w:name w:val="8EE5D194C70D4FB49970E31AE58B056D"/>
  </w:style>
  <w:style w:type="paragraph" w:customStyle="1" w:styleId="B3578E31F5E94ACB8579D39FD8AE79E4">
    <w:name w:val="B3578E31F5E94ACB8579D39FD8AE79E4"/>
  </w:style>
  <w:style w:type="paragraph" w:customStyle="1" w:styleId="53F03ED34F7A4D12B1878BD0C079698B">
    <w:name w:val="53F03ED34F7A4D12B1878BD0C079698B"/>
  </w:style>
  <w:style w:type="paragraph" w:customStyle="1" w:styleId="AED569FE070C4165BCB9C0B319EBFE35">
    <w:name w:val="AED569FE070C4165BCB9C0B319EBFE35"/>
  </w:style>
  <w:style w:type="paragraph" w:customStyle="1" w:styleId="D733F460BB014F548403A04C708BF353">
    <w:name w:val="D733F460BB014F548403A04C708BF353"/>
  </w:style>
  <w:style w:type="paragraph" w:customStyle="1" w:styleId="9DB3402B91C243108B628DC7E419EF60">
    <w:name w:val="9DB3402B91C243108B628DC7E419EF60"/>
  </w:style>
  <w:style w:type="paragraph" w:customStyle="1" w:styleId="B7D05E55860C45349598D01A0EE9A125">
    <w:name w:val="B7D05E55860C45349598D01A0EE9A125"/>
  </w:style>
  <w:style w:type="paragraph" w:customStyle="1" w:styleId="C482EE6D360749D98E855109EAF94B45">
    <w:name w:val="C482EE6D360749D98E855109EAF94B45"/>
  </w:style>
  <w:style w:type="paragraph" w:customStyle="1" w:styleId="30E33E9E233349469FE783EA2A744B20">
    <w:name w:val="30E33E9E233349469FE783EA2A744B20"/>
  </w:style>
  <w:style w:type="paragraph" w:customStyle="1" w:styleId="FB83DF41B68A4881A964F00FDF29C29B">
    <w:name w:val="FB83DF41B68A4881A964F00FDF29C29B"/>
  </w:style>
  <w:style w:type="paragraph" w:customStyle="1" w:styleId="B846B8A6370E4F20B08B5423F0E203F7">
    <w:name w:val="B846B8A6370E4F20B08B5423F0E203F7"/>
  </w:style>
  <w:style w:type="paragraph" w:customStyle="1" w:styleId="81720B0B4D0549EDAD28588956EE78B2">
    <w:name w:val="81720B0B4D0549EDAD28588956EE78B2"/>
  </w:style>
  <w:style w:type="paragraph" w:customStyle="1" w:styleId="569A12A474774E6C90ADF46EFF1F12BD">
    <w:name w:val="569A12A474774E6C90ADF46EFF1F12BD"/>
  </w:style>
  <w:style w:type="paragraph" w:customStyle="1" w:styleId="548921D07B4C4AFBB3085C36FDD0472D">
    <w:name w:val="548921D07B4C4AFBB3085C36FDD0472D"/>
  </w:style>
  <w:style w:type="paragraph" w:customStyle="1" w:styleId="6A73CCDCFE9A4DA4BBA1D152DEB7E33D">
    <w:name w:val="6A73CCDCFE9A4DA4BBA1D152DEB7E33D"/>
  </w:style>
  <w:style w:type="paragraph" w:customStyle="1" w:styleId="9473009CF62F47AE9B5E3D95A44F03DD">
    <w:name w:val="9473009CF62F47AE9B5E3D95A44F03DD"/>
  </w:style>
  <w:style w:type="paragraph" w:customStyle="1" w:styleId="CFEFB08F151047F0835DEA8F481C607F">
    <w:name w:val="CFEFB08F151047F0835DEA8F481C607F"/>
  </w:style>
  <w:style w:type="paragraph" w:customStyle="1" w:styleId="687F619B09EB40A4842AF2FC47F11DFB">
    <w:name w:val="687F619B09EB40A4842AF2FC47F11DFB"/>
  </w:style>
  <w:style w:type="paragraph" w:customStyle="1" w:styleId="2FE27B95F80C4056B05581092F14D10B">
    <w:name w:val="2FE27B95F80C4056B05581092F14D10B"/>
  </w:style>
  <w:style w:type="paragraph" w:customStyle="1" w:styleId="F4047939A77749F0B440E06AEAF5DCDF">
    <w:name w:val="F4047939A77749F0B440E06AEAF5DCDF"/>
  </w:style>
  <w:style w:type="paragraph" w:customStyle="1" w:styleId="2AD8BE9CFFDE4C9D82C0AC048733CD98">
    <w:name w:val="2AD8BE9CFFDE4C9D82C0AC048733CD98"/>
  </w:style>
  <w:style w:type="paragraph" w:customStyle="1" w:styleId="1545871E79684D1F9CE4B15D76349963">
    <w:name w:val="1545871E79684D1F9CE4B15D76349963"/>
  </w:style>
  <w:style w:type="paragraph" w:customStyle="1" w:styleId="D622882D8FDC4B7A80E7D8AB76F32106">
    <w:name w:val="D622882D8FDC4B7A80E7D8AB76F32106"/>
  </w:style>
  <w:style w:type="paragraph" w:customStyle="1" w:styleId="499AC8A70CA34CD3A01C7CC3710BCDCC">
    <w:name w:val="499AC8A70CA34CD3A01C7CC3710BCDCC"/>
  </w:style>
  <w:style w:type="paragraph" w:customStyle="1" w:styleId="DA5A067D4EDF41F6ACE627F9AF6EA621">
    <w:name w:val="DA5A067D4EDF41F6ACE627F9AF6EA621"/>
  </w:style>
  <w:style w:type="paragraph" w:customStyle="1" w:styleId="1035FD863ACF4EB1B81142EE5E4F5A3B">
    <w:name w:val="1035FD863ACF4EB1B81142EE5E4F5A3B"/>
  </w:style>
  <w:style w:type="paragraph" w:customStyle="1" w:styleId="E6B0709BC6D8463DA7D9373C768F6D6A">
    <w:name w:val="E6B0709BC6D8463DA7D9373C768F6D6A"/>
  </w:style>
  <w:style w:type="paragraph" w:customStyle="1" w:styleId="D88E366D764D42639106CC0BDF77E574">
    <w:name w:val="D88E366D764D42639106CC0BDF77E574"/>
  </w:style>
  <w:style w:type="paragraph" w:customStyle="1" w:styleId="D4C68C44C1F1485F886C2C9CAF5F0A4D">
    <w:name w:val="D4C68C44C1F1485F886C2C9CAF5F0A4D"/>
  </w:style>
  <w:style w:type="paragraph" w:customStyle="1" w:styleId="2E56DFEFF7F745F69DF44B9D157703CF">
    <w:name w:val="2E56DFEFF7F745F69DF44B9D157703CF"/>
  </w:style>
  <w:style w:type="paragraph" w:customStyle="1" w:styleId="CE01FA5C647045458FD76F4F9D2C8723">
    <w:name w:val="CE01FA5C647045458FD76F4F9D2C8723"/>
  </w:style>
  <w:style w:type="paragraph" w:customStyle="1" w:styleId="705535798D13483F9DD0611ED5EBF337">
    <w:name w:val="705535798D13483F9DD0611ED5EBF337"/>
  </w:style>
  <w:style w:type="paragraph" w:customStyle="1" w:styleId="0890F0F5EDE14EDBA2BEA7189D34AA63">
    <w:name w:val="0890F0F5EDE14EDBA2BEA7189D34AA63"/>
  </w:style>
  <w:style w:type="paragraph" w:customStyle="1" w:styleId="3F2AAB36FDA244A7A3A55D1BB3DC6C3C">
    <w:name w:val="3F2AAB36FDA244A7A3A55D1BB3DC6C3C"/>
  </w:style>
  <w:style w:type="paragraph" w:customStyle="1" w:styleId="4E0AC4DAA5CB43808104A6EA256FE30A">
    <w:name w:val="4E0AC4DAA5CB43808104A6EA256FE30A"/>
  </w:style>
  <w:style w:type="paragraph" w:customStyle="1" w:styleId="90C90F1648384538BF525E8651616996">
    <w:name w:val="90C90F1648384538BF525E8651616996"/>
  </w:style>
  <w:style w:type="paragraph" w:customStyle="1" w:styleId="FB2034ED9CF6443398928613385790E5">
    <w:name w:val="FB2034ED9CF6443398928613385790E5"/>
  </w:style>
  <w:style w:type="paragraph" w:customStyle="1" w:styleId="7E724A5DE8A3434682BB52E099AA7273">
    <w:name w:val="7E724A5DE8A3434682BB52E099AA7273"/>
  </w:style>
  <w:style w:type="paragraph" w:customStyle="1" w:styleId="98CC0B02208442269864F09BDBED531F">
    <w:name w:val="98CC0B02208442269864F09BDBED531F"/>
  </w:style>
  <w:style w:type="paragraph" w:customStyle="1" w:styleId="8BFF3113DE284511866711494215175B">
    <w:name w:val="8BFF3113DE284511866711494215175B"/>
  </w:style>
  <w:style w:type="paragraph" w:customStyle="1" w:styleId="D10396D252AD46999638B015205BFA78">
    <w:name w:val="D10396D252AD46999638B015205BFA78"/>
  </w:style>
  <w:style w:type="paragraph" w:customStyle="1" w:styleId="EDA8C27829634B3ABFCF27ECB2DB8A15">
    <w:name w:val="EDA8C27829634B3ABFCF27ECB2DB8A15"/>
  </w:style>
  <w:style w:type="paragraph" w:customStyle="1" w:styleId="9854E8F35FE64A3FB0E1864966A094CF">
    <w:name w:val="9854E8F35FE64A3FB0E1864966A094CF"/>
  </w:style>
  <w:style w:type="paragraph" w:customStyle="1" w:styleId="A82906D03E384B3D908A3E95CF4A92D7">
    <w:name w:val="A82906D03E384B3D908A3E95CF4A92D7"/>
  </w:style>
  <w:style w:type="paragraph" w:customStyle="1" w:styleId="7929E44360454314A2677FC360EA0EEC">
    <w:name w:val="7929E44360454314A2677FC360EA0EEC"/>
  </w:style>
  <w:style w:type="paragraph" w:customStyle="1" w:styleId="6F6145A3B3B048108E61184C7340AED1">
    <w:name w:val="6F6145A3B3B048108E61184C7340AED1"/>
  </w:style>
  <w:style w:type="paragraph" w:customStyle="1" w:styleId="30D0333BC74F4F70A4BEF1D0EC07DAF4">
    <w:name w:val="30D0333BC74F4F70A4BEF1D0EC07DAF4"/>
  </w:style>
  <w:style w:type="paragraph" w:customStyle="1" w:styleId="F7D5B0242E304E8CAF77347B2088FD50">
    <w:name w:val="F7D5B0242E304E8CAF77347B2088FD50"/>
  </w:style>
  <w:style w:type="paragraph" w:customStyle="1" w:styleId="C8678D577FCE451286A38A5A0B96C8AD">
    <w:name w:val="C8678D577FCE451286A38A5A0B96C8AD"/>
  </w:style>
  <w:style w:type="paragraph" w:customStyle="1" w:styleId="788CBD08BC1245AC8E67D7D647B5FD04">
    <w:name w:val="788CBD08BC1245AC8E67D7D647B5FD04"/>
  </w:style>
  <w:style w:type="paragraph" w:customStyle="1" w:styleId="559E228DA8A74DEFB1A0FCBE203F4910">
    <w:name w:val="559E228DA8A74DEFB1A0FCBE203F4910"/>
  </w:style>
  <w:style w:type="paragraph" w:customStyle="1" w:styleId="55CC5B493EA84DABAB184925A84D29C8">
    <w:name w:val="55CC5B493EA84DABAB184925A84D29C8"/>
  </w:style>
  <w:style w:type="paragraph" w:customStyle="1" w:styleId="8EDCE49A02494D08893A968C05DBD5C5">
    <w:name w:val="8EDCE49A02494D08893A968C05DBD5C5"/>
  </w:style>
  <w:style w:type="paragraph" w:customStyle="1" w:styleId="4E07C669AE27422EB20DFCC2E2BE9D88">
    <w:name w:val="4E07C669AE27422EB20DFCC2E2BE9D88"/>
  </w:style>
  <w:style w:type="paragraph" w:customStyle="1" w:styleId="BDC1170BED0945EC807D4DE87182D416">
    <w:name w:val="BDC1170BED0945EC807D4DE87182D416"/>
  </w:style>
  <w:style w:type="paragraph" w:customStyle="1" w:styleId="D982185F144B48AEA79062D43C2432E6">
    <w:name w:val="D982185F144B48AEA79062D43C2432E6"/>
  </w:style>
  <w:style w:type="paragraph" w:customStyle="1" w:styleId="582815485ECD4958A392E6A4A515F711">
    <w:name w:val="582815485ECD4958A392E6A4A515F711"/>
  </w:style>
  <w:style w:type="paragraph" w:customStyle="1" w:styleId="072C9FF7466A46789A8F131036F47ACD">
    <w:name w:val="072C9FF7466A46789A8F131036F47ACD"/>
  </w:style>
  <w:style w:type="paragraph" w:customStyle="1" w:styleId="5333B84BF92241D99E9142661F2BF1B9">
    <w:name w:val="5333B84BF92241D99E9142661F2BF1B9"/>
  </w:style>
  <w:style w:type="paragraph" w:customStyle="1" w:styleId="5C18C7CCE2AD40638902281EA67490FC">
    <w:name w:val="5C18C7CCE2AD40638902281EA67490FC"/>
  </w:style>
  <w:style w:type="paragraph" w:customStyle="1" w:styleId="9809CF390CFA4E05A63DD84C23D5341C">
    <w:name w:val="9809CF390CFA4E05A63DD84C23D5341C"/>
  </w:style>
  <w:style w:type="paragraph" w:customStyle="1" w:styleId="F8547B03466B4BC28E2324159C00D11E">
    <w:name w:val="F8547B03466B4BC28E2324159C00D11E"/>
  </w:style>
  <w:style w:type="paragraph" w:customStyle="1" w:styleId="27EC28C6957C496EB5498082AC810662">
    <w:name w:val="27EC28C6957C496EB5498082AC810662"/>
  </w:style>
  <w:style w:type="paragraph" w:customStyle="1" w:styleId="047EE0595E8341188F4F831F73AB8370">
    <w:name w:val="047EE0595E8341188F4F831F73AB8370"/>
  </w:style>
  <w:style w:type="paragraph" w:customStyle="1" w:styleId="60D3481F604847DF8AB1015B18155E0B">
    <w:name w:val="60D3481F604847DF8AB1015B18155E0B"/>
  </w:style>
  <w:style w:type="paragraph" w:customStyle="1" w:styleId="39468AFDA2F145C9A800581431490B30">
    <w:name w:val="39468AFDA2F145C9A800581431490B30"/>
  </w:style>
  <w:style w:type="paragraph" w:customStyle="1" w:styleId="18105CD128364E4696EC85DBC956CF1B">
    <w:name w:val="18105CD128364E4696EC85DBC956CF1B"/>
  </w:style>
  <w:style w:type="paragraph" w:customStyle="1" w:styleId="AD8575C01ED440BEBE37558CC14DB9CC">
    <w:name w:val="AD8575C01ED440BEBE37558CC14DB9CC"/>
  </w:style>
  <w:style w:type="paragraph" w:customStyle="1" w:styleId="29A5BD3AE67D40388161B57A3F71F1DC">
    <w:name w:val="29A5BD3AE67D40388161B57A3F71F1DC"/>
  </w:style>
  <w:style w:type="paragraph" w:customStyle="1" w:styleId="C2B5EBE2BC17410BB85580F7A8AB9AC2">
    <w:name w:val="C2B5EBE2BC17410BB85580F7A8AB9AC2"/>
  </w:style>
  <w:style w:type="paragraph" w:customStyle="1" w:styleId="6EDC84EED71F421BB7F1C4CBDE8C5942">
    <w:name w:val="6EDC84EED71F421BB7F1C4CBDE8C5942"/>
  </w:style>
  <w:style w:type="paragraph" w:customStyle="1" w:styleId="CA751DEB47CF42B1A3D8B7A2F4E9BC0E">
    <w:name w:val="CA751DEB47CF42B1A3D8B7A2F4E9BC0E"/>
  </w:style>
  <w:style w:type="paragraph" w:customStyle="1" w:styleId="A750A056BD29480FA2DDB774B530EF04">
    <w:name w:val="A750A056BD29480FA2DDB774B530EF04"/>
  </w:style>
  <w:style w:type="paragraph" w:customStyle="1" w:styleId="B558AC55C9B7460681D69647D4653C8F">
    <w:name w:val="B558AC55C9B7460681D69647D4653C8F"/>
  </w:style>
  <w:style w:type="paragraph" w:customStyle="1" w:styleId="E2E66CC0A04A4AEBA72EE7E6D6177EC5">
    <w:name w:val="E2E66CC0A04A4AEBA72EE7E6D6177EC5"/>
  </w:style>
  <w:style w:type="paragraph" w:customStyle="1" w:styleId="3EE35CD7403D4A50BE9A7E41B6F3AB28">
    <w:name w:val="3EE35CD7403D4A50BE9A7E41B6F3AB28"/>
  </w:style>
  <w:style w:type="paragraph" w:customStyle="1" w:styleId="6F8DC059B4654DE891E54EDB2A6BB9F7">
    <w:name w:val="6F8DC059B4654DE891E54EDB2A6BB9F7"/>
  </w:style>
  <w:style w:type="paragraph" w:customStyle="1" w:styleId="6715DBC5C3884418A8D4D396E78F4460">
    <w:name w:val="6715DBC5C3884418A8D4D396E78F4460"/>
  </w:style>
  <w:style w:type="paragraph" w:customStyle="1" w:styleId="3064D152289C46C9ACC7BA4D294E2ECD">
    <w:name w:val="3064D152289C46C9ACC7BA4D294E2ECD"/>
  </w:style>
  <w:style w:type="paragraph" w:customStyle="1" w:styleId="5D398DD6DB1E41C28026DD2A29A2AF7F">
    <w:name w:val="5D398DD6DB1E41C28026DD2A29A2AF7F"/>
  </w:style>
  <w:style w:type="paragraph" w:customStyle="1" w:styleId="B6A9ECC2D7184100828346C2C2721F5E">
    <w:name w:val="B6A9ECC2D7184100828346C2C2721F5E"/>
  </w:style>
  <w:style w:type="paragraph" w:customStyle="1" w:styleId="8F1E4EBB35CC4D199668B216511AA7D7">
    <w:name w:val="8F1E4EBB35CC4D199668B216511AA7D7"/>
  </w:style>
  <w:style w:type="paragraph" w:customStyle="1" w:styleId="D12761EB0BF74A90B759E9C6EC416974">
    <w:name w:val="D12761EB0BF74A90B759E9C6EC416974"/>
  </w:style>
  <w:style w:type="paragraph" w:customStyle="1" w:styleId="A906457501194C87A43F8F9B85A8663A">
    <w:name w:val="A906457501194C87A43F8F9B85A8663A"/>
  </w:style>
  <w:style w:type="paragraph" w:customStyle="1" w:styleId="06490F4C0F9E413CA901ACB579284B3D">
    <w:name w:val="06490F4C0F9E413CA901ACB579284B3D"/>
  </w:style>
  <w:style w:type="paragraph" w:customStyle="1" w:styleId="89173548DF014C0A97A9E2485FA36A3C">
    <w:name w:val="89173548DF014C0A97A9E2485FA36A3C"/>
  </w:style>
  <w:style w:type="paragraph" w:customStyle="1" w:styleId="9A5A4737FE6140F0BFAA896BEF1D750B">
    <w:name w:val="9A5A4737FE6140F0BFAA896BEF1D750B"/>
  </w:style>
  <w:style w:type="paragraph" w:customStyle="1" w:styleId="FBC0ECBD98574ACA8C019DF75A168991">
    <w:name w:val="FBC0ECBD98574ACA8C019DF75A168991"/>
  </w:style>
  <w:style w:type="paragraph" w:customStyle="1" w:styleId="812CD6E6476F464BB3A613F55305E3FF">
    <w:name w:val="812CD6E6476F464BB3A613F55305E3FF"/>
  </w:style>
  <w:style w:type="paragraph" w:customStyle="1" w:styleId="40C611177B464903B3BCD9ABD8B40E01">
    <w:name w:val="40C611177B464903B3BCD9ABD8B40E01"/>
  </w:style>
  <w:style w:type="paragraph" w:customStyle="1" w:styleId="B0ADE4F37A5C4AB9910B8F007137BCDC">
    <w:name w:val="B0ADE4F37A5C4AB9910B8F007137BCDC"/>
  </w:style>
  <w:style w:type="paragraph" w:customStyle="1" w:styleId="23806686EF21408B9D3C96C5B76FD67C">
    <w:name w:val="23806686EF21408B9D3C96C5B76FD67C"/>
  </w:style>
  <w:style w:type="paragraph" w:customStyle="1" w:styleId="7BBE936F6F994223A57875C1AE537617">
    <w:name w:val="7BBE936F6F994223A57875C1AE537617"/>
  </w:style>
  <w:style w:type="paragraph" w:customStyle="1" w:styleId="F938574CC0E3434695C4E637777097D7">
    <w:name w:val="F938574CC0E3434695C4E637777097D7"/>
  </w:style>
  <w:style w:type="paragraph" w:customStyle="1" w:styleId="1F798A358D124CA1B0DA002C8079738A">
    <w:name w:val="1F798A358D124CA1B0DA002C8079738A"/>
  </w:style>
  <w:style w:type="paragraph" w:customStyle="1" w:styleId="C0A6769E41DF4C429D84D1DA470AF4C7">
    <w:name w:val="C0A6769E41DF4C429D84D1DA470AF4C7"/>
  </w:style>
  <w:style w:type="paragraph" w:customStyle="1" w:styleId="C389CDC1255241DD845F6EFF8E5DFDA0">
    <w:name w:val="C389CDC1255241DD845F6EFF8E5DFDA0"/>
  </w:style>
  <w:style w:type="paragraph" w:customStyle="1" w:styleId="EC81AA9185564EF9B2F567C703D5E99D">
    <w:name w:val="EC81AA9185564EF9B2F567C703D5E99D"/>
  </w:style>
  <w:style w:type="paragraph" w:customStyle="1" w:styleId="0EEEE197EBB74F39AD5904E064E0D544">
    <w:name w:val="0EEEE197EBB74F39AD5904E064E0D544"/>
  </w:style>
  <w:style w:type="paragraph" w:customStyle="1" w:styleId="E0D8A11269BE4C82A7F57E41304EF583">
    <w:name w:val="E0D8A11269BE4C82A7F57E41304EF583"/>
  </w:style>
  <w:style w:type="paragraph" w:customStyle="1" w:styleId="9227C328D3B2457EBE6AD570E29F796B">
    <w:name w:val="9227C328D3B2457EBE6AD570E29F796B"/>
  </w:style>
  <w:style w:type="paragraph" w:customStyle="1" w:styleId="90A948A2095D4D22B7E7D52EF2BEEFD6">
    <w:name w:val="90A948A2095D4D22B7E7D52EF2BEEFD6"/>
  </w:style>
  <w:style w:type="paragraph" w:customStyle="1" w:styleId="649A0EA9AC9A4BE5AA7F0CDDAE978C68">
    <w:name w:val="649A0EA9AC9A4BE5AA7F0CDDAE978C68"/>
  </w:style>
  <w:style w:type="paragraph" w:customStyle="1" w:styleId="293087836037430BA72D20A1B7A02E1C">
    <w:name w:val="293087836037430BA72D20A1B7A02E1C"/>
  </w:style>
  <w:style w:type="paragraph" w:customStyle="1" w:styleId="0E28BDD4E3F644A5BE7F708F2E3878D3">
    <w:name w:val="0E28BDD4E3F644A5BE7F708F2E3878D3"/>
  </w:style>
  <w:style w:type="paragraph" w:customStyle="1" w:styleId="B82693E1F83D491FB537EE3D28617BF8">
    <w:name w:val="B82693E1F83D491FB537EE3D28617BF8"/>
  </w:style>
  <w:style w:type="paragraph" w:customStyle="1" w:styleId="63EFB1FF65FE4B5FBD51295F86850D5E">
    <w:name w:val="63EFB1FF65FE4B5FBD51295F86850D5E"/>
  </w:style>
  <w:style w:type="paragraph" w:customStyle="1" w:styleId="27377C45DB404EE2B871FE7580B73CC3">
    <w:name w:val="27377C45DB404EE2B871FE7580B73CC3"/>
  </w:style>
  <w:style w:type="paragraph" w:customStyle="1" w:styleId="899BC3F1B8544033BB41C1B7C99477E1">
    <w:name w:val="899BC3F1B8544033BB41C1B7C99477E1"/>
  </w:style>
  <w:style w:type="paragraph" w:customStyle="1" w:styleId="D2E0523C23844CBBAFC4CA3A7A5586BD">
    <w:name w:val="D2E0523C23844CBBAFC4CA3A7A5586BD"/>
  </w:style>
  <w:style w:type="paragraph" w:customStyle="1" w:styleId="B288CDE003D24C39B672A62A60FF165A">
    <w:name w:val="B288CDE003D24C39B672A62A60FF165A"/>
  </w:style>
  <w:style w:type="paragraph" w:customStyle="1" w:styleId="2C8F4779074D41DDBF89004DA1A7A7C1">
    <w:name w:val="2C8F4779074D41DDBF89004DA1A7A7C1"/>
  </w:style>
  <w:style w:type="paragraph" w:customStyle="1" w:styleId="134C7069797D497A8EEB043873DB7136">
    <w:name w:val="134C7069797D497A8EEB043873DB7136"/>
  </w:style>
  <w:style w:type="paragraph" w:customStyle="1" w:styleId="821C177F451D4706825E2EBCF0E881E1">
    <w:name w:val="821C177F451D4706825E2EBCF0E881E1"/>
  </w:style>
  <w:style w:type="paragraph" w:customStyle="1" w:styleId="F860E14B4DC94B31A337471BC9D3D7E9">
    <w:name w:val="F860E14B4DC94B31A337471BC9D3D7E9"/>
  </w:style>
  <w:style w:type="paragraph" w:customStyle="1" w:styleId="7A020AEAB0D04AFE9FDE8BFA6A5A5633">
    <w:name w:val="7A020AEAB0D04AFE9FDE8BFA6A5A5633"/>
  </w:style>
  <w:style w:type="paragraph" w:customStyle="1" w:styleId="6A20E3A736BB441CB0CED15F78567C35">
    <w:name w:val="6A20E3A736BB441CB0CED15F78567C35"/>
  </w:style>
  <w:style w:type="paragraph" w:customStyle="1" w:styleId="1A2C68524BF7452EBAFAD240BF810F35">
    <w:name w:val="1A2C68524BF7452EBAFAD240BF810F35"/>
  </w:style>
  <w:style w:type="paragraph" w:customStyle="1" w:styleId="9BDEF3DE462747F08F904B50D53E4C9B">
    <w:name w:val="9BDEF3DE462747F08F904B50D53E4C9B"/>
  </w:style>
  <w:style w:type="paragraph" w:customStyle="1" w:styleId="9DBC4A841C484402A340F95E63D7B4A5">
    <w:name w:val="9DBC4A841C484402A340F95E63D7B4A5"/>
  </w:style>
  <w:style w:type="paragraph" w:customStyle="1" w:styleId="B01EF906F01344A8882075FFD7539DA8">
    <w:name w:val="B01EF906F01344A8882075FFD7539DA8"/>
  </w:style>
  <w:style w:type="paragraph" w:customStyle="1" w:styleId="724DD7960B864D5E805DB87E357836EB">
    <w:name w:val="724DD7960B864D5E805DB87E357836EB"/>
  </w:style>
  <w:style w:type="paragraph" w:customStyle="1" w:styleId="AB3FAF7798FA409590D3A76AD3DE2164">
    <w:name w:val="AB3FAF7798FA409590D3A76AD3DE2164"/>
  </w:style>
  <w:style w:type="paragraph" w:customStyle="1" w:styleId="58200132FA2D4449B25DAEC063CA0E9E">
    <w:name w:val="58200132FA2D4449B25DAEC063CA0E9E"/>
  </w:style>
  <w:style w:type="paragraph" w:customStyle="1" w:styleId="FB3BE898DC4A49A39B9556C9C962345F">
    <w:name w:val="FB3BE898DC4A49A39B9556C9C962345F"/>
  </w:style>
  <w:style w:type="paragraph" w:customStyle="1" w:styleId="2E717DA034044ACFAF01BD64357D5B31">
    <w:name w:val="2E717DA034044ACFAF01BD64357D5B31"/>
  </w:style>
  <w:style w:type="paragraph" w:customStyle="1" w:styleId="5F390CDB0D4B4178AABFB5327481FF68">
    <w:name w:val="5F390CDB0D4B4178AABFB5327481FF68"/>
  </w:style>
  <w:style w:type="paragraph" w:customStyle="1" w:styleId="A1A960ACFE234F6EA7AABA49868F0423">
    <w:name w:val="A1A960ACFE234F6EA7AABA49868F0423"/>
  </w:style>
  <w:style w:type="paragraph" w:customStyle="1" w:styleId="5C459BDF410249D0B22C08DF3959694D">
    <w:name w:val="5C459BDF410249D0B22C08DF3959694D"/>
  </w:style>
  <w:style w:type="paragraph" w:customStyle="1" w:styleId="1BECE15CF97540649356453E0664C12F">
    <w:name w:val="1BECE15CF97540649356453E0664C12F"/>
  </w:style>
  <w:style w:type="paragraph" w:customStyle="1" w:styleId="07F410283C484468A8DF318E462A58E4">
    <w:name w:val="07F410283C484468A8DF318E462A58E4"/>
  </w:style>
  <w:style w:type="paragraph" w:customStyle="1" w:styleId="2088FC8AEDB84DCE953B963666BEB18D">
    <w:name w:val="2088FC8AEDB84DCE953B963666BEB18D"/>
  </w:style>
  <w:style w:type="paragraph" w:customStyle="1" w:styleId="EA6C5AF8A8E44EB7977BC7CE8A5A43E6">
    <w:name w:val="EA6C5AF8A8E44EB7977BC7CE8A5A43E6"/>
  </w:style>
  <w:style w:type="paragraph" w:customStyle="1" w:styleId="2C4DC5C336B04E0F9FEC5F180ADD064E">
    <w:name w:val="2C4DC5C336B04E0F9FEC5F180ADD064E"/>
  </w:style>
  <w:style w:type="paragraph" w:customStyle="1" w:styleId="0428EAE521214DBF853560E483CE7CA5">
    <w:name w:val="0428EAE521214DBF853560E483CE7CA5"/>
  </w:style>
  <w:style w:type="paragraph" w:customStyle="1" w:styleId="19B7EA22AA8C4D9BBC57170F7ADE896D">
    <w:name w:val="19B7EA22AA8C4D9BBC57170F7ADE896D"/>
  </w:style>
  <w:style w:type="paragraph" w:customStyle="1" w:styleId="BD034D62F3DD498194CECBC4BC979949">
    <w:name w:val="BD034D62F3DD498194CECBC4BC979949"/>
  </w:style>
  <w:style w:type="paragraph" w:customStyle="1" w:styleId="9AA47430E9D44E1D879FAA15B6DB3B6F">
    <w:name w:val="9AA47430E9D44E1D879FAA15B6DB3B6F"/>
  </w:style>
  <w:style w:type="paragraph" w:customStyle="1" w:styleId="8A6B0ADDEB5F43E3A900D7B72DD8D855">
    <w:name w:val="8A6B0ADDEB5F43E3A900D7B72DD8D855"/>
  </w:style>
  <w:style w:type="paragraph" w:customStyle="1" w:styleId="B1FE1BB728EA43A18C7519545B81DD27">
    <w:name w:val="B1FE1BB728EA43A18C7519545B81DD27"/>
  </w:style>
  <w:style w:type="paragraph" w:customStyle="1" w:styleId="FBD1499300FA43A0B858DF8558D51F66">
    <w:name w:val="FBD1499300FA43A0B858DF8558D51F66"/>
  </w:style>
  <w:style w:type="paragraph" w:customStyle="1" w:styleId="4A406A93C05648869C3DA175125D1B7F">
    <w:name w:val="4A406A93C05648869C3DA175125D1B7F"/>
  </w:style>
  <w:style w:type="paragraph" w:customStyle="1" w:styleId="8C285E92B1D3461B96ACDDF95C616C55">
    <w:name w:val="8C285E92B1D3461B96ACDDF95C616C55"/>
  </w:style>
  <w:style w:type="paragraph" w:customStyle="1" w:styleId="DD73086F540F4E2F8C560A2D7A2E4425">
    <w:name w:val="DD73086F540F4E2F8C560A2D7A2E4425"/>
  </w:style>
  <w:style w:type="paragraph" w:customStyle="1" w:styleId="E1423D322B264AC6919078F3C51152C4">
    <w:name w:val="E1423D322B264AC6919078F3C51152C4"/>
  </w:style>
  <w:style w:type="paragraph" w:customStyle="1" w:styleId="46BAE4F1CD6D495E8DF60144C2AA9470">
    <w:name w:val="46BAE4F1CD6D495E8DF60144C2AA9470"/>
  </w:style>
  <w:style w:type="paragraph" w:customStyle="1" w:styleId="90A463752D2B4556A10266E502359E7E">
    <w:name w:val="90A463752D2B4556A10266E502359E7E"/>
  </w:style>
  <w:style w:type="paragraph" w:customStyle="1" w:styleId="06D7CE4C8670469FA466677760DA5A8F">
    <w:name w:val="06D7CE4C8670469FA466677760DA5A8F"/>
  </w:style>
  <w:style w:type="paragraph" w:customStyle="1" w:styleId="EEBA71EF5DE4463A8800CBDD42719887">
    <w:name w:val="EEBA71EF5DE4463A8800CBDD42719887"/>
  </w:style>
  <w:style w:type="paragraph" w:customStyle="1" w:styleId="CF5FC5E254C348FBA13B71AD84708FD6">
    <w:name w:val="CF5FC5E254C348FBA13B71AD84708FD6"/>
  </w:style>
  <w:style w:type="paragraph" w:customStyle="1" w:styleId="8F6C2095596441AEA2D59A7342B303DC">
    <w:name w:val="8F6C2095596441AEA2D59A7342B303DC"/>
  </w:style>
  <w:style w:type="paragraph" w:customStyle="1" w:styleId="40A1AEE5565F4227B82D646B4C0A7E01">
    <w:name w:val="40A1AEE5565F4227B82D646B4C0A7E01"/>
  </w:style>
  <w:style w:type="paragraph" w:customStyle="1" w:styleId="C26F2CFBB63A4B40BA496E6935C19A55">
    <w:name w:val="C26F2CFBB63A4B40BA496E6935C19A55"/>
  </w:style>
  <w:style w:type="paragraph" w:customStyle="1" w:styleId="C0E51EC1FF7740D586EE04E9E0DA988D">
    <w:name w:val="C0E51EC1FF7740D586EE04E9E0DA988D"/>
  </w:style>
  <w:style w:type="paragraph" w:customStyle="1" w:styleId="1E9A46C31FD046ED87627E2670FFC379">
    <w:name w:val="1E9A46C31FD046ED87627E2670FFC379"/>
  </w:style>
  <w:style w:type="paragraph" w:customStyle="1" w:styleId="6D99E81F986B4384957983EAD0602D61">
    <w:name w:val="6D99E81F986B4384957983EAD0602D61"/>
  </w:style>
  <w:style w:type="paragraph" w:customStyle="1" w:styleId="0D9AF2EA9ECE4A9AB3ADD6F5D04548EC">
    <w:name w:val="0D9AF2EA9ECE4A9AB3ADD6F5D04548EC"/>
  </w:style>
  <w:style w:type="paragraph" w:customStyle="1" w:styleId="9E1C680A86864F38895DA82D91371101">
    <w:name w:val="9E1C680A86864F38895DA82D91371101"/>
  </w:style>
  <w:style w:type="paragraph" w:customStyle="1" w:styleId="59FA9F7A73A34B71BF8D39E7F428DBB1">
    <w:name w:val="59FA9F7A73A34B71BF8D39E7F428DBB1"/>
  </w:style>
  <w:style w:type="paragraph" w:customStyle="1" w:styleId="9CC1C6CB438E42448430E530B4535269">
    <w:name w:val="9CC1C6CB438E42448430E530B4535269"/>
  </w:style>
  <w:style w:type="paragraph" w:customStyle="1" w:styleId="84E0E3415D0E4000994853E1482E89E0">
    <w:name w:val="84E0E3415D0E4000994853E1482E89E0"/>
  </w:style>
  <w:style w:type="paragraph" w:customStyle="1" w:styleId="0C38A70473114980A72FDB88B04F548B">
    <w:name w:val="0C38A70473114980A72FDB88B04F548B"/>
  </w:style>
  <w:style w:type="paragraph" w:customStyle="1" w:styleId="531E9FD09EFC40E8A8DF41F258F3756F">
    <w:name w:val="531E9FD09EFC40E8A8DF41F258F3756F"/>
  </w:style>
  <w:style w:type="paragraph" w:customStyle="1" w:styleId="3E20BFD49B0F4809B8A742F5ED3A1807">
    <w:name w:val="3E20BFD49B0F4809B8A742F5ED3A1807"/>
  </w:style>
  <w:style w:type="paragraph" w:customStyle="1" w:styleId="621CA3B070774F6987E88A0887FC6EEF">
    <w:name w:val="621CA3B070774F6987E88A0887FC6EEF"/>
  </w:style>
  <w:style w:type="paragraph" w:customStyle="1" w:styleId="EB3B1BC6A3794C569AE2967EE5690970">
    <w:name w:val="EB3B1BC6A3794C569AE2967EE5690970"/>
  </w:style>
  <w:style w:type="paragraph" w:customStyle="1" w:styleId="FADE594D7FEC4FA188D791DC79193E6B">
    <w:name w:val="FADE594D7FEC4FA188D791DC79193E6B"/>
  </w:style>
  <w:style w:type="paragraph" w:customStyle="1" w:styleId="397A57C10A7B473097FEEB56B20E0547">
    <w:name w:val="397A57C10A7B473097FEEB56B20E0547"/>
  </w:style>
  <w:style w:type="paragraph" w:customStyle="1" w:styleId="FDD0F5DD96DF48A085AA52D910B3DF14">
    <w:name w:val="FDD0F5DD96DF48A085AA52D910B3DF14"/>
  </w:style>
  <w:style w:type="paragraph" w:customStyle="1" w:styleId="05B2B76947764D6A9ED6A97F3E55CE37">
    <w:name w:val="05B2B76947764D6A9ED6A97F3E55CE37"/>
  </w:style>
  <w:style w:type="paragraph" w:customStyle="1" w:styleId="3D4A7056529549EEA7D62DE9E81C420C">
    <w:name w:val="3D4A7056529549EEA7D62DE9E81C420C"/>
  </w:style>
  <w:style w:type="paragraph" w:customStyle="1" w:styleId="AF24ED46D64F44DB989396F3EC40E201">
    <w:name w:val="AF24ED46D64F44DB989396F3EC40E201"/>
  </w:style>
  <w:style w:type="paragraph" w:customStyle="1" w:styleId="B30D4EAAC280406C867DF6EA0174AFC0">
    <w:name w:val="B30D4EAAC280406C867DF6EA0174AFC0"/>
  </w:style>
  <w:style w:type="paragraph" w:customStyle="1" w:styleId="050ADF3921F84B1290703333267DDD44">
    <w:name w:val="050ADF3921F84B1290703333267DDD44"/>
  </w:style>
  <w:style w:type="paragraph" w:customStyle="1" w:styleId="BA89136318304E85A788DA714A092737">
    <w:name w:val="BA89136318304E85A788DA714A092737"/>
  </w:style>
  <w:style w:type="paragraph" w:customStyle="1" w:styleId="416A5B30F0104755A36685B84931F717">
    <w:name w:val="416A5B30F0104755A36685B84931F717"/>
  </w:style>
  <w:style w:type="paragraph" w:customStyle="1" w:styleId="8990CC6CF8574F59820B332FC721065D">
    <w:name w:val="8990CC6CF8574F59820B332FC721065D"/>
  </w:style>
  <w:style w:type="paragraph" w:customStyle="1" w:styleId="C7A6F0BA579340FC8DB59E84C64DA1D1">
    <w:name w:val="C7A6F0BA579340FC8DB59E84C64DA1D1"/>
  </w:style>
  <w:style w:type="paragraph" w:customStyle="1" w:styleId="BBD80A9C04374F099C96D5EA5128763D">
    <w:name w:val="BBD80A9C04374F099C96D5EA5128763D"/>
  </w:style>
  <w:style w:type="paragraph" w:customStyle="1" w:styleId="FAC561FE304F4C9D8DECF6113718268F">
    <w:name w:val="FAC561FE304F4C9D8DECF6113718268F"/>
  </w:style>
  <w:style w:type="paragraph" w:customStyle="1" w:styleId="C89339CB13E34A649561F20294259F36">
    <w:name w:val="C89339CB13E34A649561F20294259F36"/>
  </w:style>
  <w:style w:type="paragraph" w:customStyle="1" w:styleId="46B12749F9D94FFEA89AF6BF3F2AFD25">
    <w:name w:val="46B12749F9D94FFEA89AF6BF3F2AFD25"/>
  </w:style>
  <w:style w:type="paragraph" w:customStyle="1" w:styleId="0209D5BA6055474AAA2B2DA087555073">
    <w:name w:val="0209D5BA6055474AAA2B2DA087555073"/>
  </w:style>
  <w:style w:type="paragraph" w:customStyle="1" w:styleId="F22595436BD24C3B816B7675581213FC">
    <w:name w:val="F22595436BD24C3B816B7675581213FC"/>
  </w:style>
  <w:style w:type="paragraph" w:customStyle="1" w:styleId="514B16996A9444249BF336D976C0F248">
    <w:name w:val="514B16996A9444249BF336D976C0F248"/>
  </w:style>
  <w:style w:type="paragraph" w:customStyle="1" w:styleId="882F5DCB0F904BB9BBAF54FA89E6B84D">
    <w:name w:val="882F5DCB0F904BB9BBAF54FA89E6B84D"/>
  </w:style>
  <w:style w:type="paragraph" w:customStyle="1" w:styleId="A2186EC5656044F58316029FA77326B3">
    <w:name w:val="A2186EC5656044F58316029FA77326B3"/>
  </w:style>
  <w:style w:type="paragraph" w:customStyle="1" w:styleId="09BA19A92972414A8167D3012D580492">
    <w:name w:val="09BA19A92972414A8167D3012D580492"/>
  </w:style>
  <w:style w:type="paragraph" w:customStyle="1" w:styleId="BD44DF75EF164F7B87B49112C8F94712">
    <w:name w:val="BD44DF75EF164F7B87B49112C8F94712"/>
  </w:style>
  <w:style w:type="paragraph" w:customStyle="1" w:styleId="03860DD3D6C44DD5B32D96F056840971">
    <w:name w:val="03860DD3D6C44DD5B32D96F056840971"/>
  </w:style>
  <w:style w:type="paragraph" w:customStyle="1" w:styleId="1D5A76A60A3440FCA8938CADA1B0BFC7">
    <w:name w:val="1D5A76A60A3440FCA8938CADA1B0BFC7"/>
  </w:style>
  <w:style w:type="paragraph" w:customStyle="1" w:styleId="826A31CDF5264AB99153CE2DF0281AB9">
    <w:name w:val="826A31CDF5264AB99153CE2DF0281AB9"/>
  </w:style>
  <w:style w:type="paragraph" w:customStyle="1" w:styleId="3D033990C2A0410083A153924470CBA3">
    <w:name w:val="3D033990C2A0410083A153924470CBA3"/>
  </w:style>
  <w:style w:type="paragraph" w:customStyle="1" w:styleId="A2A785CA4885472AB5FF6B4796B8F387">
    <w:name w:val="A2A785CA4885472AB5FF6B4796B8F387"/>
  </w:style>
  <w:style w:type="paragraph" w:customStyle="1" w:styleId="473001B7C7D642D8952A60C70B00E7CE">
    <w:name w:val="473001B7C7D642D8952A60C70B00E7CE"/>
  </w:style>
  <w:style w:type="paragraph" w:customStyle="1" w:styleId="BA648DD582314EF0AEB3B109571BABB3">
    <w:name w:val="BA648DD582314EF0AEB3B109571BABB3"/>
  </w:style>
  <w:style w:type="paragraph" w:customStyle="1" w:styleId="B12E7E010A8C4D54A4BF463B5814CD49">
    <w:name w:val="B12E7E010A8C4D54A4BF463B5814CD49"/>
  </w:style>
  <w:style w:type="paragraph" w:customStyle="1" w:styleId="EE98531033A5486EB3B8CFD91CFCAF6C">
    <w:name w:val="EE98531033A5486EB3B8CFD91CFCAF6C"/>
  </w:style>
  <w:style w:type="paragraph" w:customStyle="1" w:styleId="646B9085B0D64400BA6DE8B00F148712">
    <w:name w:val="646B9085B0D64400BA6DE8B00F148712"/>
  </w:style>
  <w:style w:type="paragraph" w:customStyle="1" w:styleId="BD17088717F442E9A4249B7F1C810DA2">
    <w:name w:val="BD17088717F442E9A4249B7F1C810DA2"/>
  </w:style>
  <w:style w:type="paragraph" w:customStyle="1" w:styleId="953DD9200CF14F02921581F28C592DD5">
    <w:name w:val="953DD9200CF14F02921581F28C592DD5"/>
  </w:style>
  <w:style w:type="paragraph" w:customStyle="1" w:styleId="B67BF125693C4A12A92078CD073EBFEA">
    <w:name w:val="B67BF125693C4A12A92078CD073EBFEA"/>
  </w:style>
  <w:style w:type="paragraph" w:customStyle="1" w:styleId="5C357C2ADEC7443585F21812A0FA126B">
    <w:name w:val="5C357C2ADEC7443585F21812A0FA126B"/>
  </w:style>
  <w:style w:type="paragraph" w:customStyle="1" w:styleId="29B08C2C84B14D08B7615EFFB2616342">
    <w:name w:val="29B08C2C84B14D08B7615EFFB2616342"/>
  </w:style>
  <w:style w:type="paragraph" w:customStyle="1" w:styleId="172D9EEABAF54CF6BC1F4B028BEEBACD">
    <w:name w:val="172D9EEABAF54CF6BC1F4B028BEEBACD"/>
  </w:style>
  <w:style w:type="paragraph" w:customStyle="1" w:styleId="5ECEF35084404CB5B0FB8FF48D0B101E">
    <w:name w:val="5ECEF35084404CB5B0FB8FF48D0B101E"/>
  </w:style>
  <w:style w:type="paragraph" w:customStyle="1" w:styleId="47630E71BA154C48AFC44375FEFEF220">
    <w:name w:val="47630E71BA154C48AFC44375FEFEF220"/>
  </w:style>
  <w:style w:type="paragraph" w:customStyle="1" w:styleId="E246F3BBD76643E2AF1C8A1D654E29EE">
    <w:name w:val="E246F3BBD76643E2AF1C8A1D654E29EE"/>
  </w:style>
  <w:style w:type="paragraph" w:customStyle="1" w:styleId="1D69570F1D9D41D9917E86EED8FA5325">
    <w:name w:val="1D69570F1D9D41D9917E86EED8FA5325"/>
  </w:style>
  <w:style w:type="paragraph" w:customStyle="1" w:styleId="1B37427DCD884A5C9823AAD342A24B51">
    <w:name w:val="1B37427DCD884A5C9823AAD342A24B51"/>
  </w:style>
  <w:style w:type="paragraph" w:customStyle="1" w:styleId="2DC0F0C658A34C7AB43A83C08A5F8B84">
    <w:name w:val="2DC0F0C658A34C7AB43A83C08A5F8B84"/>
  </w:style>
  <w:style w:type="paragraph" w:customStyle="1" w:styleId="6097A5C82A1649EE8AC61A465B61E7C8">
    <w:name w:val="6097A5C82A1649EE8AC61A465B61E7C8"/>
  </w:style>
  <w:style w:type="paragraph" w:customStyle="1" w:styleId="B6DF9A520D2448DD9A55E79CC6B45D45">
    <w:name w:val="B6DF9A520D2448DD9A55E79CC6B45D45"/>
  </w:style>
  <w:style w:type="paragraph" w:customStyle="1" w:styleId="6DF0F0E85D664F6FB3DB08FF5D4B7D3A">
    <w:name w:val="6DF0F0E85D664F6FB3DB08FF5D4B7D3A"/>
  </w:style>
  <w:style w:type="paragraph" w:customStyle="1" w:styleId="51D5EC7ACAA24495A0B4665AB92C4274">
    <w:name w:val="51D5EC7ACAA24495A0B4665AB92C4274"/>
  </w:style>
  <w:style w:type="paragraph" w:customStyle="1" w:styleId="DAAEF33638C548A3B13A7C6D4CA74BB4">
    <w:name w:val="DAAEF33638C548A3B13A7C6D4CA74BB4"/>
  </w:style>
  <w:style w:type="paragraph" w:customStyle="1" w:styleId="3D52EBA773074BE8AA808D280127E74B">
    <w:name w:val="3D52EBA773074BE8AA808D280127E74B"/>
  </w:style>
  <w:style w:type="paragraph" w:customStyle="1" w:styleId="EB051DF047754191A6DF8F06AC781EC1">
    <w:name w:val="EB051DF047754191A6DF8F06AC781EC1"/>
  </w:style>
  <w:style w:type="paragraph" w:customStyle="1" w:styleId="2EE38CC64BD34FB78E0D10E20B13B027">
    <w:name w:val="2EE38CC64BD34FB78E0D10E20B13B027"/>
  </w:style>
  <w:style w:type="paragraph" w:customStyle="1" w:styleId="52764C8E3B23457FADA4C8245E68C4BE">
    <w:name w:val="52764C8E3B23457FADA4C8245E68C4BE"/>
  </w:style>
  <w:style w:type="paragraph" w:customStyle="1" w:styleId="989098F62F3141949C791FD548962E5F">
    <w:name w:val="989098F62F3141949C791FD548962E5F"/>
  </w:style>
  <w:style w:type="paragraph" w:customStyle="1" w:styleId="FB83BBDF646B4135A8A4F0B74298A5F8">
    <w:name w:val="FB83BBDF646B4135A8A4F0B74298A5F8"/>
  </w:style>
  <w:style w:type="paragraph" w:customStyle="1" w:styleId="48A581ED538746B59F9426094BA21DC9">
    <w:name w:val="48A581ED538746B59F9426094BA21DC9"/>
  </w:style>
  <w:style w:type="paragraph" w:customStyle="1" w:styleId="F98870321C5640B3BF1A1F821F54CDDC">
    <w:name w:val="F98870321C5640B3BF1A1F821F54CDDC"/>
  </w:style>
  <w:style w:type="paragraph" w:customStyle="1" w:styleId="AE1531D9761A4D51A93454A59185F189">
    <w:name w:val="AE1531D9761A4D51A93454A59185F189"/>
  </w:style>
  <w:style w:type="paragraph" w:customStyle="1" w:styleId="6771EB1B8A5F455A9647B05D8E95895F">
    <w:name w:val="6771EB1B8A5F455A9647B05D8E95895F"/>
  </w:style>
  <w:style w:type="paragraph" w:customStyle="1" w:styleId="2CB7F21B31834C7B9EEFF065606D69EE">
    <w:name w:val="2CB7F21B31834C7B9EEFF065606D69EE"/>
  </w:style>
  <w:style w:type="paragraph" w:customStyle="1" w:styleId="07729346DA574708A5DD4CA9173AEFE0">
    <w:name w:val="07729346DA574708A5DD4CA9173AEFE0"/>
  </w:style>
  <w:style w:type="paragraph" w:customStyle="1" w:styleId="533D24794BCC4FE59A48A8A2E02A1AF7">
    <w:name w:val="533D24794BCC4FE59A48A8A2E02A1AF7"/>
  </w:style>
  <w:style w:type="paragraph" w:customStyle="1" w:styleId="BFC49EB38DB3468B9EB01178BBD5F301">
    <w:name w:val="BFC49EB38DB3468B9EB01178BBD5F301"/>
  </w:style>
  <w:style w:type="paragraph" w:customStyle="1" w:styleId="3640B121C0B448869F4B79BB5FFCCCC6">
    <w:name w:val="3640B121C0B448869F4B79BB5FFCCCC6"/>
  </w:style>
  <w:style w:type="paragraph" w:customStyle="1" w:styleId="5F247B25F484452CBCBCEBF743095B78">
    <w:name w:val="5F247B25F484452CBCBCEBF743095B78"/>
  </w:style>
  <w:style w:type="paragraph" w:customStyle="1" w:styleId="FBD041EF584F444885E5F1EB4FBA0061">
    <w:name w:val="FBD041EF584F444885E5F1EB4FBA0061"/>
  </w:style>
  <w:style w:type="paragraph" w:customStyle="1" w:styleId="03094EB3A6FD4FCD8036E4CEBE57D0CB">
    <w:name w:val="03094EB3A6FD4FCD8036E4CEBE57D0CB"/>
  </w:style>
  <w:style w:type="paragraph" w:customStyle="1" w:styleId="F70BF1162D744B878061F84E172A4EA4">
    <w:name w:val="F70BF1162D744B878061F84E172A4EA4"/>
  </w:style>
  <w:style w:type="paragraph" w:customStyle="1" w:styleId="191EFAA20447406EB3B4EEDC7954368C">
    <w:name w:val="191EFAA20447406EB3B4EEDC7954368C"/>
  </w:style>
  <w:style w:type="paragraph" w:customStyle="1" w:styleId="DF9FCAD36BD044FB8096C44FD51AEC2B">
    <w:name w:val="DF9FCAD36BD044FB8096C44FD51AEC2B"/>
  </w:style>
  <w:style w:type="paragraph" w:customStyle="1" w:styleId="BE04C69EE325484D9E74B630C087874E">
    <w:name w:val="BE04C69EE325484D9E74B630C087874E"/>
  </w:style>
  <w:style w:type="paragraph" w:customStyle="1" w:styleId="BD93E6DC34AC43DD9585E0AE849E8F00">
    <w:name w:val="BD93E6DC34AC43DD9585E0AE849E8F00"/>
  </w:style>
  <w:style w:type="paragraph" w:customStyle="1" w:styleId="F214DA8FA7EC42ADB4FA9F7DDF2A35A5">
    <w:name w:val="F214DA8FA7EC42ADB4FA9F7DDF2A35A5"/>
  </w:style>
  <w:style w:type="paragraph" w:customStyle="1" w:styleId="35FEA24D54CB430A8B4364F2F9C159A1">
    <w:name w:val="35FEA24D54CB430A8B4364F2F9C159A1"/>
    <w:rsid w:val="00882485"/>
  </w:style>
  <w:style w:type="paragraph" w:customStyle="1" w:styleId="B3A673677A6A4E0CB9507A88D4C1823A">
    <w:name w:val="B3A673677A6A4E0CB9507A88D4C1823A"/>
    <w:rsid w:val="00882485"/>
  </w:style>
  <w:style w:type="paragraph" w:customStyle="1" w:styleId="AE143622C51F4DE9807F04E0B469EE0A">
    <w:name w:val="AE143622C51F4DE9807F04E0B469EE0A"/>
    <w:rsid w:val="00882485"/>
  </w:style>
  <w:style w:type="paragraph" w:customStyle="1" w:styleId="C1EB793F7A964C6090EA819EF2573EFF">
    <w:name w:val="C1EB793F7A964C6090EA819EF2573EFF"/>
    <w:rsid w:val="00882485"/>
  </w:style>
  <w:style w:type="paragraph" w:customStyle="1" w:styleId="5C900BB3C45B4D5D9689FCC4CCE424D4">
    <w:name w:val="5C900BB3C45B4D5D9689FCC4CCE424D4"/>
    <w:rsid w:val="00882485"/>
  </w:style>
  <w:style w:type="paragraph" w:customStyle="1" w:styleId="492D71A685E74B1C8D1C6F8E5CD72E99">
    <w:name w:val="492D71A685E74B1C8D1C6F8E5CD72E99"/>
    <w:rsid w:val="00882485"/>
  </w:style>
  <w:style w:type="paragraph" w:customStyle="1" w:styleId="6EDCF9225C3945E5BAEBB38A4052C458">
    <w:name w:val="6EDCF9225C3945E5BAEBB38A4052C458"/>
    <w:rsid w:val="00882485"/>
  </w:style>
  <w:style w:type="paragraph" w:customStyle="1" w:styleId="C787937F4150426C8A730E89F73F4D38">
    <w:name w:val="C787937F4150426C8A730E89F73F4D38"/>
    <w:rsid w:val="00882485"/>
  </w:style>
  <w:style w:type="paragraph" w:customStyle="1" w:styleId="79CEF8E688D24920B586992E56D2A785">
    <w:name w:val="79CEF8E688D24920B586992E56D2A785"/>
    <w:rsid w:val="00882485"/>
  </w:style>
  <w:style w:type="paragraph" w:customStyle="1" w:styleId="A84A9A7E5058496A94B001D3F230ACC2">
    <w:name w:val="A84A9A7E5058496A94B001D3F230ACC2"/>
    <w:rsid w:val="00882485"/>
  </w:style>
  <w:style w:type="paragraph" w:customStyle="1" w:styleId="831749D3128C46E5B2CDAD323CE1FBD0">
    <w:name w:val="831749D3128C46E5B2CDAD323CE1FBD0"/>
    <w:rsid w:val="00882485"/>
  </w:style>
  <w:style w:type="paragraph" w:customStyle="1" w:styleId="E00D5E499974470DA482D69D68D2A3B6">
    <w:name w:val="E00D5E499974470DA482D69D68D2A3B6"/>
    <w:rsid w:val="00882485"/>
  </w:style>
  <w:style w:type="paragraph" w:customStyle="1" w:styleId="FC29885774DC4B3B89F8CB7ED776D803">
    <w:name w:val="FC29885774DC4B3B89F8CB7ED776D803"/>
    <w:rsid w:val="00882485"/>
  </w:style>
  <w:style w:type="paragraph" w:customStyle="1" w:styleId="BB5CC83831B5472495A776B3AFFF7E7B">
    <w:name w:val="BB5CC83831B5472495A776B3AFFF7E7B"/>
    <w:rsid w:val="00882485"/>
  </w:style>
  <w:style w:type="paragraph" w:customStyle="1" w:styleId="4F7AA111B1C54EF48777AC7323352B83">
    <w:name w:val="4F7AA111B1C54EF48777AC7323352B83"/>
    <w:rsid w:val="00882485"/>
  </w:style>
  <w:style w:type="paragraph" w:customStyle="1" w:styleId="1DB8001832264BC8B17CD2BB43609765">
    <w:name w:val="1DB8001832264BC8B17CD2BB43609765"/>
    <w:rsid w:val="00882485"/>
  </w:style>
  <w:style w:type="paragraph" w:customStyle="1" w:styleId="A093EE1F5C954ABBA9A33016FE31D006">
    <w:name w:val="A093EE1F5C954ABBA9A33016FE31D006"/>
    <w:rsid w:val="00882485"/>
  </w:style>
  <w:style w:type="paragraph" w:customStyle="1" w:styleId="DAFAC0448A5244DFB0A3B016D0C44D61">
    <w:name w:val="DAFAC0448A5244DFB0A3B016D0C44D61"/>
    <w:rsid w:val="00882485"/>
  </w:style>
  <w:style w:type="paragraph" w:customStyle="1" w:styleId="6724C002EDAE41C3AA1335A956027505">
    <w:name w:val="6724C002EDAE41C3AA1335A956027505"/>
    <w:rsid w:val="00882485"/>
  </w:style>
  <w:style w:type="paragraph" w:customStyle="1" w:styleId="4989F9C42E354FC7B222974030F99D87">
    <w:name w:val="4989F9C42E354FC7B222974030F99D87"/>
    <w:rsid w:val="00882485"/>
  </w:style>
  <w:style w:type="paragraph" w:customStyle="1" w:styleId="035C39E43C84478FB9FD0375F0D9929A">
    <w:name w:val="035C39E43C84478FB9FD0375F0D9929A"/>
    <w:rsid w:val="00882485"/>
  </w:style>
  <w:style w:type="paragraph" w:customStyle="1" w:styleId="5572A3875A1D48C2B1B7F1B52F37C1D3">
    <w:name w:val="5572A3875A1D48C2B1B7F1B52F37C1D3"/>
    <w:rsid w:val="00882485"/>
  </w:style>
  <w:style w:type="paragraph" w:customStyle="1" w:styleId="08AFC334C90C4D17AD8EF54CF706AC37">
    <w:name w:val="08AFC334C90C4D17AD8EF54CF706AC37"/>
    <w:rsid w:val="00882485"/>
  </w:style>
  <w:style w:type="paragraph" w:customStyle="1" w:styleId="09CCCCAB125D4B108DC2B5846DBB5F0B">
    <w:name w:val="09CCCCAB125D4B108DC2B5846DBB5F0B"/>
    <w:rsid w:val="00882485"/>
  </w:style>
  <w:style w:type="paragraph" w:customStyle="1" w:styleId="0319D4BC2F4E44019D59E7A527EA205F">
    <w:name w:val="0319D4BC2F4E44019D59E7A527EA205F"/>
    <w:rsid w:val="00FC1623"/>
  </w:style>
  <w:style w:type="paragraph" w:customStyle="1" w:styleId="9445DA058D33420F989C3D334F9385AA">
    <w:name w:val="9445DA058D33420F989C3D334F9385AA"/>
    <w:rsid w:val="00FC1623"/>
  </w:style>
  <w:style w:type="paragraph" w:customStyle="1" w:styleId="F6C8E0AECC44411699E9128F312B4F26">
    <w:name w:val="F6C8E0AECC44411699E9128F312B4F26"/>
    <w:rsid w:val="00FC1623"/>
  </w:style>
  <w:style w:type="paragraph" w:customStyle="1" w:styleId="5084ABFD6D2F4CFC8C28873E54B93C61">
    <w:name w:val="5084ABFD6D2F4CFC8C28873E54B93C61"/>
    <w:rsid w:val="00FC1623"/>
  </w:style>
  <w:style w:type="paragraph" w:customStyle="1" w:styleId="3DB4C6443C9A48D69BC2A15FF9C51015">
    <w:name w:val="3DB4C6443C9A48D69BC2A15FF9C51015"/>
    <w:rsid w:val="00FC1623"/>
  </w:style>
  <w:style w:type="paragraph" w:customStyle="1" w:styleId="A1B0D5ED2408402DA07B071675340B3C">
    <w:name w:val="A1B0D5ED2408402DA07B071675340B3C"/>
    <w:rsid w:val="00FC1623"/>
  </w:style>
  <w:style w:type="paragraph" w:customStyle="1" w:styleId="FD981E59182B4E46AFB958EFA8510D42">
    <w:name w:val="FD981E59182B4E46AFB958EFA8510D42"/>
    <w:rsid w:val="00FC1623"/>
  </w:style>
  <w:style w:type="paragraph" w:customStyle="1" w:styleId="1A7CEF054A7A4C57BD25307C9CBE41CD">
    <w:name w:val="1A7CEF054A7A4C57BD25307C9CBE41CD"/>
    <w:rsid w:val="00FC1623"/>
  </w:style>
  <w:style w:type="paragraph" w:customStyle="1" w:styleId="4EE338458ECE450EB47E0522A9E870E5">
    <w:name w:val="4EE338458ECE450EB47E0522A9E870E5"/>
    <w:rsid w:val="00FC1623"/>
  </w:style>
  <w:style w:type="paragraph" w:customStyle="1" w:styleId="B0B3EEA830404F2784D0133932EE7E5D">
    <w:name w:val="B0B3EEA830404F2784D0133932EE7E5D"/>
    <w:rsid w:val="00FC1623"/>
  </w:style>
  <w:style w:type="paragraph" w:customStyle="1" w:styleId="F71A9D96B89A4DC2BAE9357F17B9CDA3">
    <w:name w:val="F71A9D96B89A4DC2BAE9357F17B9CDA3"/>
    <w:rsid w:val="00FC1623"/>
  </w:style>
  <w:style w:type="paragraph" w:customStyle="1" w:styleId="E7477D415C364935B6BD3B4F80E1FFF6">
    <w:name w:val="E7477D415C364935B6BD3B4F80E1FFF6"/>
    <w:rsid w:val="00FC1623"/>
  </w:style>
  <w:style w:type="paragraph" w:customStyle="1" w:styleId="25C7B4AFC3874C9DA2CDCC3DFAC79709">
    <w:name w:val="25C7B4AFC3874C9DA2CDCC3DFAC79709"/>
    <w:rsid w:val="00FC1623"/>
  </w:style>
  <w:style w:type="paragraph" w:customStyle="1" w:styleId="40976130C5C148C0AE1A2483B59F20B2">
    <w:name w:val="40976130C5C148C0AE1A2483B59F20B2"/>
    <w:rsid w:val="00FC1623"/>
  </w:style>
  <w:style w:type="paragraph" w:customStyle="1" w:styleId="7F80168FC16743B89CEBD5B1227104DA">
    <w:name w:val="7F80168FC16743B89CEBD5B1227104DA"/>
    <w:rsid w:val="00FC1623"/>
  </w:style>
  <w:style w:type="paragraph" w:customStyle="1" w:styleId="60B47B8CD6A54538AF854C4711A71E49">
    <w:name w:val="60B47B8CD6A54538AF854C4711A71E49"/>
    <w:rsid w:val="00FC1623"/>
  </w:style>
  <w:style w:type="paragraph" w:customStyle="1" w:styleId="73593782E64E40B4B02EF0A1DD1206CB">
    <w:name w:val="73593782E64E40B4B02EF0A1DD1206CB"/>
    <w:rsid w:val="00FC1623"/>
  </w:style>
  <w:style w:type="paragraph" w:customStyle="1" w:styleId="F124DAF644CD4AB5867C22621A8B1573">
    <w:name w:val="F124DAF644CD4AB5867C22621A8B1573"/>
    <w:rsid w:val="00FC1623"/>
  </w:style>
  <w:style w:type="paragraph" w:customStyle="1" w:styleId="CCC8564CE5694F61AAD376389FF8A79A">
    <w:name w:val="CCC8564CE5694F61AAD376389FF8A79A"/>
    <w:rsid w:val="00FC1623"/>
  </w:style>
  <w:style w:type="paragraph" w:customStyle="1" w:styleId="D9B71C50C9CB4B4F80843FFA699C61BB">
    <w:name w:val="D9B71C50C9CB4B4F80843FFA699C61BB"/>
    <w:rsid w:val="00FC1623"/>
  </w:style>
  <w:style w:type="paragraph" w:customStyle="1" w:styleId="B28FBC51CF8846C98EBB79162BCFBD60">
    <w:name w:val="B28FBC51CF8846C98EBB79162BCFBD60"/>
    <w:rsid w:val="00FC1623"/>
  </w:style>
  <w:style w:type="paragraph" w:customStyle="1" w:styleId="64B02A9361264E1C961E58EAD0E12341">
    <w:name w:val="64B02A9361264E1C961E58EAD0E12341"/>
    <w:rsid w:val="00FC1623"/>
  </w:style>
  <w:style w:type="paragraph" w:customStyle="1" w:styleId="510FA628336F464CAD774266AD595181">
    <w:name w:val="510FA628336F464CAD774266AD595181"/>
    <w:rsid w:val="00FC1623"/>
  </w:style>
  <w:style w:type="paragraph" w:customStyle="1" w:styleId="164A58A5733F4E648CC2190E2B0FB77F">
    <w:name w:val="164A58A5733F4E648CC2190E2B0FB77F"/>
    <w:rsid w:val="00FC1623"/>
  </w:style>
  <w:style w:type="paragraph" w:customStyle="1" w:styleId="6B0EA24F0FEF42B2BE0E292B89370FD4">
    <w:name w:val="6B0EA24F0FEF42B2BE0E292B89370FD4"/>
    <w:rsid w:val="00FC1623"/>
  </w:style>
  <w:style w:type="paragraph" w:customStyle="1" w:styleId="33452EB71BD74C1B9C04D6A31089EB59">
    <w:name w:val="33452EB71BD74C1B9C04D6A31089EB59"/>
    <w:rsid w:val="00FC1623"/>
  </w:style>
  <w:style w:type="paragraph" w:customStyle="1" w:styleId="C284F3BE31344DE081058E1F7D99187C">
    <w:name w:val="C284F3BE31344DE081058E1F7D99187C"/>
    <w:rsid w:val="00FC1623"/>
  </w:style>
  <w:style w:type="paragraph" w:customStyle="1" w:styleId="38DAC4B51FCF41FBB163CB194D693943">
    <w:name w:val="38DAC4B51FCF41FBB163CB194D693943"/>
    <w:rsid w:val="00FC1623"/>
  </w:style>
  <w:style w:type="paragraph" w:customStyle="1" w:styleId="92768BFD3A6F47E2BD3794C9F7614C19">
    <w:name w:val="92768BFD3A6F47E2BD3794C9F7614C19"/>
    <w:rsid w:val="00FC1623"/>
  </w:style>
  <w:style w:type="paragraph" w:customStyle="1" w:styleId="406B7235B3154324859E26F7FB1D4F47">
    <w:name w:val="406B7235B3154324859E26F7FB1D4F47"/>
    <w:rsid w:val="00FC1623"/>
  </w:style>
  <w:style w:type="paragraph" w:customStyle="1" w:styleId="EB886B2585E346C78A8678CE29A3C26B">
    <w:name w:val="EB886B2585E346C78A8678CE29A3C26B"/>
    <w:rsid w:val="00FC1623"/>
  </w:style>
  <w:style w:type="paragraph" w:customStyle="1" w:styleId="05E836627A3D428CAA902B71AFCDB2CF">
    <w:name w:val="05E836627A3D428CAA902B71AFCDB2CF"/>
    <w:rsid w:val="00FC1623"/>
  </w:style>
  <w:style w:type="paragraph" w:customStyle="1" w:styleId="81ADC556510E48B5AE5454A6990AB83C">
    <w:name w:val="81ADC556510E48B5AE5454A6990AB83C"/>
    <w:rsid w:val="00FC1623"/>
  </w:style>
  <w:style w:type="paragraph" w:customStyle="1" w:styleId="7072C2581F5D4620BA2D07F7B791C002">
    <w:name w:val="7072C2581F5D4620BA2D07F7B791C002"/>
    <w:rsid w:val="00FC1623"/>
  </w:style>
  <w:style w:type="paragraph" w:customStyle="1" w:styleId="B7CA1C8B3E804200BB6A85CD70607EB8">
    <w:name w:val="B7CA1C8B3E804200BB6A85CD70607EB8"/>
    <w:rsid w:val="00FC1623"/>
  </w:style>
  <w:style w:type="paragraph" w:customStyle="1" w:styleId="147BE1B8841F424F9CAC10D4209CC229">
    <w:name w:val="147BE1B8841F424F9CAC10D4209CC229"/>
    <w:rsid w:val="00FC1623"/>
  </w:style>
  <w:style w:type="paragraph" w:customStyle="1" w:styleId="5E1E970D272B4EAD8C46CECF612F4039">
    <w:name w:val="5E1E970D272B4EAD8C46CECF612F4039"/>
    <w:rsid w:val="00FC1623"/>
  </w:style>
  <w:style w:type="paragraph" w:customStyle="1" w:styleId="77BDEE1A40234D109CE86A2CF4128839">
    <w:name w:val="77BDEE1A40234D109CE86A2CF4128839"/>
    <w:rsid w:val="00FC1623"/>
  </w:style>
  <w:style w:type="paragraph" w:customStyle="1" w:styleId="68FE426BD61E4B1FAB840CE6C7BBB377">
    <w:name w:val="68FE426BD61E4B1FAB840CE6C7BBB377"/>
    <w:rsid w:val="00FC1623"/>
  </w:style>
  <w:style w:type="paragraph" w:customStyle="1" w:styleId="D1D34812C3A349D4A7708670B5D206EE">
    <w:name w:val="D1D34812C3A349D4A7708670B5D206EE"/>
    <w:rsid w:val="00FC1623"/>
  </w:style>
  <w:style w:type="paragraph" w:customStyle="1" w:styleId="302925F01069495089CF201BCD2F71CB">
    <w:name w:val="302925F01069495089CF201BCD2F71CB"/>
    <w:rsid w:val="00FC1623"/>
  </w:style>
  <w:style w:type="paragraph" w:customStyle="1" w:styleId="42B7F225582A4ED7860A6A1E3AD18F87">
    <w:name w:val="42B7F225582A4ED7860A6A1E3AD18F87"/>
    <w:rsid w:val="00FC1623"/>
  </w:style>
  <w:style w:type="paragraph" w:customStyle="1" w:styleId="CE269AC576ED4DB7A02FF798C47A73D1">
    <w:name w:val="CE269AC576ED4DB7A02FF798C47A73D1"/>
    <w:rsid w:val="00FC1623"/>
  </w:style>
  <w:style w:type="paragraph" w:customStyle="1" w:styleId="154B5164A22A45DD94C48959FFFE0250">
    <w:name w:val="154B5164A22A45DD94C48959FFFE0250"/>
    <w:rsid w:val="00FC1623"/>
  </w:style>
  <w:style w:type="paragraph" w:customStyle="1" w:styleId="50C67F0A247F4A169EDC22614648B005">
    <w:name w:val="50C67F0A247F4A169EDC22614648B005"/>
    <w:rsid w:val="00FC1623"/>
  </w:style>
  <w:style w:type="paragraph" w:customStyle="1" w:styleId="7726E95BFE514A609BCE9E6A5E599D66">
    <w:name w:val="7726E95BFE514A609BCE9E6A5E599D66"/>
    <w:rsid w:val="00FC1623"/>
  </w:style>
  <w:style w:type="paragraph" w:customStyle="1" w:styleId="557CFA3A18BB4B379CE4F62D84D16330">
    <w:name w:val="557CFA3A18BB4B379CE4F62D84D16330"/>
    <w:rsid w:val="00FC1623"/>
  </w:style>
  <w:style w:type="paragraph" w:customStyle="1" w:styleId="5E3CCEFA750945F09A674CEC738D4E55">
    <w:name w:val="5E3CCEFA750945F09A674CEC738D4E55"/>
    <w:rsid w:val="00FC1623"/>
  </w:style>
  <w:style w:type="paragraph" w:customStyle="1" w:styleId="ACB7EC1F5BBF4C4391A722A197DBBCD3">
    <w:name w:val="ACB7EC1F5BBF4C4391A722A197DBBCD3"/>
    <w:rsid w:val="00FC1623"/>
  </w:style>
  <w:style w:type="paragraph" w:customStyle="1" w:styleId="F668FD2E59AA499AB047F93D8DBDF3E7">
    <w:name w:val="F668FD2E59AA499AB047F93D8DBDF3E7"/>
    <w:rsid w:val="00FC1623"/>
  </w:style>
  <w:style w:type="paragraph" w:customStyle="1" w:styleId="AFD1F29A6F9546F48AB3C4FEA226B921">
    <w:name w:val="AFD1F29A6F9546F48AB3C4FEA226B921"/>
    <w:rsid w:val="00FC1623"/>
  </w:style>
  <w:style w:type="paragraph" w:customStyle="1" w:styleId="DC2C9FB189B44622A5C03380FD7F65CE">
    <w:name w:val="DC2C9FB189B44622A5C03380FD7F65CE"/>
    <w:rsid w:val="00FC1623"/>
  </w:style>
  <w:style w:type="paragraph" w:customStyle="1" w:styleId="278E539F26234C79BC16A492FE58A3E7">
    <w:name w:val="278E539F26234C79BC16A492FE58A3E7"/>
    <w:rsid w:val="00FC1623"/>
  </w:style>
  <w:style w:type="paragraph" w:customStyle="1" w:styleId="856C4797473C487A8088B811E6C2783D">
    <w:name w:val="856C4797473C487A8088B811E6C2783D"/>
    <w:rsid w:val="00FC1623"/>
  </w:style>
  <w:style w:type="paragraph" w:customStyle="1" w:styleId="4116B240DB934ADCA8247DF09A3E8AF3">
    <w:name w:val="4116B240DB934ADCA8247DF09A3E8AF3"/>
    <w:rsid w:val="00FC1623"/>
  </w:style>
  <w:style w:type="paragraph" w:customStyle="1" w:styleId="ECA077D009EE4659A155EA78F704A376">
    <w:name w:val="ECA077D009EE4659A155EA78F704A376"/>
    <w:rsid w:val="00FC1623"/>
  </w:style>
  <w:style w:type="paragraph" w:customStyle="1" w:styleId="2E49484A21974677BB4ACFEFC2F894A3">
    <w:name w:val="2E49484A21974677BB4ACFEFC2F894A3"/>
    <w:rsid w:val="00FC1623"/>
  </w:style>
  <w:style w:type="paragraph" w:customStyle="1" w:styleId="876D7E4F9B354D5B8673CD920C74BEE3">
    <w:name w:val="876D7E4F9B354D5B8673CD920C74BEE3"/>
    <w:rsid w:val="00FC1623"/>
  </w:style>
  <w:style w:type="paragraph" w:customStyle="1" w:styleId="CF6EBBA1B3344636A0CF97831823B4EC">
    <w:name w:val="CF6EBBA1B3344636A0CF97831823B4EC"/>
    <w:rsid w:val="00FC1623"/>
  </w:style>
  <w:style w:type="paragraph" w:customStyle="1" w:styleId="86E13B443E4440A29601100841099439">
    <w:name w:val="86E13B443E4440A29601100841099439"/>
    <w:rsid w:val="00FC1623"/>
  </w:style>
  <w:style w:type="paragraph" w:customStyle="1" w:styleId="66E4760D7FBD48ADABC63C63FADA3749">
    <w:name w:val="66E4760D7FBD48ADABC63C63FADA3749"/>
    <w:rsid w:val="00FC1623"/>
  </w:style>
  <w:style w:type="paragraph" w:customStyle="1" w:styleId="3D2A963670224B73813BC60C1125FE7B">
    <w:name w:val="3D2A963670224B73813BC60C1125FE7B"/>
    <w:rsid w:val="00FC1623"/>
  </w:style>
  <w:style w:type="paragraph" w:customStyle="1" w:styleId="41B9A67A75AC4A9E9CA62C77F5930D10">
    <w:name w:val="41B9A67A75AC4A9E9CA62C77F5930D10"/>
    <w:rsid w:val="00FC1623"/>
  </w:style>
  <w:style w:type="paragraph" w:customStyle="1" w:styleId="3F51722D9AF640E6A387A19C95FD1448">
    <w:name w:val="3F51722D9AF640E6A387A19C95FD1448"/>
    <w:rsid w:val="00FC1623"/>
  </w:style>
  <w:style w:type="paragraph" w:customStyle="1" w:styleId="9A21E9C33AEC480392CF028D5FC970BD">
    <w:name w:val="9A21E9C33AEC480392CF028D5FC970BD"/>
    <w:rsid w:val="00FC1623"/>
  </w:style>
  <w:style w:type="paragraph" w:customStyle="1" w:styleId="BE3C8119BED148C4B336DEEFBCA25FEA">
    <w:name w:val="BE3C8119BED148C4B336DEEFBCA25FEA"/>
    <w:rsid w:val="00FC1623"/>
  </w:style>
  <w:style w:type="paragraph" w:customStyle="1" w:styleId="F46F47AF2F2C40EE8C1C7C03C7DCD604">
    <w:name w:val="F46F47AF2F2C40EE8C1C7C03C7DCD604"/>
    <w:rsid w:val="00FC1623"/>
  </w:style>
  <w:style w:type="paragraph" w:customStyle="1" w:styleId="1F47878818AC4A93994F118185A5440E">
    <w:name w:val="1F47878818AC4A93994F118185A5440E"/>
    <w:rsid w:val="00FC1623"/>
  </w:style>
  <w:style w:type="paragraph" w:customStyle="1" w:styleId="A33041389D6A4B13AE87019842A3CDD6">
    <w:name w:val="A33041389D6A4B13AE87019842A3CDD6"/>
    <w:rsid w:val="00FC1623"/>
  </w:style>
  <w:style w:type="paragraph" w:customStyle="1" w:styleId="F2FB94834B4D4EF1AC2722EA116D5CF7">
    <w:name w:val="F2FB94834B4D4EF1AC2722EA116D5CF7"/>
    <w:rsid w:val="00FC1623"/>
  </w:style>
  <w:style w:type="paragraph" w:customStyle="1" w:styleId="BA1F59805EFC4507A76174C348C2F7E6">
    <w:name w:val="BA1F59805EFC4507A76174C348C2F7E6"/>
    <w:rsid w:val="00FC1623"/>
  </w:style>
  <w:style w:type="paragraph" w:customStyle="1" w:styleId="5B06B98D20434D68875DC04D80538908">
    <w:name w:val="5B06B98D20434D68875DC04D80538908"/>
    <w:rsid w:val="00FC1623"/>
  </w:style>
  <w:style w:type="paragraph" w:customStyle="1" w:styleId="38A72C046D114CDF9ED49EEA8271957D">
    <w:name w:val="38A72C046D114CDF9ED49EEA8271957D"/>
    <w:rsid w:val="00FC1623"/>
  </w:style>
  <w:style w:type="paragraph" w:customStyle="1" w:styleId="6F1EC29318BA4A17B571798555088802">
    <w:name w:val="6F1EC29318BA4A17B571798555088802"/>
    <w:rsid w:val="00FC1623"/>
  </w:style>
  <w:style w:type="paragraph" w:customStyle="1" w:styleId="98493815F7E54045A1FC29BE361A61C9">
    <w:name w:val="98493815F7E54045A1FC29BE361A61C9"/>
    <w:rsid w:val="00FC1623"/>
  </w:style>
  <w:style w:type="paragraph" w:customStyle="1" w:styleId="5E5557D6E0684B8F82A40682C6026E1D">
    <w:name w:val="5E5557D6E0684B8F82A40682C6026E1D"/>
    <w:rsid w:val="00FC1623"/>
  </w:style>
  <w:style w:type="paragraph" w:customStyle="1" w:styleId="4D60660CEC2B49B29D4EFF454770CDD5">
    <w:name w:val="4D60660CEC2B49B29D4EFF454770CDD5"/>
    <w:rsid w:val="00FC1623"/>
  </w:style>
  <w:style w:type="paragraph" w:customStyle="1" w:styleId="52C68AEC389C46E6BF4D4CEC8120FCF5">
    <w:name w:val="52C68AEC389C46E6BF4D4CEC8120FCF5"/>
    <w:rsid w:val="00FC1623"/>
  </w:style>
  <w:style w:type="paragraph" w:customStyle="1" w:styleId="D29467FA64AB48F5AECD03BBFD4BBA73">
    <w:name w:val="D29467FA64AB48F5AECD03BBFD4BBA73"/>
    <w:rsid w:val="00FC1623"/>
  </w:style>
  <w:style w:type="paragraph" w:customStyle="1" w:styleId="1AA810889B9F4FE7A9C10821EB22F933">
    <w:name w:val="1AA810889B9F4FE7A9C10821EB22F933"/>
    <w:rsid w:val="00FC1623"/>
  </w:style>
  <w:style w:type="paragraph" w:customStyle="1" w:styleId="6FEA74EA99AF409DAC7FBD959E8DA5C2">
    <w:name w:val="6FEA74EA99AF409DAC7FBD959E8DA5C2"/>
    <w:rsid w:val="00FC1623"/>
  </w:style>
  <w:style w:type="paragraph" w:customStyle="1" w:styleId="85702C99ADBA417BBEB6C042AC8C8B8B">
    <w:name w:val="85702C99ADBA417BBEB6C042AC8C8B8B"/>
    <w:rsid w:val="00FC1623"/>
  </w:style>
  <w:style w:type="paragraph" w:customStyle="1" w:styleId="93D77B1E5F8346D4BE7440F1817A8796">
    <w:name w:val="93D77B1E5F8346D4BE7440F1817A8796"/>
    <w:rsid w:val="00FC1623"/>
  </w:style>
  <w:style w:type="paragraph" w:customStyle="1" w:styleId="44600DAC6C1541679B6874525E8DC4AF">
    <w:name w:val="44600DAC6C1541679B6874525E8DC4AF"/>
    <w:rsid w:val="00FC1623"/>
  </w:style>
  <w:style w:type="paragraph" w:customStyle="1" w:styleId="20262E82E07541749152D0699DFAD97F">
    <w:name w:val="20262E82E07541749152D0699DFAD97F"/>
    <w:rsid w:val="00FC1623"/>
  </w:style>
  <w:style w:type="paragraph" w:customStyle="1" w:styleId="B694207D05E940EA97AB12492B243721">
    <w:name w:val="B694207D05E940EA97AB12492B243721"/>
    <w:rsid w:val="00FC1623"/>
  </w:style>
  <w:style w:type="paragraph" w:customStyle="1" w:styleId="FA6FD167D5174D8BB83A234D4FFDB26F">
    <w:name w:val="FA6FD167D5174D8BB83A234D4FFDB26F"/>
    <w:rsid w:val="00FC1623"/>
  </w:style>
  <w:style w:type="paragraph" w:customStyle="1" w:styleId="46C41CBBDB174EF3B5D4EBAF3B136BEB">
    <w:name w:val="46C41CBBDB174EF3B5D4EBAF3B136BEB"/>
    <w:rsid w:val="00FC1623"/>
  </w:style>
  <w:style w:type="paragraph" w:customStyle="1" w:styleId="A82AC6C89D794FE9925E81602382AF41">
    <w:name w:val="A82AC6C89D794FE9925E81602382AF41"/>
    <w:rsid w:val="00FC1623"/>
  </w:style>
  <w:style w:type="paragraph" w:customStyle="1" w:styleId="5E2A5823E9CA471C9A1AD819B24C0EE7">
    <w:name w:val="5E2A5823E9CA471C9A1AD819B24C0EE7"/>
    <w:rsid w:val="00FC1623"/>
  </w:style>
  <w:style w:type="paragraph" w:customStyle="1" w:styleId="0CFD628376D44FD99183E4E7523DD19E">
    <w:name w:val="0CFD628376D44FD99183E4E7523DD19E"/>
    <w:rsid w:val="00FC1623"/>
  </w:style>
  <w:style w:type="paragraph" w:customStyle="1" w:styleId="5EE18761EBE74F61893E0FC96562493E">
    <w:name w:val="5EE18761EBE74F61893E0FC96562493E"/>
    <w:rsid w:val="00FC1623"/>
  </w:style>
  <w:style w:type="paragraph" w:customStyle="1" w:styleId="C617537AC553413D8C29C338193A23AE">
    <w:name w:val="C617537AC553413D8C29C338193A23AE"/>
    <w:rsid w:val="00FC1623"/>
  </w:style>
  <w:style w:type="paragraph" w:customStyle="1" w:styleId="0311C6F9B56F456D80C8BF0426243E6C">
    <w:name w:val="0311C6F9B56F456D80C8BF0426243E6C"/>
    <w:rsid w:val="00FC1623"/>
  </w:style>
  <w:style w:type="paragraph" w:customStyle="1" w:styleId="E6DF49D8CCC840A8AE4A32B87470F05F">
    <w:name w:val="E6DF49D8CCC840A8AE4A32B87470F05F"/>
    <w:rsid w:val="00FC1623"/>
  </w:style>
  <w:style w:type="paragraph" w:customStyle="1" w:styleId="7977890975D84B19ADE58AEB683CB25E">
    <w:name w:val="7977890975D84B19ADE58AEB683CB25E"/>
    <w:rsid w:val="00FC1623"/>
  </w:style>
  <w:style w:type="paragraph" w:customStyle="1" w:styleId="2FAD560D361045119651310EB8973972">
    <w:name w:val="2FAD560D361045119651310EB8973972"/>
    <w:rsid w:val="00FC1623"/>
  </w:style>
  <w:style w:type="paragraph" w:customStyle="1" w:styleId="07089C4ADD074DA783455F1C08D99976">
    <w:name w:val="07089C4ADD074DA783455F1C08D99976"/>
    <w:rsid w:val="00FC1623"/>
  </w:style>
  <w:style w:type="paragraph" w:customStyle="1" w:styleId="E9A001A5C96B4F32BE47161894CFFE45">
    <w:name w:val="E9A001A5C96B4F32BE47161894CFFE45"/>
    <w:rsid w:val="00FC1623"/>
  </w:style>
  <w:style w:type="paragraph" w:customStyle="1" w:styleId="2415962E09A2492F823A5846F671CF86">
    <w:name w:val="2415962E09A2492F823A5846F671CF86"/>
    <w:rsid w:val="00FC1623"/>
  </w:style>
  <w:style w:type="paragraph" w:customStyle="1" w:styleId="B05FE55ED77F4F899B5D454C0B470BFC">
    <w:name w:val="B05FE55ED77F4F899B5D454C0B470BFC"/>
    <w:rsid w:val="00FC1623"/>
  </w:style>
  <w:style w:type="paragraph" w:customStyle="1" w:styleId="8119BCB44F504768A0FF55434E176630">
    <w:name w:val="8119BCB44F504768A0FF55434E176630"/>
    <w:rsid w:val="00FC1623"/>
  </w:style>
  <w:style w:type="paragraph" w:customStyle="1" w:styleId="9D2AD31F310441EA8BD7B25EFF1314D9">
    <w:name w:val="9D2AD31F310441EA8BD7B25EFF1314D9"/>
    <w:rsid w:val="00FC1623"/>
  </w:style>
  <w:style w:type="paragraph" w:customStyle="1" w:styleId="5EAB1495341147D39389B24DD15923B2">
    <w:name w:val="5EAB1495341147D39389B24DD15923B2"/>
    <w:rsid w:val="00FC1623"/>
  </w:style>
  <w:style w:type="paragraph" w:customStyle="1" w:styleId="165E554E143C498BB66AA9A3285F4E35">
    <w:name w:val="165E554E143C498BB66AA9A3285F4E35"/>
    <w:rsid w:val="00FC1623"/>
  </w:style>
  <w:style w:type="paragraph" w:customStyle="1" w:styleId="7402D4A961F542D980C05C735BFAE029">
    <w:name w:val="7402D4A961F542D980C05C735BFAE029"/>
    <w:rsid w:val="00FC1623"/>
  </w:style>
  <w:style w:type="paragraph" w:customStyle="1" w:styleId="A2FAC83960A74C3DBC8B68DE9CA4806E">
    <w:name w:val="A2FAC83960A74C3DBC8B68DE9CA4806E"/>
    <w:rsid w:val="00FC1623"/>
  </w:style>
  <w:style w:type="paragraph" w:customStyle="1" w:styleId="7C9201B0EA10429CAA18E6925270E71D">
    <w:name w:val="7C9201B0EA10429CAA18E6925270E71D"/>
    <w:rsid w:val="00FC1623"/>
  </w:style>
  <w:style w:type="paragraph" w:customStyle="1" w:styleId="589CDCD6A4504602878A7602E11EF0F0">
    <w:name w:val="589CDCD6A4504602878A7602E11EF0F0"/>
    <w:rsid w:val="00FC1623"/>
  </w:style>
  <w:style w:type="paragraph" w:customStyle="1" w:styleId="BB8C682B9955488389A727CF2C40C388">
    <w:name w:val="BB8C682B9955488389A727CF2C40C388"/>
    <w:rsid w:val="00FC1623"/>
  </w:style>
  <w:style w:type="paragraph" w:customStyle="1" w:styleId="EE85969203244892B13B79866BA95B55">
    <w:name w:val="EE85969203244892B13B79866BA95B55"/>
    <w:rsid w:val="00FC1623"/>
  </w:style>
  <w:style w:type="paragraph" w:customStyle="1" w:styleId="7112D6959CC4408A8724F9B73C725908">
    <w:name w:val="7112D6959CC4408A8724F9B73C725908"/>
    <w:rsid w:val="00FC1623"/>
  </w:style>
  <w:style w:type="paragraph" w:customStyle="1" w:styleId="94D65AC86F6B4D7BB1F79FA315E9B218">
    <w:name w:val="94D65AC86F6B4D7BB1F79FA315E9B218"/>
    <w:rsid w:val="00FC1623"/>
  </w:style>
  <w:style w:type="paragraph" w:customStyle="1" w:styleId="08BED44A694A4609910ED9E2FFFFACBE">
    <w:name w:val="08BED44A694A4609910ED9E2FFFFACBE"/>
    <w:rsid w:val="00FC1623"/>
  </w:style>
  <w:style w:type="paragraph" w:customStyle="1" w:styleId="025CEB1CFA5E480EAEF42563B5211727">
    <w:name w:val="025CEB1CFA5E480EAEF42563B5211727"/>
    <w:rsid w:val="00FC1623"/>
  </w:style>
  <w:style w:type="paragraph" w:customStyle="1" w:styleId="E0B14F3675DE40EFB8FC2C8F26BC68FF">
    <w:name w:val="E0B14F3675DE40EFB8FC2C8F26BC68FF"/>
    <w:rsid w:val="00FC1623"/>
  </w:style>
  <w:style w:type="paragraph" w:customStyle="1" w:styleId="1273FC086ADF4CD3922488F507BCD525">
    <w:name w:val="1273FC086ADF4CD3922488F507BCD525"/>
    <w:rsid w:val="00FC1623"/>
  </w:style>
  <w:style w:type="paragraph" w:customStyle="1" w:styleId="EC423ED4BFA549EE8414DB4706C1A112">
    <w:name w:val="EC423ED4BFA549EE8414DB4706C1A112"/>
    <w:rsid w:val="00FC1623"/>
  </w:style>
  <w:style w:type="paragraph" w:customStyle="1" w:styleId="4CFD6EA3B811411C84673226C745E6A3">
    <w:name w:val="4CFD6EA3B811411C84673226C745E6A3"/>
    <w:rsid w:val="00FC1623"/>
  </w:style>
  <w:style w:type="paragraph" w:customStyle="1" w:styleId="A9E48C0599FE47AB80C864E562EF6769">
    <w:name w:val="A9E48C0599FE47AB80C864E562EF6769"/>
    <w:rsid w:val="00FC1623"/>
  </w:style>
  <w:style w:type="paragraph" w:customStyle="1" w:styleId="9977A0C9DE3D4C9AA3E8C16C8D3D1DB1">
    <w:name w:val="9977A0C9DE3D4C9AA3E8C16C8D3D1DB1"/>
    <w:rsid w:val="00FC1623"/>
  </w:style>
  <w:style w:type="paragraph" w:customStyle="1" w:styleId="54D399ADBFA747D5B62D30818CD919CE">
    <w:name w:val="54D399ADBFA747D5B62D30818CD919CE"/>
    <w:rsid w:val="00FC1623"/>
  </w:style>
  <w:style w:type="paragraph" w:customStyle="1" w:styleId="5F8E8BC4B8EF4D57BF415B872EB9FA13">
    <w:name w:val="5F8E8BC4B8EF4D57BF415B872EB9FA13"/>
    <w:rsid w:val="00FC1623"/>
  </w:style>
  <w:style w:type="paragraph" w:customStyle="1" w:styleId="9E84928052C04A18AD7CA2D8383B4415">
    <w:name w:val="9E84928052C04A18AD7CA2D8383B4415"/>
    <w:rsid w:val="00FC1623"/>
  </w:style>
  <w:style w:type="paragraph" w:customStyle="1" w:styleId="F545E945442B42F5AD8D55F1F66C9F60">
    <w:name w:val="F545E945442B42F5AD8D55F1F66C9F60"/>
    <w:rsid w:val="00FC1623"/>
  </w:style>
  <w:style w:type="paragraph" w:customStyle="1" w:styleId="25A65E4089264F7A8A34AD832D0A8441">
    <w:name w:val="25A65E4089264F7A8A34AD832D0A8441"/>
    <w:rsid w:val="00FC1623"/>
  </w:style>
  <w:style w:type="paragraph" w:customStyle="1" w:styleId="71A75119729D42BEA0DD75CD2FD6867B">
    <w:name w:val="71A75119729D42BEA0DD75CD2FD6867B"/>
    <w:rsid w:val="00FC1623"/>
  </w:style>
  <w:style w:type="paragraph" w:customStyle="1" w:styleId="0A6FDF5A37C94725B1309528183A029C">
    <w:name w:val="0A6FDF5A37C94725B1309528183A029C"/>
    <w:rsid w:val="00FC1623"/>
  </w:style>
  <w:style w:type="paragraph" w:customStyle="1" w:styleId="F3A2054234DB4152B100869FDD176CFC">
    <w:name w:val="F3A2054234DB4152B100869FDD176CFC"/>
    <w:rsid w:val="00FC1623"/>
  </w:style>
  <w:style w:type="paragraph" w:customStyle="1" w:styleId="A535BA7E0BDF4CCAAE2E0E615423B94F">
    <w:name w:val="A535BA7E0BDF4CCAAE2E0E615423B94F"/>
    <w:rsid w:val="00FC1623"/>
  </w:style>
  <w:style w:type="paragraph" w:customStyle="1" w:styleId="D0B4793A3D8C489EAC6C4BBB99EF599A">
    <w:name w:val="D0B4793A3D8C489EAC6C4BBB99EF599A"/>
    <w:rsid w:val="00FC1623"/>
  </w:style>
  <w:style w:type="paragraph" w:customStyle="1" w:styleId="AC8F2926B245430AABF4E41E7F258D9E">
    <w:name w:val="AC8F2926B245430AABF4E41E7F258D9E"/>
    <w:rsid w:val="00FC1623"/>
  </w:style>
  <w:style w:type="paragraph" w:customStyle="1" w:styleId="7289C789A669469AB78D1F12E9A613B5">
    <w:name w:val="7289C789A669469AB78D1F12E9A613B5"/>
    <w:rsid w:val="00FC1623"/>
  </w:style>
  <w:style w:type="paragraph" w:customStyle="1" w:styleId="615526006EE74BDB8370E08C0EC5378B">
    <w:name w:val="615526006EE74BDB8370E08C0EC5378B"/>
    <w:rsid w:val="00FC1623"/>
  </w:style>
  <w:style w:type="paragraph" w:customStyle="1" w:styleId="7E5BCDDB6C074DA5B59F711652DC6400">
    <w:name w:val="7E5BCDDB6C074DA5B59F711652DC6400"/>
    <w:rsid w:val="00FC1623"/>
  </w:style>
  <w:style w:type="paragraph" w:customStyle="1" w:styleId="45A8CC651F644F9A850F76D66CE19D5B">
    <w:name w:val="45A8CC651F644F9A850F76D66CE19D5B"/>
    <w:rsid w:val="00FC1623"/>
  </w:style>
  <w:style w:type="paragraph" w:customStyle="1" w:styleId="7FE94B134FDB439393355CC96AB23842">
    <w:name w:val="7FE94B134FDB439393355CC96AB23842"/>
    <w:rsid w:val="00FC1623"/>
  </w:style>
  <w:style w:type="paragraph" w:customStyle="1" w:styleId="6772EF3A02E84980B2A708873F427EDE">
    <w:name w:val="6772EF3A02E84980B2A708873F427EDE"/>
    <w:rsid w:val="00FC1623"/>
  </w:style>
  <w:style w:type="paragraph" w:customStyle="1" w:styleId="8E8CED7816114A83B2E6C488D826415C">
    <w:name w:val="8E8CED7816114A83B2E6C488D826415C"/>
    <w:rsid w:val="00FC1623"/>
  </w:style>
  <w:style w:type="paragraph" w:customStyle="1" w:styleId="02833F93DB984DF88C128C953FC73368">
    <w:name w:val="02833F93DB984DF88C128C953FC73368"/>
    <w:rsid w:val="00FC1623"/>
  </w:style>
  <w:style w:type="paragraph" w:customStyle="1" w:styleId="C1EACBEEEF3F4F5BA4B6945563D6ABDF">
    <w:name w:val="C1EACBEEEF3F4F5BA4B6945563D6ABDF"/>
    <w:rsid w:val="00FC1623"/>
  </w:style>
  <w:style w:type="paragraph" w:customStyle="1" w:styleId="15C1802CDFA54A97AB8BA1A3949FFD0A">
    <w:name w:val="15C1802CDFA54A97AB8BA1A3949FFD0A"/>
    <w:rsid w:val="00FC1623"/>
  </w:style>
  <w:style w:type="paragraph" w:customStyle="1" w:styleId="F115FDE2BFA04BE29B04E630DB7C5491">
    <w:name w:val="F115FDE2BFA04BE29B04E630DB7C5491"/>
    <w:rsid w:val="00FC1623"/>
  </w:style>
  <w:style w:type="paragraph" w:customStyle="1" w:styleId="2C98B34E6BB241DFBB7A815E205FF37B">
    <w:name w:val="2C98B34E6BB241DFBB7A815E205FF37B"/>
    <w:rsid w:val="00FC1623"/>
  </w:style>
  <w:style w:type="paragraph" w:customStyle="1" w:styleId="540A6C1C8806446A922A4965A5743D70">
    <w:name w:val="540A6C1C8806446A922A4965A5743D70"/>
    <w:rsid w:val="00FC1623"/>
  </w:style>
  <w:style w:type="paragraph" w:customStyle="1" w:styleId="65D302EFECA349C8AD6C0C943CE596B5">
    <w:name w:val="65D302EFECA349C8AD6C0C943CE596B5"/>
    <w:rsid w:val="00FC1623"/>
  </w:style>
  <w:style w:type="paragraph" w:customStyle="1" w:styleId="B3B74846637E4936B98909E3CA42F3D5">
    <w:name w:val="B3B74846637E4936B98909E3CA42F3D5"/>
    <w:rsid w:val="00FC1623"/>
  </w:style>
  <w:style w:type="paragraph" w:customStyle="1" w:styleId="4753CBE2E4534094A4DCB098A249F43D">
    <w:name w:val="4753CBE2E4534094A4DCB098A249F43D"/>
    <w:rsid w:val="00FC1623"/>
  </w:style>
  <w:style w:type="paragraph" w:customStyle="1" w:styleId="64727AED9FC8402EAD2C09FD96D79CA6">
    <w:name w:val="64727AED9FC8402EAD2C09FD96D79CA6"/>
    <w:rsid w:val="00FC1623"/>
  </w:style>
  <w:style w:type="paragraph" w:customStyle="1" w:styleId="F0D9CE83FA174CBEBEF825D9DD31A3C4">
    <w:name w:val="F0D9CE83FA174CBEBEF825D9DD31A3C4"/>
    <w:rsid w:val="00FC1623"/>
  </w:style>
  <w:style w:type="paragraph" w:customStyle="1" w:styleId="3A9E47CEB7C44F2184653F369A22A47E">
    <w:name w:val="3A9E47CEB7C44F2184653F369A22A47E"/>
    <w:rsid w:val="00FC1623"/>
  </w:style>
  <w:style w:type="paragraph" w:customStyle="1" w:styleId="0CE869BC88C14209AF278ACB756CE719">
    <w:name w:val="0CE869BC88C14209AF278ACB756CE719"/>
    <w:rsid w:val="00FC1623"/>
  </w:style>
  <w:style w:type="paragraph" w:customStyle="1" w:styleId="C49AF4718168419AB18496F7CE110C76">
    <w:name w:val="C49AF4718168419AB18496F7CE110C76"/>
    <w:rsid w:val="00FC1623"/>
  </w:style>
  <w:style w:type="paragraph" w:customStyle="1" w:styleId="A9E6D4A6ED5246128A1D5DBB38801E54">
    <w:name w:val="A9E6D4A6ED5246128A1D5DBB38801E54"/>
    <w:rsid w:val="00FC1623"/>
  </w:style>
  <w:style w:type="paragraph" w:customStyle="1" w:styleId="337EAB8AADBF42F19AA152A24DEFDBBB">
    <w:name w:val="337EAB8AADBF42F19AA152A24DEFDBBB"/>
    <w:rsid w:val="00FC1623"/>
  </w:style>
  <w:style w:type="paragraph" w:customStyle="1" w:styleId="128E9D102D5B4E9F938D70E300AC33F2">
    <w:name w:val="128E9D102D5B4E9F938D70E300AC33F2"/>
    <w:rsid w:val="00FC1623"/>
  </w:style>
  <w:style w:type="paragraph" w:customStyle="1" w:styleId="C84F604805B9400DA2F75263259DAECD">
    <w:name w:val="C84F604805B9400DA2F75263259DAECD"/>
    <w:rsid w:val="00FC1623"/>
  </w:style>
  <w:style w:type="paragraph" w:customStyle="1" w:styleId="53E623C1E11548B1B7F374AC07EBC5E5">
    <w:name w:val="53E623C1E11548B1B7F374AC07EBC5E5"/>
    <w:rsid w:val="00FC1623"/>
  </w:style>
  <w:style w:type="paragraph" w:customStyle="1" w:styleId="C2D3A555486E4A7F975D8B0FE043C732">
    <w:name w:val="C2D3A555486E4A7F975D8B0FE043C732"/>
    <w:rsid w:val="00FC1623"/>
  </w:style>
  <w:style w:type="paragraph" w:customStyle="1" w:styleId="059554567389444785F2C584C813F1F4">
    <w:name w:val="059554567389444785F2C584C813F1F4"/>
    <w:rsid w:val="00FC1623"/>
  </w:style>
  <w:style w:type="paragraph" w:customStyle="1" w:styleId="B6566216D77246C98574EBC8BEDB1452">
    <w:name w:val="B6566216D77246C98574EBC8BEDB1452"/>
    <w:rsid w:val="00FC1623"/>
  </w:style>
  <w:style w:type="paragraph" w:customStyle="1" w:styleId="82015E234DD4458DBA4C6959F273F921">
    <w:name w:val="82015E234DD4458DBA4C6959F273F921"/>
    <w:rsid w:val="00FC1623"/>
  </w:style>
  <w:style w:type="paragraph" w:customStyle="1" w:styleId="30C6E98C863C4F77B7568C3C6EF6C8B1">
    <w:name w:val="30C6E98C863C4F77B7568C3C6EF6C8B1"/>
    <w:rsid w:val="00FC1623"/>
  </w:style>
  <w:style w:type="paragraph" w:customStyle="1" w:styleId="B7BD4905DF3F427BA98E1A5DD6CB49BF">
    <w:name w:val="B7BD4905DF3F427BA98E1A5DD6CB49BF"/>
    <w:rsid w:val="00FC1623"/>
  </w:style>
  <w:style w:type="paragraph" w:customStyle="1" w:styleId="EDFBA74CD4B14F3BAEECD99841CA0B7E">
    <w:name w:val="EDFBA74CD4B14F3BAEECD99841CA0B7E"/>
    <w:rsid w:val="00FC1623"/>
  </w:style>
  <w:style w:type="paragraph" w:customStyle="1" w:styleId="78021AED90DB4E009225E4DCD943351E">
    <w:name w:val="78021AED90DB4E009225E4DCD943351E"/>
    <w:rsid w:val="00FC1623"/>
  </w:style>
  <w:style w:type="paragraph" w:customStyle="1" w:styleId="71716870A41F4AC98CF2755670CCA8FC">
    <w:name w:val="71716870A41F4AC98CF2755670CCA8FC"/>
    <w:rsid w:val="00FC1623"/>
  </w:style>
  <w:style w:type="paragraph" w:customStyle="1" w:styleId="3E5E555E46DE416A9598A92307947CB2">
    <w:name w:val="3E5E555E46DE416A9598A92307947CB2"/>
    <w:rsid w:val="00FC1623"/>
  </w:style>
  <w:style w:type="paragraph" w:customStyle="1" w:styleId="C433421E71E64E7AA79389C976DDBC65">
    <w:name w:val="C433421E71E64E7AA79389C976DDBC65"/>
    <w:rsid w:val="00FC1623"/>
  </w:style>
  <w:style w:type="paragraph" w:customStyle="1" w:styleId="93AD8CCE10F24E649A0F0162B631A5F0">
    <w:name w:val="93AD8CCE10F24E649A0F0162B631A5F0"/>
    <w:rsid w:val="00FC1623"/>
  </w:style>
  <w:style w:type="paragraph" w:customStyle="1" w:styleId="6F73497267CB4FFF897D829DF2410134">
    <w:name w:val="6F73497267CB4FFF897D829DF2410134"/>
    <w:rsid w:val="00FC1623"/>
  </w:style>
  <w:style w:type="paragraph" w:customStyle="1" w:styleId="82A6E75AE51F475C9C61D5AAD374DC20">
    <w:name w:val="82A6E75AE51F475C9C61D5AAD374DC20"/>
    <w:rsid w:val="00FC1623"/>
  </w:style>
  <w:style w:type="paragraph" w:customStyle="1" w:styleId="B5434365AB374A5E8E3A68A1003FB38B">
    <w:name w:val="B5434365AB374A5E8E3A68A1003FB38B"/>
    <w:rsid w:val="00FC1623"/>
  </w:style>
  <w:style w:type="paragraph" w:customStyle="1" w:styleId="06384811DAE94AD7B72C267CF734778D">
    <w:name w:val="06384811DAE94AD7B72C267CF734778D"/>
    <w:rsid w:val="00FC1623"/>
  </w:style>
  <w:style w:type="paragraph" w:customStyle="1" w:styleId="00478228021844318D878F8165045F34">
    <w:name w:val="00478228021844318D878F8165045F34"/>
    <w:rsid w:val="00FC1623"/>
  </w:style>
  <w:style w:type="paragraph" w:customStyle="1" w:styleId="EE63D487604F4B95B40EDF62DEA31E82">
    <w:name w:val="EE63D487604F4B95B40EDF62DEA31E82"/>
    <w:rsid w:val="00FC1623"/>
  </w:style>
  <w:style w:type="paragraph" w:customStyle="1" w:styleId="414160741D9F4A6DA7AF423F0105461C">
    <w:name w:val="414160741D9F4A6DA7AF423F0105461C"/>
    <w:rsid w:val="00FC1623"/>
  </w:style>
  <w:style w:type="paragraph" w:customStyle="1" w:styleId="8525C1AC6902401DA885E95E4AE7484C">
    <w:name w:val="8525C1AC6902401DA885E95E4AE7484C"/>
    <w:rsid w:val="00FC1623"/>
  </w:style>
  <w:style w:type="paragraph" w:customStyle="1" w:styleId="EA0E5E86CA36466681699C19A28D987D">
    <w:name w:val="EA0E5E86CA36466681699C19A28D987D"/>
    <w:rsid w:val="00FC1623"/>
  </w:style>
  <w:style w:type="paragraph" w:customStyle="1" w:styleId="C3F65F9D1D9F42E8A545989B7F3A2F2C">
    <w:name w:val="C3F65F9D1D9F42E8A545989B7F3A2F2C"/>
    <w:rsid w:val="00FC1623"/>
  </w:style>
  <w:style w:type="paragraph" w:customStyle="1" w:styleId="45C165A32D7A4404B108CDA615C2D5B2">
    <w:name w:val="45C165A32D7A4404B108CDA615C2D5B2"/>
    <w:rsid w:val="00FC1623"/>
  </w:style>
  <w:style w:type="paragraph" w:customStyle="1" w:styleId="DAD0B99DAF2E44878E0BD02178605B3B">
    <w:name w:val="DAD0B99DAF2E44878E0BD02178605B3B"/>
    <w:rsid w:val="00FC1623"/>
  </w:style>
  <w:style w:type="paragraph" w:customStyle="1" w:styleId="D3058EAB7BA846F3B1E7A4D04ED168AD">
    <w:name w:val="D3058EAB7BA846F3B1E7A4D04ED168AD"/>
    <w:rsid w:val="00FC1623"/>
  </w:style>
  <w:style w:type="paragraph" w:customStyle="1" w:styleId="FC6B0663D46447B390B95A0FDFFEF027">
    <w:name w:val="FC6B0663D46447B390B95A0FDFFEF027"/>
    <w:rsid w:val="00FC1623"/>
  </w:style>
  <w:style w:type="paragraph" w:customStyle="1" w:styleId="EC131C38D2974EAFA8B815C1EA6C930D">
    <w:name w:val="EC131C38D2974EAFA8B815C1EA6C930D"/>
    <w:rsid w:val="00FC1623"/>
  </w:style>
  <w:style w:type="paragraph" w:customStyle="1" w:styleId="945800702C9D4A20A949C6C75AAB3213">
    <w:name w:val="945800702C9D4A20A949C6C75AAB3213"/>
    <w:rsid w:val="00FC1623"/>
  </w:style>
  <w:style w:type="paragraph" w:customStyle="1" w:styleId="307D2A621F434995B768557F3346B5A5">
    <w:name w:val="307D2A621F434995B768557F3346B5A5"/>
    <w:rsid w:val="00FC1623"/>
  </w:style>
  <w:style w:type="paragraph" w:customStyle="1" w:styleId="7E3CE9877F7543A9A273B4CD39C26F05">
    <w:name w:val="7E3CE9877F7543A9A273B4CD39C26F05"/>
    <w:rsid w:val="00FC1623"/>
  </w:style>
  <w:style w:type="paragraph" w:customStyle="1" w:styleId="835F5750C5814CF081B081628CE6E39F">
    <w:name w:val="835F5750C5814CF081B081628CE6E39F"/>
    <w:rsid w:val="00FC1623"/>
  </w:style>
  <w:style w:type="paragraph" w:customStyle="1" w:styleId="14DE6E9F619442E49BFB38C96741A164">
    <w:name w:val="14DE6E9F619442E49BFB38C96741A164"/>
    <w:rsid w:val="00FC1623"/>
  </w:style>
  <w:style w:type="paragraph" w:customStyle="1" w:styleId="15441E3942894EBF815BA2B2240DE360">
    <w:name w:val="15441E3942894EBF815BA2B2240DE360"/>
    <w:rsid w:val="00FC1623"/>
  </w:style>
  <w:style w:type="paragraph" w:customStyle="1" w:styleId="9C1C5CEA9DCD4140B3EBB6ECC49238A5">
    <w:name w:val="9C1C5CEA9DCD4140B3EBB6ECC49238A5"/>
    <w:rsid w:val="00FC1623"/>
  </w:style>
  <w:style w:type="paragraph" w:customStyle="1" w:styleId="296687D0C594489E8308F2A1B184A90D">
    <w:name w:val="296687D0C594489E8308F2A1B184A90D"/>
    <w:rsid w:val="00FC1623"/>
  </w:style>
  <w:style w:type="paragraph" w:customStyle="1" w:styleId="B899FD4FA9F74A6FAC35ACAA9BD0D57A">
    <w:name w:val="B899FD4FA9F74A6FAC35ACAA9BD0D57A"/>
    <w:rsid w:val="00FC1623"/>
  </w:style>
  <w:style w:type="paragraph" w:customStyle="1" w:styleId="D2F71DF186284D959060B9AADB2E7E39">
    <w:name w:val="D2F71DF186284D959060B9AADB2E7E39"/>
    <w:rsid w:val="00FC1623"/>
  </w:style>
  <w:style w:type="paragraph" w:customStyle="1" w:styleId="86812B13CD9249B48B748F473D5F131A">
    <w:name w:val="86812B13CD9249B48B748F473D5F131A"/>
    <w:rsid w:val="00FC1623"/>
  </w:style>
  <w:style w:type="paragraph" w:customStyle="1" w:styleId="50BAD5BAAC534E168E6FDFB45B2BDAC0">
    <w:name w:val="50BAD5BAAC534E168E6FDFB45B2BDAC0"/>
    <w:rsid w:val="00FC1623"/>
  </w:style>
  <w:style w:type="paragraph" w:customStyle="1" w:styleId="62537A8849FC4A27BFF0310DA0FEF9C0">
    <w:name w:val="62537A8849FC4A27BFF0310DA0FEF9C0"/>
    <w:rsid w:val="00FC1623"/>
  </w:style>
  <w:style w:type="paragraph" w:customStyle="1" w:styleId="A49580B0E1E04819924CA758D087A619">
    <w:name w:val="A49580B0E1E04819924CA758D087A619"/>
    <w:rsid w:val="00FC1623"/>
  </w:style>
  <w:style w:type="paragraph" w:customStyle="1" w:styleId="3F6716173E224E119561CA5C994CF1A2">
    <w:name w:val="3F6716173E224E119561CA5C994CF1A2"/>
    <w:rsid w:val="00FC1623"/>
  </w:style>
  <w:style w:type="paragraph" w:customStyle="1" w:styleId="D57D0686B0C049F59B7013EF837D0DD4">
    <w:name w:val="D57D0686B0C049F59B7013EF837D0DD4"/>
    <w:rsid w:val="00FC1623"/>
  </w:style>
  <w:style w:type="paragraph" w:customStyle="1" w:styleId="2B39076A702C40309516372D828281B2">
    <w:name w:val="2B39076A702C40309516372D828281B2"/>
    <w:rsid w:val="00FC1623"/>
  </w:style>
  <w:style w:type="paragraph" w:customStyle="1" w:styleId="50CB5E32A336459398BB109F3A88E796">
    <w:name w:val="50CB5E32A336459398BB109F3A88E796"/>
    <w:rsid w:val="00FC1623"/>
  </w:style>
  <w:style w:type="paragraph" w:customStyle="1" w:styleId="8A3A67E70178463EAD39A0E23814A47E">
    <w:name w:val="8A3A67E70178463EAD39A0E23814A47E"/>
    <w:rsid w:val="00FC1623"/>
  </w:style>
  <w:style w:type="paragraph" w:customStyle="1" w:styleId="A30981366BC34C228DE092A5289E1B04">
    <w:name w:val="A30981366BC34C228DE092A5289E1B04"/>
    <w:rsid w:val="00FC1623"/>
  </w:style>
  <w:style w:type="paragraph" w:customStyle="1" w:styleId="DB7C0C7CD69340118BB1F826560B843E">
    <w:name w:val="DB7C0C7CD69340118BB1F826560B843E"/>
    <w:rsid w:val="00FC1623"/>
  </w:style>
  <w:style w:type="paragraph" w:customStyle="1" w:styleId="E4886D6560B74161B3FCE7DFF839B6EA">
    <w:name w:val="E4886D6560B74161B3FCE7DFF839B6EA"/>
    <w:rsid w:val="00FC1623"/>
  </w:style>
  <w:style w:type="paragraph" w:customStyle="1" w:styleId="CC3CC00AC4A440818187C9655CAC0E2A">
    <w:name w:val="CC3CC00AC4A440818187C9655CAC0E2A"/>
    <w:rsid w:val="00FC1623"/>
  </w:style>
  <w:style w:type="paragraph" w:customStyle="1" w:styleId="A7290BD12587438EAF950E5A185423A2">
    <w:name w:val="A7290BD12587438EAF950E5A185423A2"/>
    <w:rsid w:val="00FC1623"/>
  </w:style>
  <w:style w:type="paragraph" w:customStyle="1" w:styleId="C100520C82E04F9C98FA449BE1021BD3">
    <w:name w:val="C100520C82E04F9C98FA449BE1021BD3"/>
    <w:rsid w:val="00FC1623"/>
  </w:style>
  <w:style w:type="paragraph" w:customStyle="1" w:styleId="5D27008394FA40A08B73BB222F3CA6C8">
    <w:name w:val="5D27008394FA40A08B73BB222F3CA6C8"/>
    <w:rsid w:val="00FC1623"/>
  </w:style>
  <w:style w:type="paragraph" w:customStyle="1" w:styleId="A6AA52DE82754C6EA3BA609056FB4EFC">
    <w:name w:val="A6AA52DE82754C6EA3BA609056FB4EFC"/>
    <w:rsid w:val="00FC1623"/>
  </w:style>
  <w:style w:type="paragraph" w:customStyle="1" w:styleId="5B2EBE55523D46AF804BC5325DBF159E">
    <w:name w:val="5B2EBE55523D46AF804BC5325DBF159E"/>
    <w:rsid w:val="00FC1623"/>
  </w:style>
  <w:style w:type="paragraph" w:customStyle="1" w:styleId="EF667CCF34C2461D84CA958FE507826D">
    <w:name w:val="EF667CCF34C2461D84CA958FE507826D"/>
    <w:rsid w:val="00FC1623"/>
  </w:style>
  <w:style w:type="paragraph" w:customStyle="1" w:styleId="E106AF29A343453D805D3DCAAEDEA576">
    <w:name w:val="E106AF29A343453D805D3DCAAEDEA576"/>
    <w:rsid w:val="00FC1623"/>
  </w:style>
  <w:style w:type="paragraph" w:customStyle="1" w:styleId="7A883A22E18B4AFD90AE44683DC84CF6">
    <w:name w:val="7A883A22E18B4AFD90AE44683DC84CF6"/>
    <w:rsid w:val="00FC1623"/>
  </w:style>
  <w:style w:type="paragraph" w:customStyle="1" w:styleId="4FD7682FA5F740A29391E8644BCECE02">
    <w:name w:val="4FD7682FA5F740A29391E8644BCECE02"/>
    <w:rsid w:val="00FC1623"/>
  </w:style>
  <w:style w:type="paragraph" w:customStyle="1" w:styleId="51617D1F38E14CF4B565A9EB3F4D6FD8">
    <w:name w:val="51617D1F38E14CF4B565A9EB3F4D6FD8"/>
    <w:rsid w:val="00FC1623"/>
  </w:style>
  <w:style w:type="paragraph" w:customStyle="1" w:styleId="4546D0B7B4A54AF09494E85A45A0733C">
    <w:name w:val="4546D0B7B4A54AF09494E85A45A0733C"/>
    <w:rsid w:val="00FC1623"/>
  </w:style>
  <w:style w:type="paragraph" w:customStyle="1" w:styleId="73AD35BB2D4B44F19B54BF07B3AB6C83">
    <w:name w:val="73AD35BB2D4B44F19B54BF07B3AB6C83"/>
    <w:rsid w:val="00FC1623"/>
  </w:style>
  <w:style w:type="paragraph" w:customStyle="1" w:styleId="96B619832EC24A52929FCE7A469ACD63">
    <w:name w:val="96B619832EC24A52929FCE7A469ACD63"/>
    <w:rsid w:val="00FC1623"/>
  </w:style>
  <w:style w:type="paragraph" w:customStyle="1" w:styleId="326A55BC154E4D1B947D32666AA694EF">
    <w:name w:val="326A55BC154E4D1B947D32666AA694EF"/>
    <w:rsid w:val="00FC1623"/>
  </w:style>
  <w:style w:type="paragraph" w:customStyle="1" w:styleId="5ABA026B0222427E814781E9E5AEFD44">
    <w:name w:val="5ABA026B0222427E814781E9E5AEFD44"/>
    <w:rsid w:val="00FC1623"/>
  </w:style>
  <w:style w:type="paragraph" w:customStyle="1" w:styleId="978459CEF49C45B79529AE6906C76E84">
    <w:name w:val="978459CEF49C45B79529AE6906C76E84"/>
    <w:rsid w:val="00FC1623"/>
  </w:style>
  <w:style w:type="paragraph" w:customStyle="1" w:styleId="88068D69152345CE93A6432AF29047D9">
    <w:name w:val="88068D69152345CE93A6432AF29047D9"/>
    <w:rsid w:val="00FC1623"/>
  </w:style>
  <w:style w:type="paragraph" w:customStyle="1" w:styleId="3E89ECC4BDF04799B581ECD85FAC7B1C">
    <w:name w:val="3E89ECC4BDF04799B581ECD85FAC7B1C"/>
    <w:rsid w:val="00FC1623"/>
  </w:style>
  <w:style w:type="paragraph" w:customStyle="1" w:styleId="7999F376853344F5B1D588A9F696D544">
    <w:name w:val="7999F376853344F5B1D588A9F696D544"/>
    <w:rsid w:val="00FC1623"/>
  </w:style>
  <w:style w:type="paragraph" w:customStyle="1" w:styleId="5C4975138E9249F186E4E39EF5B02EB9">
    <w:name w:val="5C4975138E9249F186E4E39EF5B02EB9"/>
    <w:rsid w:val="00FC1623"/>
  </w:style>
  <w:style w:type="paragraph" w:customStyle="1" w:styleId="3060837C445440FD8AB6FEED35F57C57">
    <w:name w:val="3060837C445440FD8AB6FEED35F57C57"/>
    <w:rsid w:val="00FC1623"/>
  </w:style>
  <w:style w:type="paragraph" w:customStyle="1" w:styleId="65B274B3ABFD426A830512991BE978C1">
    <w:name w:val="65B274B3ABFD426A830512991BE978C1"/>
    <w:rsid w:val="00FC1623"/>
  </w:style>
  <w:style w:type="paragraph" w:customStyle="1" w:styleId="C5879399124540948BBF0190A839EDF6">
    <w:name w:val="C5879399124540948BBF0190A839EDF6"/>
    <w:rsid w:val="00FC1623"/>
  </w:style>
  <w:style w:type="paragraph" w:customStyle="1" w:styleId="CEA042190D6B4BEC966B0C74A6110634">
    <w:name w:val="CEA042190D6B4BEC966B0C74A6110634"/>
    <w:rsid w:val="00FC1623"/>
  </w:style>
  <w:style w:type="paragraph" w:customStyle="1" w:styleId="AD994360854F412B983B5568E445963C">
    <w:name w:val="AD994360854F412B983B5568E445963C"/>
    <w:rsid w:val="00FC1623"/>
  </w:style>
  <w:style w:type="paragraph" w:customStyle="1" w:styleId="F8D93A949FCA4D54AECE204C7CAD4AC6">
    <w:name w:val="F8D93A949FCA4D54AECE204C7CAD4AC6"/>
    <w:rsid w:val="00FC1623"/>
  </w:style>
  <w:style w:type="paragraph" w:customStyle="1" w:styleId="B3E06077DB664100A3D0A366C8EF7C93">
    <w:name w:val="B3E06077DB664100A3D0A366C8EF7C93"/>
    <w:rsid w:val="00FC1623"/>
  </w:style>
  <w:style w:type="paragraph" w:customStyle="1" w:styleId="16CC915A867D43D2BBF599BC9C101DF1">
    <w:name w:val="16CC915A867D43D2BBF599BC9C101DF1"/>
    <w:rsid w:val="00FC1623"/>
  </w:style>
  <w:style w:type="paragraph" w:customStyle="1" w:styleId="342800AC7A5E4FDD861E5032EDCE05D7">
    <w:name w:val="342800AC7A5E4FDD861E5032EDCE05D7"/>
    <w:rsid w:val="00FC1623"/>
  </w:style>
  <w:style w:type="paragraph" w:customStyle="1" w:styleId="B5A942F489F24F30951C217F881DF933">
    <w:name w:val="B5A942F489F24F30951C217F881DF933"/>
    <w:rsid w:val="00FC1623"/>
  </w:style>
  <w:style w:type="paragraph" w:customStyle="1" w:styleId="F0222CE14F194B6981004B51F6A1FFB2">
    <w:name w:val="F0222CE14F194B6981004B51F6A1FFB2"/>
    <w:rsid w:val="00FC1623"/>
  </w:style>
  <w:style w:type="paragraph" w:customStyle="1" w:styleId="0C0987C3C794470BA8ABAACE6B696300">
    <w:name w:val="0C0987C3C794470BA8ABAACE6B696300"/>
    <w:rsid w:val="00FC1623"/>
  </w:style>
  <w:style w:type="paragraph" w:customStyle="1" w:styleId="B6F7C3944A3243F682455A3461680D9E">
    <w:name w:val="B6F7C3944A3243F682455A3461680D9E"/>
    <w:rsid w:val="00FC1623"/>
  </w:style>
  <w:style w:type="paragraph" w:customStyle="1" w:styleId="DEB827D0A84F4A3D8C405B7766AE4CE6">
    <w:name w:val="DEB827D0A84F4A3D8C405B7766AE4CE6"/>
    <w:rsid w:val="00FC1623"/>
  </w:style>
  <w:style w:type="paragraph" w:customStyle="1" w:styleId="91D140CE4761401EAA2CD91ADC76D9FF">
    <w:name w:val="91D140CE4761401EAA2CD91ADC76D9FF"/>
    <w:rsid w:val="00FC1623"/>
  </w:style>
  <w:style w:type="paragraph" w:customStyle="1" w:styleId="FEB3222D3CD446DA92CCA63FF51CA171">
    <w:name w:val="FEB3222D3CD446DA92CCA63FF51CA171"/>
    <w:rsid w:val="00FC1623"/>
  </w:style>
  <w:style w:type="paragraph" w:customStyle="1" w:styleId="544C510E0A614E278D98B8855C8161AC">
    <w:name w:val="544C510E0A614E278D98B8855C8161AC"/>
    <w:rsid w:val="00FC1623"/>
  </w:style>
  <w:style w:type="paragraph" w:customStyle="1" w:styleId="118591F84E52495B92B3D3789C7F461E">
    <w:name w:val="118591F84E52495B92B3D3789C7F461E"/>
    <w:rsid w:val="00FC1623"/>
  </w:style>
  <w:style w:type="paragraph" w:customStyle="1" w:styleId="C925E1A0DD7D49CDA19639335A6A88EF">
    <w:name w:val="C925E1A0DD7D49CDA19639335A6A88EF"/>
    <w:rsid w:val="00FC1623"/>
  </w:style>
  <w:style w:type="paragraph" w:customStyle="1" w:styleId="FF32395BD43A4EC7BEB3AABD3F5FFE64">
    <w:name w:val="FF32395BD43A4EC7BEB3AABD3F5FFE64"/>
    <w:rsid w:val="00FC1623"/>
  </w:style>
  <w:style w:type="paragraph" w:customStyle="1" w:styleId="A578627709DB4215A551724587F48B50">
    <w:name w:val="A578627709DB4215A551724587F48B50"/>
    <w:rsid w:val="00FC1623"/>
  </w:style>
  <w:style w:type="paragraph" w:customStyle="1" w:styleId="B23202135515436EAD3390EE982021E5">
    <w:name w:val="B23202135515436EAD3390EE982021E5"/>
    <w:rsid w:val="00FC1623"/>
  </w:style>
  <w:style w:type="paragraph" w:customStyle="1" w:styleId="E942FFD6EA584158A05752B49A816E95">
    <w:name w:val="E942FFD6EA584158A05752B49A816E95"/>
    <w:rsid w:val="00FC1623"/>
  </w:style>
  <w:style w:type="paragraph" w:customStyle="1" w:styleId="E73CBB51387647CE907E89907D213249">
    <w:name w:val="E73CBB51387647CE907E89907D213249"/>
    <w:rsid w:val="00FC1623"/>
  </w:style>
  <w:style w:type="paragraph" w:customStyle="1" w:styleId="5BFA8DC10B6E407C86EC951E5865DA52">
    <w:name w:val="5BFA8DC10B6E407C86EC951E5865DA52"/>
    <w:rsid w:val="00FC1623"/>
  </w:style>
  <w:style w:type="paragraph" w:customStyle="1" w:styleId="F542150DD2C94AFA84C5719F20121C46">
    <w:name w:val="F542150DD2C94AFA84C5719F20121C46"/>
    <w:rsid w:val="00FC1623"/>
  </w:style>
  <w:style w:type="paragraph" w:customStyle="1" w:styleId="98BE3ED895C449FC8AB05D2321D06F56">
    <w:name w:val="98BE3ED895C449FC8AB05D2321D06F56"/>
    <w:rsid w:val="00FC1623"/>
  </w:style>
  <w:style w:type="paragraph" w:customStyle="1" w:styleId="F89A510518164982865531B3170D822E">
    <w:name w:val="F89A510518164982865531B3170D822E"/>
    <w:rsid w:val="00FC1623"/>
  </w:style>
  <w:style w:type="paragraph" w:customStyle="1" w:styleId="1DC1BD60BE4B43838353EA9DB0CE2EFE">
    <w:name w:val="1DC1BD60BE4B43838353EA9DB0CE2EFE"/>
    <w:rsid w:val="00FC1623"/>
  </w:style>
  <w:style w:type="paragraph" w:customStyle="1" w:styleId="29823854979C4436AFB891DC3F9898EF">
    <w:name w:val="29823854979C4436AFB891DC3F9898EF"/>
    <w:rsid w:val="00FC1623"/>
  </w:style>
  <w:style w:type="paragraph" w:customStyle="1" w:styleId="EC13FFB8B615477D85D52F77D5CA98BD">
    <w:name w:val="EC13FFB8B615477D85D52F77D5CA98BD"/>
    <w:rsid w:val="00FC1623"/>
  </w:style>
  <w:style w:type="paragraph" w:customStyle="1" w:styleId="400911845A9B4AE7B34271B067A9DC70">
    <w:name w:val="400911845A9B4AE7B34271B067A9DC70"/>
    <w:rsid w:val="00FC1623"/>
  </w:style>
  <w:style w:type="paragraph" w:customStyle="1" w:styleId="9964CBB54EDE4F5A8E837E4D65BA6643">
    <w:name w:val="9964CBB54EDE4F5A8E837E4D65BA6643"/>
    <w:rsid w:val="00FC1623"/>
  </w:style>
  <w:style w:type="paragraph" w:customStyle="1" w:styleId="98E229A4B8FC4095A6DE6BE481A05028">
    <w:name w:val="98E229A4B8FC4095A6DE6BE481A05028"/>
    <w:rsid w:val="00FC1623"/>
  </w:style>
  <w:style w:type="paragraph" w:customStyle="1" w:styleId="5064B96E993D4FC0A1DA242B467BD74E">
    <w:name w:val="5064B96E993D4FC0A1DA242B467BD74E"/>
    <w:rsid w:val="00FC1623"/>
  </w:style>
  <w:style w:type="paragraph" w:customStyle="1" w:styleId="EC4BA3A305B74783A7DEE14A0B03E83F">
    <w:name w:val="EC4BA3A305B74783A7DEE14A0B03E83F"/>
    <w:rsid w:val="00FC1623"/>
  </w:style>
  <w:style w:type="paragraph" w:customStyle="1" w:styleId="4914DE0A06C44046BA30D069D4D68BC7">
    <w:name w:val="4914DE0A06C44046BA30D069D4D68BC7"/>
    <w:rsid w:val="00FC1623"/>
  </w:style>
  <w:style w:type="paragraph" w:customStyle="1" w:styleId="59C10840EA734054AF10AA16B38C1C1A">
    <w:name w:val="59C10840EA734054AF10AA16B38C1C1A"/>
    <w:rsid w:val="00FC1623"/>
  </w:style>
  <w:style w:type="paragraph" w:customStyle="1" w:styleId="FBE05A2AA1DD44C585E3E3D2A41265B5">
    <w:name w:val="FBE05A2AA1DD44C585E3E3D2A41265B5"/>
    <w:rsid w:val="00FC1623"/>
  </w:style>
  <w:style w:type="paragraph" w:customStyle="1" w:styleId="D3EF6B260889458BACB20D9EBE40ACB4">
    <w:name w:val="D3EF6B260889458BACB20D9EBE40ACB4"/>
    <w:rsid w:val="00FC1623"/>
  </w:style>
  <w:style w:type="paragraph" w:customStyle="1" w:styleId="039B0B2176C44C449D37FB1143FE3C76">
    <w:name w:val="039B0B2176C44C449D37FB1143FE3C76"/>
    <w:rsid w:val="00FC1623"/>
  </w:style>
  <w:style w:type="paragraph" w:customStyle="1" w:styleId="8990A8FB85AB4AE79083D957487380DE">
    <w:name w:val="8990A8FB85AB4AE79083D957487380DE"/>
    <w:rsid w:val="00FC1623"/>
  </w:style>
  <w:style w:type="paragraph" w:customStyle="1" w:styleId="7A0461908FDB41A0BB8F99EC5B203C6E">
    <w:name w:val="7A0461908FDB41A0BB8F99EC5B203C6E"/>
    <w:rsid w:val="00FC1623"/>
  </w:style>
  <w:style w:type="paragraph" w:customStyle="1" w:styleId="C2288D52729C46BA8FE3ADE78BFB7171">
    <w:name w:val="C2288D52729C46BA8FE3ADE78BFB7171"/>
    <w:rsid w:val="00FC1623"/>
  </w:style>
  <w:style w:type="paragraph" w:customStyle="1" w:styleId="0AFA8839BBDE4182BDDA749CBF06E43A">
    <w:name w:val="0AFA8839BBDE4182BDDA749CBF06E43A"/>
    <w:rsid w:val="00FC1623"/>
  </w:style>
  <w:style w:type="paragraph" w:customStyle="1" w:styleId="D6F2C7E0C45D4FAE8A33F988ACD99C9B">
    <w:name w:val="D6F2C7E0C45D4FAE8A33F988ACD99C9B"/>
    <w:rsid w:val="00FC1623"/>
  </w:style>
  <w:style w:type="paragraph" w:customStyle="1" w:styleId="19ED7903A1B647538F1DDFEE1A4B1A2E">
    <w:name w:val="19ED7903A1B647538F1DDFEE1A4B1A2E"/>
    <w:rsid w:val="00FC1623"/>
  </w:style>
  <w:style w:type="paragraph" w:customStyle="1" w:styleId="D4A9C3B6B87A4ADE89E976828C373DDB">
    <w:name w:val="D4A9C3B6B87A4ADE89E976828C373DDB"/>
    <w:rsid w:val="00FC1623"/>
  </w:style>
  <w:style w:type="paragraph" w:customStyle="1" w:styleId="016C9DB8D7C643B392762A6EB9D92FFA">
    <w:name w:val="016C9DB8D7C643B392762A6EB9D92FFA"/>
    <w:rsid w:val="00FC1623"/>
  </w:style>
  <w:style w:type="paragraph" w:customStyle="1" w:styleId="C216B3715FDD448DB71024047787EB0C">
    <w:name w:val="C216B3715FDD448DB71024047787EB0C"/>
    <w:rsid w:val="00FC1623"/>
  </w:style>
  <w:style w:type="paragraph" w:customStyle="1" w:styleId="818E571581204CD3813A3E31895F8D09">
    <w:name w:val="818E571581204CD3813A3E31895F8D09"/>
    <w:rsid w:val="00FC1623"/>
  </w:style>
  <w:style w:type="paragraph" w:customStyle="1" w:styleId="10D5CC2E850B4764845E04162D4C165F">
    <w:name w:val="10D5CC2E850B4764845E04162D4C165F"/>
    <w:rsid w:val="00FC1623"/>
  </w:style>
  <w:style w:type="paragraph" w:customStyle="1" w:styleId="E46902E20A3242D18FB43BF570705694">
    <w:name w:val="E46902E20A3242D18FB43BF570705694"/>
    <w:rsid w:val="00FC1623"/>
  </w:style>
  <w:style w:type="paragraph" w:customStyle="1" w:styleId="2FC2B41E6AC34060BFC0898C12DCBF6D">
    <w:name w:val="2FC2B41E6AC34060BFC0898C12DCBF6D"/>
    <w:rsid w:val="00FC1623"/>
  </w:style>
  <w:style w:type="paragraph" w:customStyle="1" w:styleId="59F74B8FCC874512A741FF473F672222">
    <w:name w:val="59F74B8FCC874512A741FF473F672222"/>
    <w:rsid w:val="00FC1623"/>
  </w:style>
  <w:style w:type="paragraph" w:customStyle="1" w:styleId="6A23D35030264BBDA7B8E41E280719CF">
    <w:name w:val="6A23D35030264BBDA7B8E41E280719CF"/>
    <w:rsid w:val="00FC1623"/>
  </w:style>
  <w:style w:type="paragraph" w:customStyle="1" w:styleId="7F7CC7EB660D4A5EBAE9E43EBEF245D7">
    <w:name w:val="7F7CC7EB660D4A5EBAE9E43EBEF245D7"/>
    <w:rsid w:val="00FC1623"/>
  </w:style>
  <w:style w:type="paragraph" w:customStyle="1" w:styleId="824698A1D3EE4FCFBBB8B9597C1B9446">
    <w:name w:val="824698A1D3EE4FCFBBB8B9597C1B9446"/>
    <w:rsid w:val="00FC1623"/>
  </w:style>
  <w:style w:type="paragraph" w:customStyle="1" w:styleId="4A7D8546D41F4DDABF9852478B5D5F07">
    <w:name w:val="4A7D8546D41F4DDABF9852478B5D5F07"/>
    <w:rsid w:val="00FC1623"/>
  </w:style>
  <w:style w:type="paragraph" w:customStyle="1" w:styleId="373F926114DA42D09367FCB4C99EB361">
    <w:name w:val="373F926114DA42D09367FCB4C99EB361"/>
    <w:rsid w:val="00FC1623"/>
  </w:style>
  <w:style w:type="paragraph" w:customStyle="1" w:styleId="BAAD92A86CB84CCAABFF8BDE2D7818A3">
    <w:name w:val="BAAD92A86CB84CCAABFF8BDE2D7818A3"/>
    <w:rsid w:val="00FC1623"/>
  </w:style>
  <w:style w:type="paragraph" w:customStyle="1" w:styleId="BDBE99535E7D410E8AAC7EEC442F419B">
    <w:name w:val="BDBE99535E7D410E8AAC7EEC442F419B"/>
    <w:rsid w:val="00FC1623"/>
  </w:style>
  <w:style w:type="paragraph" w:customStyle="1" w:styleId="E9E05D7CEA9944BA85FF5D9AA1262F07">
    <w:name w:val="E9E05D7CEA9944BA85FF5D9AA1262F07"/>
    <w:rsid w:val="00FC1623"/>
  </w:style>
  <w:style w:type="paragraph" w:customStyle="1" w:styleId="57FF4B2D92FA43659D8797062FB9D180">
    <w:name w:val="57FF4B2D92FA43659D8797062FB9D180"/>
    <w:rsid w:val="00FC1623"/>
  </w:style>
  <w:style w:type="paragraph" w:customStyle="1" w:styleId="3A68AEDAAFB949DD863C2A999B752705">
    <w:name w:val="3A68AEDAAFB949DD863C2A999B752705"/>
    <w:rsid w:val="00FC1623"/>
  </w:style>
  <w:style w:type="paragraph" w:customStyle="1" w:styleId="EEE6AFA9B7F94D28857A9626C6DE3DD5">
    <w:name w:val="EEE6AFA9B7F94D28857A9626C6DE3DD5"/>
    <w:rsid w:val="00FC1623"/>
  </w:style>
  <w:style w:type="paragraph" w:customStyle="1" w:styleId="4115114EF08E4DCAA168FA9D51597F85">
    <w:name w:val="4115114EF08E4DCAA168FA9D51597F85"/>
    <w:rsid w:val="00FC1623"/>
  </w:style>
  <w:style w:type="paragraph" w:customStyle="1" w:styleId="9B22528110864D249A1C99402B2F2E88">
    <w:name w:val="9B22528110864D249A1C99402B2F2E88"/>
    <w:rsid w:val="00FC1623"/>
  </w:style>
  <w:style w:type="paragraph" w:customStyle="1" w:styleId="6D4B40A4A9794C91A25E33CDE2EBE6FE">
    <w:name w:val="6D4B40A4A9794C91A25E33CDE2EBE6FE"/>
    <w:rsid w:val="00FC1623"/>
  </w:style>
  <w:style w:type="paragraph" w:customStyle="1" w:styleId="D90C0D3A09C94F858FC7386927523C64">
    <w:name w:val="D90C0D3A09C94F858FC7386927523C64"/>
    <w:rsid w:val="00FC1623"/>
  </w:style>
  <w:style w:type="paragraph" w:customStyle="1" w:styleId="A6C40AA49D8744F19ED7834EACC53E2A">
    <w:name w:val="A6C40AA49D8744F19ED7834EACC53E2A"/>
    <w:rsid w:val="00FC1623"/>
  </w:style>
  <w:style w:type="paragraph" w:customStyle="1" w:styleId="9468CE69ECE84A09944CF489BD4B929D">
    <w:name w:val="9468CE69ECE84A09944CF489BD4B929D"/>
    <w:rsid w:val="00FC1623"/>
  </w:style>
  <w:style w:type="paragraph" w:customStyle="1" w:styleId="B80EA48F36494AFEA14BFF692E626793">
    <w:name w:val="B80EA48F36494AFEA14BFF692E626793"/>
    <w:rsid w:val="00FC1623"/>
  </w:style>
  <w:style w:type="paragraph" w:customStyle="1" w:styleId="B288124416044C938B7E0A9838B42CA9">
    <w:name w:val="B288124416044C938B7E0A9838B42CA9"/>
    <w:rsid w:val="00FC1623"/>
  </w:style>
  <w:style w:type="paragraph" w:customStyle="1" w:styleId="8470FF14767540E8AED14EFF40B15C0C">
    <w:name w:val="8470FF14767540E8AED14EFF40B15C0C"/>
    <w:rsid w:val="00FC1623"/>
  </w:style>
  <w:style w:type="paragraph" w:customStyle="1" w:styleId="2D2E319111CD4F7C80DC819296BE6CAC">
    <w:name w:val="2D2E319111CD4F7C80DC819296BE6CAC"/>
    <w:rsid w:val="00FC1623"/>
  </w:style>
  <w:style w:type="paragraph" w:customStyle="1" w:styleId="5931A191F0584ABD98BDB34638BF8754">
    <w:name w:val="5931A191F0584ABD98BDB34638BF8754"/>
    <w:rsid w:val="00FC1623"/>
  </w:style>
  <w:style w:type="paragraph" w:customStyle="1" w:styleId="F62FB303AD0F4A71AE1FCFFDB6AEDC3D">
    <w:name w:val="F62FB303AD0F4A71AE1FCFFDB6AEDC3D"/>
    <w:rsid w:val="00FC1623"/>
  </w:style>
  <w:style w:type="paragraph" w:customStyle="1" w:styleId="84A65FCED01249CBB54177E6902D655E">
    <w:name w:val="84A65FCED01249CBB54177E6902D655E"/>
    <w:rsid w:val="00FC1623"/>
  </w:style>
  <w:style w:type="paragraph" w:customStyle="1" w:styleId="954A6E3B6AA54903ADF2C268C8AE1188">
    <w:name w:val="954A6E3B6AA54903ADF2C268C8AE1188"/>
    <w:rsid w:val="00FC1623"/>
  </w:style>
  <w:style w:type="paragraph" w:customStyle="1" w:styleId="5FDC2034860F4F1FB060FD7E8C7F4BC0">
    <w:name w:val="5FDC2034860F4F1FB060FD7E8C7F4BC0"/>
    <w:rsid w:val="00FC1623"/>
  </w:style>
  <w:style w:type="paragraph" w:customStyle="1" w:styleId="7B127E67616C47B1B6E6AD12E20AE378">
    <w:name w:val="7B127E67616C47B1B6E6AD12E20AE378"/>
    <w:rsid w:val="00FC1623"/>
  </w:style>
  <w:style w:type="paragraph" w:customStyle="1" w:styleId="C86C25367A084829B06EF2FA4AB77A4D">
    <w:name w:val="C86C25367A084829B06EF2FA4AB77A4D"/>
    <w:rsid w:val="00FC1623"/>
  </w:style>
  <w:style w:type="paragraph" w:customStyle="1" w:styleId="3FCF4E3387E9414AB19A4E29FA5F9449">
    <w:name w:val="3FCF4E3387E9414AB19A4E29FA5F9449"/>
    <w:rsid w:val="00FC1623"/>
  </w:style>
  <w:style w:type="paragraph" w:customStyle="1" w:styleId="DD30A4394CEB43A3A29E019EA2E67CEE">
    <w:name w:val="DD30A4394CEB43A3A29E019EA2E67CEE"/>
    <w:rsid w:val="00FC1623"/>
  </w:style>
  <w:style w:type="paragraph" w:customStyle="1" w:styleId="2957820222B34F9791E7BBBEEFD1CACC">
    <w:name w:val="2957820222B34F9791E7BBBEEFD1CACC"/>
    <w:rsid w:val="00FC1623"/>
  </w:style>
  <w:style w:type="paragraph" w:customStyle="1" w:styleId="1231B24B04E9457C8BA1A9891682D20C">
    <w:name w:val="1231B24B04E9457C8BA1A9891682D20C"/>
    <w:rsid w:val="00FC1623"/>
  </w:style>
  <w:style w:type="paragraph" w:customStyle="1" w:styleId="DEF6F9FC51AF415E88BB5E4113D162A8">
    <w:name w:val="DEF6F9FC51AF415E88BB5E4113D162A8"/>
    <w:rsid w:val="00FC1623"/>
  </w:style>
  <w:style w:type="paragraph" w:customStyle="1" w:styleId="7626604DB50240899C1783CB10D540D3">
    <w:name w:val="7626604DB50240899C1783CB10D540D3"/>
    <w:rsid w:val="00FC1623"/>
  </w:style>
  <w:style w:type="paragraph" w:customStyle="1" w:styleId="61F067884B7E4B0BB8D2B48C7AFA855E">
    <w:name w:val="61F067884B7E4B0BB8D2B48C7AFA855E"/>
    <w:rsid w:val="00FC1623"/>
  </w:style>
  <w:style w:type="paragraph" w:customStyle="1" w:styleId="34B4BC180A6948328CDF7A7888C13083">
    <w:name w:val="34B4BC180A6948328CDF7A7888C13083"/>
    <w:rsid w:val="00FC1623"/>
  </w:style>
  <w:style w:type="paragraph" w:customStyle="1" w:styleId="96434235D0D8408CBD62C0D2B6D97514">
    <w:name w:val="96434235D0D8408CBD62C0D2B6D97514"/>
    <w:rsid w:val="00FC1623"/>
  </w:style>
  <w:style w:type="paragraph" w:customStyle="1" w:styleId="7544DE20CB57415289789F6D17616B17">
    <w:name w:val="7544DE20CB57415289789F6D17616B17"/>
    <w:rsid w:val="00FC1623"/>
  </w:style>
  <w:style w:type="paragraph" w:customStyle="1" w:styleId="8510ECD964B74BDF822FBD9446811B9E">
    <w:name w:val="8510ECD964B74BDF822FBD9446811B9E"/>
    <w:rsid w:val="00FC1623"/>
  </w:style>
  <w:style w:type="paragraph" w:customStyle="1" w:styleId="3E8190FEFD9044F6BD75BD817FDC429F">
    <w:name w:val="3E8190FEFD9044F6BD75BD817FDC429F"/>
    <w:rsid w:val="00FC1623"/>
  </w:style>
  <w:style w:type="paragraph" w:customStyle="1" w:styleId="5AF0B32A24574415AEE28974BFDA69E4">
    <w:name w:val="5AF0B32A24574415AEE28974BFDA69E4"/>
    <w:rsid w:val="00FC1623"/>
  </w:style>
  <w:style w:type="paragraph" w:customStyle="1" w:styleId="96AC32AA48864ECE80012117A52D9068">
    <w:name w:val="96AC32AA48864ECE80012117A52D9068"/>
    <w:rsid w:val="00FC1623"/>
  </w:style>
  <w:style w:type="paragraph" w:customStyle="1" w:styleId="1DA14CFD82324E75B19F8B0371503EE5">
    <w:name w:val="1DA14CFD82324E75B19F8B0371503EE5"/>
    <w:rsid w:val="00FC1623"/>
  </w:style>
  <w:style w:type="paragraph" w:customStyle="1" w:styleId="1FCB8D1F21514D9EA48A7C5F897D185D">
    <w:name w:val="1FCB8D1F21514D9EA48A7C5F897D185D"/>
    <w:rsid w:val="00FC1623"/>
  </w:style>
  <w:style w:type="paragraph" w:customStyle="1" w:styleId="8BEF8B17219949F8BA085382BCD6CC98">
    <w:name w:val="8BEF8B17219949F8BA085382BCD6CC98"/>
    <w:rsid w:val="00FC1623"/>
  </w:style>
  <w:style w:type="paragraph" w:customStyle="1" w:styleId="66F74527AC0942CCAC6F2542E4526140">
    <w:name w:val="66F74527AC0942CCAC6F2542E4526140"/>
    <w:rsid w:val="00FC1623"/>
  </w:style>
  <w:style w:type="paragraph" w:customStyle="1" w:styleId="F8DC073371574DBC8ACF3F294D065D30">
    <w:name w:val="F8DC073371574DBC8ACF3F294D065D30"/>
    <w:rsid w:val="00FC1623"/>
  </w:style>
  <w:style w:type="paragraph" w:customStyle="1" w:styleId="E56A654DCBD045848FCA050E968EC3E5">
    <w:name w:val="E56A654DCBD045848FCA050E968EC3E5"/>
    <w:rsid w:val="00FC1623"/>
  </w:style>
  <w:style w:type="paragraph" w:customStyle="1" w:styleId="1269B44D73D0440EAB70FF61669F4665">
    <w:name w:val="1269B44D73D0440EAB70FF61669F4665"/>
    <w:rsid w:val="00FC1623"/>
  </w:style>
  <w:style w:type="paragraph" w:customStyle="1" w:styleId="90240CD04C394EDC8AA35B265CC30E46">
    <w:name w:val="90240CD04C394EDC8AA35B265CC30E46"/>
    <w:rsid w:val="00FC1623"/>
  </w:style>
  <w:style w:type="paragraph" w:customStyle="1" w:styleId="E570EEC57F3348769304D9EF28A34542">
    <w:name w:val="E570EEC57F3348769304D9EF28A34542"/>
    <w:rsid w:val="00FC1623"/>
  </w:style>
  <w:style w:type="paragraph" w:customStyle="1" w:styleId="69E114FA0B9342B9A4ED9934E932B287">
    <w:name w:val="69E114FA0B9342B9A4ED9934E932B287"/>
    <w:rsid w:val="00FC1623"/>
  </w:style>
  <w:style w:type="paragraph" w:customStyle="1" w:styleId="45FA775828C74F4F855D0BDA6792C993">
    <w:name w:val="45FA775828C74F4F855D0BDA6792C993"/>
    <w:rsid w:val="00FC1623"/>
  </w:style>
  <w:style w:type="paragraph" w:customStyle="1" w:styleId="238805209D83445DA838C1359A6A8EBA">
    <w:name w:val="238805209D83445DA838C1359A6A8EBA"/>
    <w:rsid w:val="00FC1623"/>
  </w:style>
  <w:style w:type="paragraph" w:customStyle="1" w:styleId="9C250D76D22A4C919E9F7206482487E2">
    <w:name w:val="9C250D76D22A4C919E9F7206482487E2"/>
    <w:rsid w:val="00FC1623"/>
  </w:style>
  <w:style w:type="paragraph" w:customStyle="1" w:styleId="D64C101A02A944C093A93533AA1009AF">
    <w:name w:val="D64C101A02A944C093A93533AA1009AF"/>
    <w:rsid w:val="00FC1623"/>
  </w:style>
  <w:style w:type="paragraph" w:customStyle="1" w:styleId="E5C95ACA08704321ACA1A8346955A7F8">
    <w:name w:val="E5C95ACA08704321ACA1A8346955A7F8"/>
    <w:rsid w:val="00FC1623"/>
  </w:style>
  <w:style w:type="paragraph" w:customStyle="1" w:styleId="ECED58A176FA4269ADF71F9E4451E6B3">
    <w:name w:val="ECED58A176FA4269ADF71F9E4451E6B3"/>
    <w:rsid w:val="00FC1623"/>
  </w:style>
  <w:style w:type="paragraph" w:customStyle="1" w:styleId="CDDE1B6D3917474DA81D157520BC4EAD">
    <w:name w:val="CDDE1B6D3917474DA81D157520BC4EAD"/>
    <w:rsid w:val="00FC1623"/>
  </w:style>
  <w:style w:type="paragraph" w:customStyle="1" w:styleId="B2261C6B20BB4E92A03D84FBEA6EEBDB">
    <w:name w:val="B2261C6B20BB4E92A03D84FBEA6EEBDB"/>
    <w:rsid w:val="00FC1623"/>
  </w:style>
  <w:style w:type="paragraph" w:customStyle="1" w:styleId="2F19E07E584741A1A92DE1BEB8D8FF62">
    <w:name w:val="2F19E07E584741A1A92DE1BEB8D8FF62"/>
    <w:rsid w:val="00FC1623"/>
  </w:style>
  <w:style w:type="paragraph" w:customStyle="1" w:styleId="2128D441E96443D8A3B37A5AAA90A6AA">
    <w:name w:val="2128D441E96443D8A3B37A5AAA90A6AA"/>
    <w:rsid w:val="00FC1623"/>
  </w:style>
  <w:style w:type="paragraph" w:customStyle="1" w:styleId="08F54B60EF3244B0AA4746E81F1304E4">
    <w:name w:val="08F54B60EF3244B0AA4746E81F1304E4"/>
    <w:rsid w:val="00FC1623"/>
  </w:style>
  <w:style w:type="paragraph" w:customStyle="1" w:styleId="2F0B72BF64DC4D42AC4F9FEDB3CEE286">
    <w:name w:val="2F0B72BF64DC4D42AC4F9FEDB3CEE286"/>
    <w:rsid w:val="00FC1623"/>
  </w:style>
  <w:style w:type="paragraph" w:customStyle="1" w:styleId="988CAF88150F4814A5A3D8341E40E968">
    <w:name w:val="988CAF88150F4814A5A3D8341E40E968"/>
    <w:rsid w:val="00FC1623"/>
  </w:style>
  <w:style w:type="paragraph" w:customStyle="1" w:styleId="FDE75213BE084E9881A0074AC019511A">
    <w:name w:val="FDE75213BE084E9881A0074AC019511A"/>
    <w:rsid w:val="00FC1623"/>
  </w:style>
  <w:style w:type="paragraph" w:customStyle="1" w:styleId="21201A272B024B0BB2D814572FD87378">
    <w:name w:val="21201A272B024B0BB2D814572FD87378"/>
    <w:rsid w:val="00FC1623"/>
  </w:style>
  <w:style w:type="paragraph" w:customStyle="1" w:styleId="596FCCB4FAA8473DBABDD7C19E8FCFD5">
    <w:name w:val="596FCCB4FAA8473DBABDD7C19E8FCFD5"/>
    <w:rsid w:val="00FC1623"/>
  </w:style>
  <w:style w:type="paragraph" w:customStyle="1" w:styleId="EB862371CD4A410FA4FB667EE767F100">
    <w:name w:val="EB862371CD4A410FA4FB667EE767F100"/>
    <w:rsid w:val="00FC1623"/>
  </w:style>
  <w:style w:type="paragraph" w:customStyle="1" w:styleId="7A55B2B664E04DC190A296F287B88870">
    <w:name w:val="7A55B2B664E04DC190A296F287B88870"/>
    <w:rsid w:val="00FC1623"/>
  </w:style>
  <w:style w:type="paragraph" w:customStyle="1" w:styleId="C4177E94127D477394FB07760EB50630">
    <w:name w:val="C4177E94127D477394FB07760EB50630"/>
    <w:rsid w:val="00FC1623"/>
  </w:style>
  <w:style w:type="paragraph" w:customStyle="1" w:styleId="6DEBBBA385664F1C84014049901EF74F">
    <w:name w:val="6DEBBBA385664F1C84014049901EF74F"/>
    <w:rsid w:val="00FC1623"/>
  </w:style>
  <w:style w:type="paragraph" w:customStyle="1" w:styleId="DBC9C4368E97490EA902E31D432C1A2F">
    <w:name w:val="DBC9C4368E97490EA902E31D432C1A2F"/>
    <w:rsid w:val="00FC1623"/>
  </w:style>
  <w:style w:type="paragraph" w:customStyle="1" w:styleId="5C8DB917E4C34796B74D3744BFED8AE3">
    <w:name w:val="5C8DB917E4C34796B74D3744BFED8AE3"/>
    <w:rsid w:val="00FC1623"/>
  </w:style>
  <w:style w:type="paragraph" w:customStyle="1" w:styleId="7BEE46388C584BA89E36C838084F49E2">
    <w:name w:val="7BEE46388C584BA89E36C838084F49E2"/>
    <w:rsid w:val="00FC1623"/>
  </w:style>
  <w:style w:type="paragraph" w:customStyle="1" w:styleId="033FBABE20C5427CAF9A52ACF24BABC9">
    <w:name w:val="033FBABE20C5427CAF9A52ACF24BABC9"/>
    <w:rsid w:val="00FC1623"/>
  </w:style>
  <w:style w:type="paragraph" w:customStyle="1" w:styleId="61E2730142684F5394A1676580525D60">
    <w:name w:val="61E2730142684F5394A1676580525D60"/>
    <w:rsid w:val="00FC1623"/>
  </w:style>
  <w:style w:type="paragraph" w:customStyle="1" w:styleId="4115E3966A4445B3916B96D0C6AEE72E">
    <w:name w:val="4115E3966A4445B3916B96D0C6AEE72E"/>
    <w:rsid w:val="00FC1623"/>
  </w:style>
  <w:style w:type="paragraph" w:customStyle="1" w:styleId="00C413B7D82A48668BB05E4C3981B858">
    <w:name w:val="00C413B7D82A48668BB05E4C3981B858"/>
    <w:rsid w:val="00FC1623"/>
  </w:style>
  <w:style w:type="paragraph" w:customStyle="1" w:styleId="73EE94D7A1A14518AFB60CF483E90FA5">
    <w:name w:val="73EE94D7A1A14518AFB60CF483E90FA5"/>
    <w:rsid w:val="00FC1623"/>
  </w:style>
  <w:style w:type="paragraph" w:customStyle="1" w:styleId="9D41C03BD2CC45CB82DD305F5AEF634F">
    <w:name w:val="9D41C03BD2CC45CB82DD305F5AEF634F"/>
    <w:rsid w:val="00FC1623"/>
  </w:style>
  <w:style w:type="paragraph" w:customStyle="1" w:styleId="D53455D3E4894EE5A781FA9569651508">
    <w:name w:val="D53455D3E4894EE5A781FA9569651508"/>
    <w:rsid w:val="00FC1623"/>
  </w:style>
  <w:style w:type="paragraph" w:customStyle="1" w:styleId="618ED58D26D9426C81A99B483B0140CB">
    <w:name w:val="618ED58D26D9426C81A99B483B0140CB"/>
    <w:rsid w:val="00FC1623"/>
  </w:style>
  <w:style w:type="paragraph" w:customStyle="1" w:styleId="146DA58D35C84E8583BA5365C2BABEBD">
    <w:name w:val="146DA58D35C84E8583BA5365C2BABEBD"/>
    <w:rsid w:val="00FC1623"/>
  </w:style>
  <w:style w:type="paragraph" w:customStyle="1" w:styleId="234C265DFBE74B4BADE6D165FDC6950F">
    <w:name w:val="234C265DFBE74B4BADE6D165FDC6950F"/>
    <w:rsid w:val="00FC1623"/>
  </w:style>
  <w:style w:type="paragraph" w:customStyle="1" w:styleId="B6CA18C1733945DE80603ABB1D8EA3B9">
    <w:name w:val="B6CA18C1733945DE80603ABB1D8EA3B9"/>
    <w:rsid w:val="00FC1623"/>
  </w:style>
  <w:style w:type="paragraph" w:customStyle="1" w:styleId="9D3B2CEB33E249DB8F70F72D64D909FA">
    <w:name w:val="9D3B2CEB33E249DB8F70F72D64D909FA"/>
    <w:rsid w:val="00FC1623"/>
  </w:style>
  <w:style w:type="paragraph" w:customStyle="1" w:styleId="11A89526F88E4CC18599F480F22ECAC0">
    <w:name w:val="11A89526F88E4CC18599F480F22ECAC0"/>
    <w:rsid w:val="00FC1623"/>
  </w:style>
  <w:style w:type="paragraph" w:customStyle="1" w:styleId="A646ED493127451CBE78242B7DE2905C">
    <w:name w:val="A646ED493127451CBE78242B7DE2905C"/>
    <w:rsid w:val="00FC1623"/>
  </w:style>
  <w:style w:type="paragraph" w:customStyle="1" w:styleId="75020DA591904472B1A44138D33283E9">
    <w:name w:val="75020DA591904472B1A44138D33283E9"/>
    <w:rsid w:val="00FC1623"/>
  </w:style>
  <w:style w:type="paragraph" w:customStyle="1" w:styleId="A63129F4EABD498C9005F89848195A3A">
    <w:name w:val="A63129F4EABD498C9005F89848195A3A"/>
    <w:rsid w:val="00FC1623"/>
  </w:style>
  <w:style w:type="paragraph" w:customStyle="1" w:styleId="814E81C0C95B4604A07BCC114C5DEF52">
    <w:name w:val="814E81C0C95B4604A07BCC114C5DEF52"/>
    <w:rsid w:val="00FC1623"/>
  </w:style>
  <w:style w:type="paragraph" w:customStyle="1" w:styleId="FAFDAD35BD754861B492CDDF5911EFA3">
    <w:name w:val="FAFDAD35BD754861B492CDDF5911EFA3"/>
    <w:rsid w:val="00FC1623"/>
  </w:style>
  <w:style w:type="paragraph" w:customStyle="1" w:styleId="A8D124B5E3F94E508ABB0335373DA0C5">
    <w:name w:val="A8D124B5E3F94E508ABB0335373DA0C5"/>
    <w:rsid w:val="00FC1623"/>
  </w:style>
  <w:style w:type="paragraph" w:customStyle="1" w:styleId="A9469B7F3BF246D7B77D12BAE0D2AF43">
    <w:name w:val="A9469B7F3BF246D7B77D12BAE0D2AF43"/>
    <w:rsid w:val="00FC1623"/>
  </w:style>
  <w:style w:type="paragraph" w:customStyle="1" w:styleId="205E4429BC3F4ADC94B488FC844B3E7C">
    <w:name w:val="205E4429BC3F4ADC94B488FC844B3E7C"/>
    <w:rsid w:val="00FC1623"/>
  </w:style>
  <w:style w:type="paragraph" w:customStyle="1" w:styleId="8F571DCBC8764CB58C1ECDCC7ECB27AD">
    <w:name w:val="8F571DCBC8764CB58C1ECDCC7ECB27AD"/>
    <w:rsid w:val="00FC1623"/>
  </w:style>
  <w:style w:type="paragraph" w:customStyle="1" w:styleId="DC8B114A5B294B6FB6693B9E937DBE03">
    <w:name w:val="DC8B114A5B294B6FB6693B9E937DBE03"/>
    <w:rsid w:val="00FC1623"/>
  </w:style>
  <w:style w:type="paragraph" w:customStyle="1" w:styleId="61DEDDBB34D044AAA51FA0EEB6E4E614">
    <w:name w:val="61DEDDBB34D044AAA51FA0EEB6E4E614"/>
    <w:rsid w:val="00FC1623"/>
  </w:style>
  <w:style w:type="paragraph" w:customStyle="1" w:styleId="FDB0D53DBFCD4362BDE0C9DCBCF89DE4">
    <w:name w:val="FDB0D53DBFCD4362BDE0C9DCBCF89DE4"/>
    <w:rsid w:val="00FC1623"/>
  </w:style>
  <w:style w:type="paragraph" w:customStyle="1" w:styleId="30A0FF8251BF41E1A627BA2941447D49">
    <w:name w:val="30A0FF8251BF41E1A627BA2941447D49"/>
    <w:rsid w:val="00FC1623"/>
  </w:style>
  <w:style w:type="paragraph" w:customStyle="1" w:styleId="482B66A2748F41979174BC1E1BDB7F09">
    <w:name w:val="482B66A2748F41979174BC1E1BDB7F09"/>
    <w:rsid w:val="00FC1623"/>
  </w:style>
  <w:style w:type="paragraph" w:customStyle="1" w:styleId="078378572F9E40AEAB0FE8078910E1C1">
    <w:name w:val="078378572F9E40AEAB0FE8078910E1C1"/>
    <w:rsid w:val="00FC1623"/>
  </w:style>
  <w:style w:type="paragraph" w:customStyle="1" w:styleId="1CED5A15A1104B7B8E9A2E3BE534EC2A">
    <w:name w:val="1CED5A15A1104B7B8E9A2E3BE534EC2A"/>
    <w:rsid w:val="00FC1623"/>
  </w:style>
  <w:style w:type="paragraph" w:customStyle="1" w:styleId="052D73C0397E4E26A3B56D30E4866991">
    <w:name w:val="052D73C0397E4E26A3B56D30E4866991"/>
    <w:rsid w:val="00FC1623"/>
  </w:style>
  <w:style w:type="paragraph" w:customStyle="1" w:styleId="884CE260AA1145FA8CCA9674480FB975">
    <w:name w:val="884CE260AA1145FA8CCA9674480FB975"/>
    <w:rsid w:val="00FC1623"/>
  </w:style>
  <w:style w:type="paragraph" w:customStyle="1" w:styleId="7D379FB8F17B4872AF86A2E1337A6F82">
    <w:name w:val="7D379FB8F17B4872AF86A2E1337A6F82"/>
    <w:rsid w:val="00FC1623"/>
  </w:style>
  <w:style w:type="paragraph" w:customStyle="1" w:styleId="C2A4EAEF3C484C28850A1FBACF62CB25">
    <w:name w:val="C2A4EAEF3C484C28850A1FBACF62CB25"/>
    <w:rsid w:val="00FC1623"/>
  </w:style>
  <w:style w:type="paragraph" w:customStyle="1" w:styleId="C41573BDFCEE43728565CD7F18AC0F10">
    <w:name w:val="C41573BDFCEE43728565CD7F18AC0F10"/>
    <w:rsid w:val="00FC1623"/>
  </w:style>
  <w:style w:type="paragraph" w:customStyle="1" w:styleId="C73E3884F95E4AF3841F8A65D5B5DC2D">
    <w:name w:val="C73E3884F95E4AF3841F8A65D5B5DC2D"/>
    <w:rsid w:val="00FC1623"/>
  </w:style>
  <w:style w:type="paragraph" w:customStyle="1" w:styleId="41FD78C531714CC79C61FF53FC210E1B">
    <w:name w:val="41FD78C531714CC79C61FF53FC210E1B"/>
    <w:rsid w:val="00FC1623"/>
  </w:style>
  <w:style w:type="paragraph" w:customStyle="1" w:styleId="16799740644F403F8F8052CD7313B806">
    <w:name w:val="16799740644F403F8F8052CD7313B806"/>
    <w:rsid w:val="00FC1623"/>
  </w:style>
  <w:style w:type="paragraph" w:customStyle="1" w:styleId="EEEBF1DCF5E54579995FC0018E0AF7A8">
    <w:name w:val="EEEBF1DCF5E54579995FC0018E0AF7A8"/>
    <w:rsid w:val="00FC1623"/>
  </w:style>
  <w:style w:type="paragraph" w:customStyle="1" w:styleId="BA8C69908CA9468B811697D1FEFF1337">
    <w:name w:val="BA8C69908CA9468B811697D1FEFF1337"/>
    <w:rsid w:val="00FC1623"/>
  </w:style>
  <w:style w:type="paragraph" w:customStyle="1" w:styleId="528E8AC3DDB94969A005D2355D4F95CD">
    <w:name w:val="528E8AC3DDB94969A005D2355D4F95CD"/>
    <w:rsid w:val="00FC1623"/>
  </w:style>
  <w:style w:type="paragraph" w:customStyle="1" w:styleId="6A97A7BA97B149F184B2FCFF8206704B">
    <w:name w:val="6A97A7BA97B149F184B2FCFF8206704B"/>
    <w:rsid w:val="00FC1623"/>
  </w:style>
  <w:style w:type="paragraph" w:customStyle="1" w:styleId="B7BA98E06FA0454A854754872963CF44">
    <w:name w:val="B7BA98E06FA0454A854754872963CF44"/>
    <w:rsid w:val="00FC1623"/>
  </w:style>
  <w:style w:type="paragraph" w:customStyle="1" w:styleId="69AC449780964F42AB34BE7DA2C89E18">
    <w:name w:val="69AC449780964F42AB34BE7DA2C89E18"/>
    <w:rsid w:val="00FC1623"/>
  </w:style>
  <w:style w:type="paragraph" w:customStyle="1" w:styleId="69DC1D0C8B6445BA9EE219E999247FC9">
    <w:name w:val="69DC1D0C8B6445BA9EE219E999247FC9"/>
    <w:rsid w:val="00FC1623"/>
  </w:style>
  <w:style w:type="paragraph" w:customStyle="1" w:styleId="C3A9D7C54D1E42B3B6168B28D215FAB2">
    <w:name w:val="C3A9D7C54D1E42B3B6168B28D215FAB2"/>
    <w:rsid w:val="00FC1623"/>
  </w:style>
  <w:style w:type="paragraph" w:customStyle="1" w:styleId="BD48CA0893204C7D95DA9CFA3D906589">
    <w:name w:val="BD48CA0893204C7D95DA9CFA3D906589"/>
    <w:rsid w:val="00FC1623"/>
  </w:style>
  <w:style w:type="paragraph" w:customStyle="1" w:styleId="CCBBFE8D2D2D42C7BD905A60BF2FB225">
    <w:name w:val="CCBBFE8D2D2D42C7BD905A60BF2FB225"/>
    <w:rsid w:val="00FC1623"/>
  </w:style>
  <w:style w:type="paragraph" w:customStyle="1" w:styleId="443C948D31CD4E3A8011215156992343">
    <w:name w:val="443C948D31CD4E3A8011215156992343"/>
    <w:rsid w:val="00FC1623"/>
  </w:style>
  <w:style w:type="paragraph" w:customStyle="1" w:styleId="BC34B9624A94449392569C3C3F07849E">
    <w:name w:val="BC34B9624A94449392569C3C3F07849E"/>
    <w:rsid w:val="00FC1623"/>
  </w:style>
  <w:style w:type="paragraph" w:customStyle="1" w:styleId="36D92DA262584A9FB222590D8682A651">
    <w:name w:val="36D92DA262584A9FB222590D8682A651"/>
    <w:rsid w:val="00FC1623"/>
  </w:style>
  <w:style w:type="paragraph" w:customStyle="1" w:styleId="207878C95C3E4A669A98DF70B6B20C80">
    <w:name w:val="207878C95C3E4A669A98DF70B6B20C80"/>
    <w:rsid w:val="00FC1623"/>
  </w:style>
  <w:style w:type="paragraph" w:customStyle="1" w:styleId="654E7C2BA63446FB800E3B4BDCC6BF59">
    <w:name w:val="654E7C2BA63446FB800E3B4BDCC6BF59"/>
    <w:rsid w:val="00FC1623"/>
  </w:style>
  <w:style w:type="paragraph" w:customStyle="1" w:styleId="C218BD383E7B4362A4C578F3A3A65CA6">
    <w:name w:val="C218BD383E7B4362A4C578F3A3A65CA6"/>
    <w:rsid w:val="00FC1623"/>
  </w:style>
  <w:style w:type="paragraph" w:customStyle="1" w:styleId="1A514A31ACF7481C92D3662796BEC9C4">
    <w:name w:val="1A514A31ACF7481C92D3662796BEC9C4"/>
    <w:rsid w:val="00FC1623"/>
  </w:style>
  <w:style w:type="paragraph" w:customStyle="1" w:styleId="607F2BCD3A9A43F9AFCDBF1084EEFB24">
    <w:name w:val="607F2BCD3A9A43F9AFCDBF1084EEFB24"/>
    <w:rsid w:val="00FC1623"/>
  </w:style>
  <w:style w:type="paragraph" w:customStyle="1" w:styleId="8C6747808F2F42319F34C36915AF969B">
    <w:name w:val="8C6747808F2F42319F34C36915AF969B"/>
    <w:rsid w:val="00FC1623"/>
  </w:style>
  <w:style w:type="paragraph" w:customStyle="1" w:styleId="CBA2DA35EC9F42F6BEC982CC63D99E9F">
    <w:name w:val="CBA2DA35EC9F42F6BEC982CC63D99E9F"/>
    <w:rsid w:val="00FC1623"/>
  </w:style>
  <w:style w:type="paragraph" w:customStyle="1" w:styleId="5FC3A59CF7E54497A1A25B786AC84CB7">
    <w:name w:val="5FC3A59CF7E54497A1A25B786AC84CB7"/>
    <w:rsid w:val="00FC1623"/>
  </w:style>
  <w:style w:type="paragraph" w:customStyle="1" w:styleId="A8C2ED29090349EF942B98E7213868C8">
    <w:name w:val="A8C2ED29090349EF942B98E7213868C8"/>
    <w:rsid w:val="00FC1623"/>
  </w:style>
  <w:style w:type="paragraph" w:customStyle="1" w:styleId="854DE3CAE8824927969AE8FB9389A8B6">
    <w:name w:val="854DE3CAE8824927969AE8FB9389A8B6"/>
    <w:rsid w:val="00FC1623"/>
  </w:style>
  <w:style w:type="paragraph" w:customStyle="1" w:styleId="D0710837909C447C929E79DCD8A1F0DE">
    <w:name w:val="D0710837909C447C929E79DCD8A1F0DE"/>
    <w:rsid w:val="00FC1623"/>
  </w:style>
  <w:style w:type="paragraph" w:customStyle="1" w:styleId="22FA8C6831D7418BA8AB64C3D9A7801E">
    <w:name w:val="22FA8C6831D7418BA8AB64C3D9A7801E"/>
    <w:rsid w:val="00FC1623"/>
  </w:style>
  <w:style w:type="paragraph" w:customStyle="1" w:styleId="2874D63A5F4243DCB13B03B1C90F080C">
    <w:name w:val="2874D63A5F4243DCB13B03B1C90F080C"/>
    <w:rsid w:val="00FC1623"/>
  </w:style>
  <w:style w:type="paragraph" w:customStyle="1" w:styleId="10FD8CC9959B41AA95920923A0A3B6BC">
    <w:name w:val="10FD8CC9959B41AA95920923A0A3B6BC"/>
    <w:rsid w:val="00FC1623"/>
  </w:style>
  <w:style w:type="paragraph" w:customStyle="1" w:styleId="FC32669583344BD4BDAC016002E1842F">
    <w:name w:val="FC32669583344BD4BDAC016002E1842F"/>
    <w:rsid w:val="00FC1623"/>
  </w:style>
  <w:style w:type="paragraph" w:customStyle="1" w:styleId="8CB9B2B72718465BBDFBA02CDB04F826">
    <w:name w:val="8CB9B2B72718465BBDFBA02CDB04F826"/>
    <w:rsid w:val="00FC1623"/>
  </w:style>
  <w:style w:type="paragraph" w:customStyle="1" w:styleId="725D95EDB34947F08CE67A670467B3D4">
    <w:name w:val="725D95EDB34947F08CE67A670467B3D4"/>
    <w:rsid w:val="00FC1623"/>
  </w:style>
  <w:style w:type="paragraph" w:customStyle="1" w:styleId="D0890FF0B1AF4041BF06E8E1CFF9BCBC">
    <w:name w:val="D0890FF0B1AF4041BF06E8E1CFF9BCBC"/>
    <w:rsid w:val="00FC1623"/>
  </w:style>
  <w:style w:type="paragraph" w:customStyle="1" w:styleId="70D87445AA7F4531BD8FB957B7220B2A">
    <w:name w:val="70D87445AA7F4531BD8FB957B7220B2A"/>
    <w:rsid w:val="00FC1623"/>
  </w:style>
  <w:style w:type="paragraph" w:customStyle="1" w:styleId="17AA099976E644D5826237D6D17B9CA1">
    <w:name w:val="17AA099976E644D5826237D6D17B9CA1"/>
    <w:rsid w:val="00FC1623"/>
  </w:style>
  <w:style w:type="paragraph" w:customStyle="1" w:styleId="8C42E4AC2CCD44F4B6A45022300D54E3">
    <w:name w:val="8C42E4AC2CCD44F4B6A45022300D54E3"/>
    <w:rsid w:val="00FC1623"/>
  </w:style>
  <w:style w:type="paragraph" w:customStyle="1" w:styleId="72F0F39CE52E419D94410072300207DE">
    <w:name w:val="72F0F39CE52E419D94410072300207DE"/>
    <w:rsid w:val="00FC1623"/>
  </w:style>
  <w:style w:type="paragraph" w:customStyle="1" w:styleId="242ABF8E80F64A44B3579AEF20BDA80C">
    <w:name w:val="242ABF8E80F64A44B3579AEF20BDA80C"/>
    <w:rsid w:val="00FC1623"/>
  </w:style>
  <w:style w:type="paragraph" w:customStyle="1" w:styleId="B1E84903FA72433D9DC4451E22B21308">
    <w:name w:val="B1E84903FA72433D9DC4451E22B21308"/>
    <w:rsid w:val="00FC1623"/>
  </w:style>
  <w:style w:type="paragraph" w:customStyle="1" w:styleId="35B4F430AD8B4074A94D3BDBFB9C0CAE">
    <w:name w:val="35B4F430AD8B4074A94D3BDBFB9C0CAE"/>
    <w:rsid w:val="00FC1623"/>
  </w:style>
  <w:style w:type="paragraph" w:customStyle="1" w:styleId="F13D0AEFAA8E4DFA93E03F5BE832E77C">
    <w:name w:val="F13D0AEFAA8E4DFA93E03F5BE832E77C"/>
    <w:rsid w:val="00FC1623"/>
  </w:style>
  <w:style w:type="paragraph" w:customStyle="1" w:styleId="4193CCF4C32B44D49592055271D1024C">
    <w:name w:val="4193CCF4C32B44D49592055271D1024C"/>
    <w:rsid w:val="00FC1623"/>
  </w:style>
  <w:style w:type="paragraph" w:customStyle="1" w:styleId="3EE58C14BCA148FC9FD1146A8D3C0EF6">
    <w:name w:val="3EE58C14BCA148FC9FD1146A8D3C0EF6"/>
    <w:rsid w:val="00FC1623"/>
  </w:style>
  <w:style w:type="paragraph" w:customStyle="1" w:styleId="3F2CC472DCE3468C80E486398198FB67">
    <w:name w:val="3F2CC472DCE3468C80E486398198FB67"/>
    <w:rsid w:val="00FC1623"/>
  </w:style>
  <w:style w:type="paragraph" w:customStyle="1" w:styleId="3E887D93483644A5BC4EB8BFA856EF43">
    <w:name w:val="3E887D93483644A5BC4EB8BFA856EF43"/>
    <w:rsid w:val="00FC1623"/>
  </w:style>
  <w:style w:type="paragraph" w:customStyle="1" w:styleId="1ADE2056022148B2A6E0906269B3CCE9">
    <w:name w:val="1ADE2056022148B2A6E0906269B3CCE9"/>
    <w:rsid w:val="00FC1623"/>
  </w:style>
  <w:style w:type="paragraph" w:customStyle="1" w:styleId="BCF0DD694D6D474AA4FBE42CC42C2E61">
    <w:name w:val="BCF0DD694D6D474AA4FBE42CC42C2E61"/>
    <w:rsid w:val="00FC1623"/>
  </w:style>
  <w:style w:type="paragraph" w:customStyle="1" w:styleId="452E66A0D5674B98838A207E0C314323">
    <w:name w:val="452E66A0D5674B98838A207E0C314323"/>
    <w:rsid w:val="00FC1623"/>
  </w:style>
  <w:style w:type="paragraph" w:customStyle="1" w:styleId="7EBE8AC98A9646A4B27120680EFF4985">
    <w:name w:val="7EBE8AC98A9646A4B27120680EFF4985"/>
    <w:rsid w:val="00FC1623"/>
  </w:style>
  <w:style w:type="paragraph" w:customStyle="1" w:styleId="280C3312F6254235AC64DA2A4AE34596">
    <w:name w:val="280C3312F6254235AC64DA2A4AE34596"/>
    <w:rsid w:val="00FC1623"/>
  </w:style>
  <w:style w:type="paragraph" w:customStyle="1" w:styleId="819516266F934208AA816C3DB1AF1C03">
    <w:name w:val="819516266F934208AA816C3DB1AF1C03"/>
    <w:rsid w:val="00FC1623"/>
  </w:style>
  <w:style w:type="paragraph" w:customStyle="1" w:styleId="73CA46B0A9174E79BA3342F73745E256">
    <w:name w:val="73CA46B0A9174E79BA3342F73745E256"/>
    <w:rsid w:val="00FC1623"/>
  </w:style>
  <w:style w:type="paragraph" w:customStyle="1" w:styleId="036E6804216E4BB49C571C96AABC377F">
    <w:name w:val="036E6804216E4BB49C571C96AABC377F"/>
    <w:rsid w:val="00FC1623"/>
  </w:style>
  <w:style w:type="paragraph" w:customStyle="1" w:styleId="1812B4B5461540F5A383F04C1783815D">
    <w:name w:val="1812B4B5461540F5A383F04C1783815D"/>
    <w:rsid w:val="00FC1623"/>
  </w:style>
  <w:style w:type="paragraph" w:customStyle="1" w:styleId="4E2650AD49FA4A1E83A1D7A8A7EC6984">
    <w:name w:val="4E2650AD49FA4A1E83A1D7A8A7EC6984"/>
    <w:rsid w:val="00FC1623"/>
  </w:style>
  <w:style w:type="paragraph" w:customStyle="1" w:styleId="5CCA4162708C4672B14E3B55D15E8579">
    <w:name w:val="5CCA4162708C4672B14E3B55D15E8579"/>
    <w:rsid w:val="00FC1623"/>
  </w:style>
  <w:style w:type="paragraph" w:customStyle="1" w:styleId="9DB70B7938174C8788D5ACB08254C6D8">
    <w:name w:val="9DB70B7938174C8788D5ACB08254C6D8"/>
    <w:rsid w:val="00FC1623"/>
  </w:style>
  <w:style w:type="paragraph" w:customStyle="1" w:styleId="19F5C8682BFB490692EA946967BB2BFB">
    <w:name w:val="19F5C8682BFB490692EA946967BB2BFB"/>
    <w:rsid w:val="00FC1623"/>
  </w:style>
  <w:style w:type="paragraph" w:customStyle="1" w:styleId="B6DA6EFFED6C4DED93FD94A3A9CA47EA">
    <w:name w:val="B6DA6EFFED6C4DED93FD94A3A9CA47EA"/>
    <w:rsid w:val="00FC1623"/>
  </w:style>
  <w:style w:type="paragraph" w:customStyle="1" w:styleId="7529CC3561444D93BAA9C66176D8AAE4">
    <w:name w:val="7529CC3561444D93BAA9C66176D8AAE4"/>
    <w:rsid w:val="00FC1623"/>
  </w:style>
  <w:style w:type="paragraph" w:customStyle="1" w:styleId="8D79D0F917A641588BBE447C3F15E528">
    <w:name w:val="8D79D0F917A641588BBE447C3F15E528"/>
    <w:rsid w:val="00FC1623"/>
  </w:style>
  <w:style w:type="paragraph" w:customStyle="1" w:styleId="83AE4C83531D4F95BD0F101E55C098D0">
    <w:name w:val="83AE4C83531D4F95BD0F101E55C098D0"/>
    <w:rsid w:val="00FC1623"/>
  </w:style>
  <w:style w:type="paragraph" w:customStyle="1" w:styleId="CE432F2F3C564292B25D3BDCAEDF7278">
    <w:name w:val="CE432F2F3C564292B25D3BDCAEDF7278"/>
    <w:rsid w:val="00FC1623"/>
  </w:style>
  <w:style w:type="paragraph" w:customStyle="1" w:styleId="701C164CD18C43BEB00F4731BE168A05">
    <w:name w:val="701C164CD18C43BEB00F4731BE168A05"/>
    <w:rsid w:val="00FC1623"/>
  </w:style>
  <w:style w:type="paragraph" w:customStyle="1" w:styleId="6187C9C837CB401E80952A7639B12F7B">
    <w:name w:val="6187C9C837CB401E80952A7639B12F7B"/>
    <w:rsid w:val="00FC1623"/>
  </w:style>
  <w:style w:type="paragraph" w:customStyle="1" w:styleId="C09F51D1874A4C2EB3304D5DEECE3782">
    <w:name w:val="C09F51D1874A4C2EB3304D5DEECE3782"/>
    <w:rsid w:val="00FC1623"/>
  </w:style>
  <w:style w:type="paragraph" w:customStyle="1" w:styleId="BC620F742F85436FB55F42F5F0A2B6E6">
    <w:name w:val="BC620F742F85436FB55F42F5F0A2B6E6"/>
    <w:rsid w:val="00FC1623"/>
  </w:style>
  <w:style w:type="paragraph" w:customStyle="1" w:styleId="02176DDD860B4206B957868CD235AA28">
    <w:name w:val="02176DDD860B4206B957868CD235AA28"/>
    <w:rsid w:val="00FC1623"/>
  </w:style>
  <w:style w:type="paragraph" w:customStyle="1" w:styleId="08DA007F5AF64104804854D72069B35A">
    <w:name w:val="08DA007F5AF64104804854D72069B35A"/>
    <w:rsid w:val="00FC1623"/>
  </w:style>
  <w:style w:type="paragraph" w:customStyle="1" w:styleId="D975B407EE8E424BA3BF72FBFCFA1F11">
    <w:name w:val="D975B407EE8E424BA3BF72FBFCFA1F11"/>
    <w:rsid w:val="00FC1623"/>
  </w:style>
  <w:style w:type="paragraph" w:customStyle="1" w:styleId="847BD1136082467ABFE8E79B3A59684D">
    <w:name w:val="847BD1136082467ABFE8E79B3A59684D"/>
    <w:rsid w:val="00FC1623"/>
  </w:style>
  <w:style w:type="paragraph" w:customStyle="1" w:styleId="03ECA02A0A05431A8C7C4B8C32DF70AA">
    <w:name w:val="03ECA02A0A05431A8C7C4B8C32DF70AA"/>
    <w:rsid w:val="00FC1623"/>
  </w:style>
  <w:style w:type="paragraph" w:customStyle="1" w:styleId="D555C80135E64C46BBB4BE6F682D0F86">
    <w:name w:val="D555C80135E64C46BBB4BE6F682D0F86"/>
    <w:rsid w:val="00FC1623"/>
  </w:style>
  <w:style w:type="paragraph" w:customStyle="1" w:styleId="0DF1A832D1F04539BCA96E1630FC7D1E">
    <w:name w:val="0DF1A832D1F04539BCA96E1630FC7D1E"/>
    <w:rsid w:val="00FC1623"/>
  </w:style>
  <w:style w:type="paragraph" w:customStyle="1" w:styleId="E388CD6BEAB94AB8954D6021DE649116">
    <w:name w:val="E388CD6BEAB94AB8954D6021DE649116"/>
    <w:rsid w:val="00FC1623"/>
  </w:style>
  <w:style w:type="paragraph" w:customStyle="1" w:styleId="0CAD79AE2F5B4D1EBB75C6F41605EF14">
    <w:name w:val="0CAD79AE2F5B4D1EBB75C6F41605EF14"/>
    <w:rsid w:val="00FC1623"/>
  </w:style>
  <w:style w:type="paragraph" w:customStyle="1" w:styleId="FADB8E9BF142411191B39CD1A20EA47A">
    <w:name w:val="FADB8E9BF142411191B39CD1A20EA47A"/>
    <w:rsid w:val="00FC1623"/>
  </w:style>
  <w:style w:type="paragraph" w:customStyle="1" w:styleId="3F2AA3F65DDA4A759089C62E0D003A23">
    <w:name w:val="3F2AA3F65DDA4A759089C62E0D003A23"/>
    <w:rsid w:val="00FC1623"/>
  </w:style>
  <w:style w:type="paragraph" w:customStyle="1" w:styleId="ED5D3A1A866A482195E3052B4D6E4E2B">
    <w:name w:val="ED5D3A1A866A482195E3052B4D6E4E2B"/>
    <w:rsid w:val="00FC1623"/>
  </w:style>
  <w:style w:type="paragraph" w:customStyle="1" w:styleId="209A8B6752654CD7B8BCC6E951B205D6">
    <w:name w:val="209A8B6752654CD7B8BCC6E951B205D6"/>
    <w:rsid w:val="00FC1623"/>
  </w:style>
  <w:style w:type="paragraph" w:customStyle="1" w:styleId="671A8BC30B02499D8C70585935AC3161">
    <w:name w:val="671A8BC30B02499D8C70585935AC3161"/>
    <w:rsid w:val="00FC1623"/>
  </w:style>
  <w:style w:type="paragraph" w:customStyle="1" w:styleId="7CE3FD1706154354B00134836BAAA9EF">
    <w:name w:val="7CE3FD1706154354B00134836BAAA9EF"/>
    <w:rsid w:val="00FC1623"/>
  </w:style>
  <w:style w:type="paragraph" w:customStyle="1" w:styleId="C3E029B73DF84072905D12BECA245B55">
    <w:name w:val="C3E029B73DF84072905D12BECA245B55"/>
    <w:rsid w:val="00FC1623"/>
  </w:style>
  <w:style w:type="paragraph" w:customStyle="1" w:styleId="9840A116B6434D5188C9801FAADF5B7F">
    <w:name w:val="9840A116B6434D5188C9801FAADF5B7F"/>
    <w:rsid w:val="00FC1623"/>
  </w:style>
  <w:style w:type="paragraph" w:customStyle="1" w:styleId="9B9C916457F742D681252BC3CF3D15DA">
    <w:name w:val="9B9C916457F742D681252BC3CF3D15DA"/>
    <w:rsid w:val="00FC1623"/>
  </w:style>
  <w:style w:type="paragraph" w:customStyle="1" w:styleId="362BFA123B404226AA319D20A5D0DF05">
    <w:name w:val="362BFA123B404226AA319D20A5D0DF05"/>
    <w:rsid w:val="00FC1623"/>
  </w:style>
  <w:style w:type="paragraph" w:customStyle="1" w:styleId="7CDCC94F9D494128886745FDF405F18F">
    <w:name w:val="7CDCC94F9D494128886745FDF405F18F"/>
    <w:rsid w:val="00FC1623"/>
  </w:style>
  <w:style w:type="paragraph" w:customStyle="1" w:styleId="C845419A4974402696517E619C12E07E">
    <w:name w:val="C845419A4974402696517E619C12E07E"/>
    <w:rsid w:val="00FC1623"/>
  </w:style>
  <w:style w:type="paragraph" w:customStyle="1" w:styleId="655D65E2AE3240E49B3A3DAB52B424CC">
    <w:name w:val="655D65E2AE3240E49B3A3DAB52B424CC"/>
    <w:rsid w:val="00FC1623"/>
  </w:style>
  <w:style w:type="paragraph" w:customStyle="1" w:styleId="67110291361E46618D2D352BD17CE231">
    <w:name w:val="67110291361E46618D2D352BD17CE231"/>
    <w:rsid w:val="00FC1623"/>
  </w:style>
  <w:style w:type="paragraph" w:customStyle="1" w:styleId="3605AC8907AB483CBA128F184DC1A0E2">
    <w:name w:val="3605AC8907AB483CBA128F184DC1A0E2"/>
    <w:rsid w:val="00FC1623"/>
  </w:style>
  <w:style w:type="paragraph" w:customStyle="1" w:styleId="A3212DBDBA57415AB1610973D88A891C">
    <w:name w:val="A3212DBDBA57415AB1610973D88A891C"/>
    <w:rsid w:val="00FC1623"/>
  </w:style>
  <w:style w:type="paragraph" w:customStyle="1" w:styleId="FC6855B89D464A42B8C4C1E069B6329D">
    <w:name w:val="FC6855B89D464A42B8C4C1E069B6329D"/>
    <w:rsid w:val="00FC1623"/>
  </w:style>
  <w:style w:type="paragraph" w:customStyle="1" w:styleId="99DBAE5A17414C429BA39A143D35BCE3">
    <w:name w:val="99DBAE5A17414C429BA39A143D35BCE3"/>
    <w:rsid w:val="00FC1623"/>
  </w:style>
  <w:style w:type="paragraph" w:customStyle="1" w:styleId="80C7D977094D448DA0D6ADA308ED323B">
    <w:name w:val="80C7D977094D448DA0D6ADA308ED323B"/>
    <w:rsid w:val="00FC1623"/>
  </w:style>
  <w:style w:type="paragraph" w:customStyle="1" w:styleId="80D34FADDC6944EDAB83440617867EEE">
    <w:name w:val="80D34FADDC6944EDAB83440617867EEE"/>
    <w:rsid w:val="00FC1623"/>
  </w:style>
  <w:style w:type="paragraph" w:customStyle="1" w:styleId="9AAE35DB2AD64320B2DCFD173F7B5F46">
    <w:name w:val="9AAE35DB2AD64320B2DCFD173F7B5F46"/>
    <w:rsid w:val="00FC1623"/>
  </w:style>
  <w:style w:type="paragraph" w:customStyle="1" w:styleId="8B1958B1E48446079E80ABEB0E81EDF0">
    <w:name w:val="8B1958B1E48446079E80ABEB0E81EDF0"/>
    <w:rsid w:val="00FC1623"/>
  </w:style>
  <w:style w:type="paragraph" w:customStyle="1" w:styleId="1A5658FF554640B9BABF6740322865CE">
    <w:name w:val="1A5658FF554640B9BABF6740322865CE"/>
    <w:rsid w:val="00FC1623"/>
  </w:style>
  <w:style w:type="paragraph" w:customStyle="1" w:styleId="B4F059F80D324D9F9BF89E338E449FB5">
    <w:name w:val="B4F059F80D324D9F9BF89E338E449FB5"/>
    <w:rsid w:val="00FC1623"/>
  </w:style>
  <w:style w:type="paragraph" w:customStyle="1" w:styleId="6035AB7015664FDAB8B32F0BBFD88DE9">
    <w:name w:val="6035AB7015664FDAB8B32F0BBFD88DE9"/>
    <w:rsid w:val="00FC1623"/>
  </w:style>
  <w:style w:type="paragraph" w:customStyle="1" w:styleId="B3970E52BF214E1182D19B2383C9F542">
    <w:name w:val="B3970E52BF214E1182D19B2383C9F542"/>
    <w:rsid w:val="00FC1623"/>
  </w:style>
  <w:style w:type="paragraph" w:customStyle="1" w:styleId="CF51EAA6CE45455B841365E5E5CDB39A">
    <w:name w:val="CF51EAA6CE45455B841365E5E5CDB39A"/>
    <w:rsid w:val="00FC1623"/>
  </w:style>
  <w:style w:type="paragraph" w:customStyle="1" w:styleId="1FBB033976834DF3A039825AA3F05348">
    <w:name w:val="1FBB033976834DF3A039825AA3F05348"/>
    <w:rsid w:val="00FC1623"/>
  </w:style>
  <w:style w:type="paragraph" w:customStyle="1" w:styleId="A3D52CE48F73430396BF859226BC51DD">
    <w:name w:val="A3D52CE48F73430396BF859226BC51DD"/>
    <w:rsid w:val="00FC1623"/>
  </w:style>
  <w:style w:type="paragraph" w:customStyle="1" w:styleId="1AD485AAC5A7455C89449E562F75F7BA">
    <w:name w:val="1AD485AAC5A7455C89449E562F75F7BA"/>
    <w:rsid w:val="00FC1623"/>
  </w:style>
  <w:style w:type="paragraph" w:customStyle="1" w:styleId="05E0361555104B0C8A3564FAC2298E3F">
    <w:name w:val="05E0361555104B0C8A3564FAC2298E3F"/>
    <w:rsid w:val="00FC1623"/>
  </w:style>
  <w:style w:type="paragraph" w:customStyle="1" w:styleId="EFF1A2B4D03245C49EEA1E9A16A00F8C">
    <w:name w:val="EFF1A2B4D03245C49EEA1E9A16A00F8C"/>
    <w:rsid w:val="00FC1623"/>
  </w:style>
  <w:style w:type="paragraph" w:customStyle="1" w:styleId="87AECC33B2524760BE749D58898C8C69">
    <w:name w:val="87AECC33B2524760BE749D58898C8C69"/>
    <w:rsid w:val="00FC1623"/>
  </w:style>
  <w:style w:type="paragraph" w:customStyle="1" w:styleId="4F7365AC7E8A4E14AB43F2B8FC1B337F">
    <w:name w:val="4F7365AC7E8A4E14AB43F2B8FC1B337F"/>
    <w:rsid w:val="00FC1623"/>
  </w:style>
  <w:style w:type="paragraph" w:customStyle="1" w:styleId="51B6E316CD294207A0BB60A6AEEBC875">
    <w:name w:val="51B6E316CD294207A0BB60A6AEEBC875"/>
    <w:rsid w:val="00FC1623"/>
  </w:style>
  <w:style w:type="paragraph" w:customStyle="1" w:styleId="61290BD7B8B64774A37D6E3E587C065F">
    <w:name w:val="61290BD7B8B64774A37D6E3E587C065F"/>
    <w:rsid w:val="00FC1623"/>
  </w:style>
  <w:style w:type="paragraph" w:customStyle="1" w:styleId="BF019F29DA284F38AFB393ECE13E4050">
    <w:name w:val="BF019F29DA284F38AFB393ECE13E4050"/>
    <w:rsid w:val="00FC1623"/>
  </w:style>
  <w:style w:type="paragraph" w:customStyle="1" w:styleId="4F25E49E8C734545893ECC8DA8DFD73B">
    <w:name w:val="4F25E49E8C734545893ECC8DA8DFD73B"/>
    <w:rsid w:val="00FC1623"/>
  </w:style>
  <w:style w:type="paragraph" w:customStyle="1" w:styleId="EA9B66F691DF48F596942A6F1676855A">
    <w:name w:val="EA9B66F691DF48F596942A6F1676855A"/>
    <w:rsid w:val="00FC1623"/>
  </w:style>
  <w:style w:type="paragraph" w:customStyle="1" w:styleId="821E8C82B3CC423794762572428C3C5C">
    <w:name w:val="821E8C82B3CC423794762572428C3C5C"/>
    <w:rsid w:val="00FC1623"/>
  </w:style>
  <w:style w:type="paragraph" w:customStyle="1" w:styleId="AA5FEE216E844AED8D41AA7DCB5C0FEF">
    <w:name w:val="AA5FEE216E844AED8D41AA7DCB5C0FEF"/>
    <w:rsid w:val="00FC1623"/>
  </w:style>
  <w:style w:type="paragraph" w:customStyle="1" w:styleId="890748E6800340C8AD559B238B475181">
    <w:name w:val="890748E6800340C8AD559B238B475181"/>
    <w:rsid w:val="00FC1623"/>
  </w:style>
  <w:style w:type="paragraph" w:customStyle="1" w:styleId="6905F9598E6D4750903732A29483607C">
    <w:name w:val="6905F9598E6D4750903732A29483607C"/>
    <w:rsid w:val="00FC1623"/>
  </w:style>
  <w:style w:type="paragraph" w:customStyle="1" w:styleId="234F1F464B8442FE937B273AB2B8E898">
    <w:name w:val="234F1F464B8442FE937B273AB2B8E898"/>
    <w:rsid w:val="00FC1623"/>
  </w:style>
  <w:style w:type="paragraph" w:customStyle="1" w:styleId="526C59F5D3114EF3BD70A5A11263BD2B">
    <w:name w:val="526C59F5D3114EF3BD70A5A11263BD2B"/>
    <w:rsid w:val="00FC1623"/>
  </w:style>
  <w:style w:type="paragraph" w:customStyle="1" w:styleId="C765FFB5BAA74A4092D2C46A489E9814">
    <w:name w:val="C765FFB5BAA74A4092D2C46A489E9814"/>
    <w:rsid w:val="00FC1623"/>
  </w:style>
  <w:style w:type="paragraph" w:customStyle="1" w:styleId="3379550FE0EE449290E6AAD9D06B9234">
    <w:name w:val="3379550FE0EE449290E6AAD9D06B9234"/>
    <w:rsid w:val="00FC1623"/>
  </w:style>
  <w:style w:type="paragraph" w:customStyle="1" w:styleId="BBBE24A953C642D68D5C4C02AF1880FD">
    <w:name w:val="BBBE24A953C642D68D5C4C02AF1880FD"/>
    <w:rsid w:val="00FC1623"/>
  </w:style>
  <w:style w:type="paragraph" w:customStyle="1" w:styleId="8563BB91F28C4EDC982D71DABDC6CAE7">
    <w:name w:val="8563BB91F28C4EDC982D71DABDC6CAE7"/>
    <w:rsid w:val="00FC1623"/>
  </w:style>
  <w:style w:type="paragraph" w:customStyle="1" w:styleId="4FE680E95B1C4D5394003A0B55BC8CA3">
    <w:name w:val="4FE680E95B1C4D5394003A0B55BC8CA3"/>
    <w:rsid w:val="00FC1623"/>
  </w:style>
  <w:style w:type="paragraph" w:customStyle="1" w:styleId="93D2807EFA48466E9CABD86911430F70">
    <w:name w:val="93D2807EFA48466E9CABD86911430F70"/>
    <w:rsid w:val="00FC1623"/>
  </w:style>
  <w:style w:type="paragraph" w:customStyle="1" w:styleId="9CF3DB578A5F4C6D8A1FEED0A13124A9">
    <w:name w:val="9CF3DB578A5F4C6D8A1FEED0A13124A9"/>
    <w:rsid w:val="00FC1623"/>
  </w:style>
  <w:style w:type="paragraph" w:customStyle="1" w:styleId="2CF8D6B023B54E14A27CC1F65C261AFE">
    <w:name w:val="2CF8D6B023B54E14A27CC1F65C261AFE"/>
    <w:rsid w:val="00FC1623"/>
  </w:style>
  <w:style w:type="paragraph" w:customStyle="1" w:styleId="386231AAAF3141BD8853FA712A6AD8A5">
    <w:name w:val="386231AAAF3141BD8853FA712A6AD8A5"/>
    <w:rsid w:val="00FC1623"/>
  </w:style>
  <w:style w:type="paragraph" w:customStyle="1" w:styleId="1E6F86578C07400D897EC541ED99FCD7">
    <w:name w:val="1E6F86578C07400D897EC541ED99FCD7"/>
    <w:rsid w:val="00FC1623"/>
  </w:style>
  <w:style w:type="paragraph" w:customStyle="1" w:styleId="8852E2A503734EF3B8BF85869D3BB006">
    <w:name w:val="8852E2A503734EF3B8BF85869D3BB006"/>
    <w:rsid w:val="00FC1623"/>
  </w:style>
  <w:style w:type="paragraph" w:customStyle="1" w:styleId="337A939C12BA44599421F441D2D4DE51">
    <w:name w:val="337A939C12BA44599421F441D2D4DE51"/>
    <w:rsid w:val="00FC1623"/>
  </w:style>
  <w:style w:type="paragraph" w:customStyle="1" w:styleId="A009D0140D8A4415AEDC060DCB8F9423">
    <w:name w:val="A009D0140D8A4415AEDC060DCB8F9423"/>
    <w:rsid w:val="00FC1623"/>
  </w:style>
  <w:style w:type="paragraph" w:customStyle="1" w:styleId="C6CB01B5D4794A70856F5414C467D2BA">
    <w:name w:val="C6CB01B5D4794A70856F5414C467D2BA"/>
    <w:rsid w:val="00FC1623"/>
  </w:style>
  <w:style w:type="paragraph" w:customStyle="1" w:styleId="E91826273C514EEFA26CE7B26DE7B02B">
    <w:name w:val="E91826273C514EEFA26CE7B26DE7B02B"/>
    <w:rsid w:val="00FC1623"/>
  </w:style>
  <w:style w:type="paragraph" w:customStyle="1" w:styleId="628C5E2D6F3D4DBD8A122FFD0B2C7146">
    <w:name w:val="628C5E2D6F3D4DBD8A122FFD0B2C7146"/>
    <w:rsid w:val="00FC1623"/>
  </w:style>
  <w:style w:type="paragraph" w:customStyle="1" w:styleId="6AF2D8F29AD644D1A826D3580F3F5565">
    <w:name w:val="6AF2D8F29AD644D1A826D3580F3F5565"/>
    <w:rsid w:val="00FC1623"/>
  </w:style>
  <w:style w:type="paragraph" w:customStyle="1" w:styleId="A74F548731A2474997F3F6BD857D1BA3">
    <w:name w:val="A74F548731A2474997F3F6BD857D1BA3"/>
    <w:rsid w:val="00FC1623"/>
  </w:style>
  <w:style w:type="paragraph" w:customStyle="1" w:styleId="63FA2C5CC2304692A0FC2FD196F29DD3">
    <w:name w:val="63FA2C5CC2304692A0FC2FD196F29DD3"/>
    <w:rsid w:val="00FC1623"/>
  </w:style>
  <w:style w:type="paragraph" w:customStyle="1" w:styleId="C92383EB880C456284A6E2562EE23D26">
    <w:name w:val="C92383EB880C456284A6E2562EE23D26"/>
    <w:rsid w:val="00FC1623"/>
  </w:style>
  <w:style w:type="paragraph" w:customStyle="1" w:styleId="A457F29E8BD742CFAB8239D16E3BF2AE">
    <w:name w:val="A457F29E8BD742CFAB8239D16E3BF2AE"/>
    <w:rsid w:val="00FC1623"/>
  </w:style>
  <w:style w:type="paragraph" w:customStyle="1" w:styleId="4BE5FB3D8D324B0A946B571B1381C96E">
    <w:name w:val="4BE5FB3D8D324B0A946B571B1381C96E"/>
    <w:rsid w:val="00FC1623"/>
  </w:style>
  <w:style w:type="paragraph" w:customStyle="1" w:styleId="1A74AE64B999400E9C25EDDC5F659CE3">
    <w:name w:val="1A74AE64B999400E9C25EDDC5F659CE3"/>
    <w:rsid w:val="00FC1623"/>
  </w:style>
  <w:style w:type="paragraph" w:customStyle="1" w:styleId="6E2829C7A80543D082527B2ABC1B8422">
    <w:name w:val="6E2829C7A80543D082527B2ABC1B8422"/>
    <w:rsid w:val="00FC1623"/>
  </w:style>
  <w:style w:type="paragraph" w:customStyle="1" w:styleId="42D6EA1200864B2EBD84E82114D09A59">
    <w:name w:val="42D6EA1200864B2EBD84E82114D09A59"/>
    <w:rsid w:val="00FC1623"/>
  </w:style>
  <w:style w:type="paragraph" w:customStyle="1" w:styleId="51B80AB131304A5BB1E183EDFC0395FE">
    <w:name w:val="51B80AB131304A5BB1E183EDFC0395FE"/>
    <w:rsid w:val="00FC1623"/>
  </w:style>
  <w:style w:type="paragraph" w:customStyle="1" w:styleId="788810C3FE2F48E486FB8353331B5AF6">
    <w:name w:val="788810C3FE2F48E486FB8353331B5AF6"/>
    <w:rsid w:val="00FC1623"/>
  </w:style>
  <w:style w:type="paragraph" w:customStyle="1" w:styleId="9DCE534BA8EF4B30A84E4E57F55C799C">
    <w:name w:val="9DCE534BA8EF4B30A84E4E57F55C799C"/>
    <w:rsid w:val="00FC1623"/>
  </w:style>
  <w:style w:type="paragraph" w:customStyle="1" w:styleId="17E7E214C3D34B58A4A51048016EE0E9">
    <w:name w:val="17E7E214C3D34B58A4A51048016EE0E9"/>
    <w:rsid w:val="00FC1623"/>
  </w:style>
  <w:style w:type="paragraph" w:customStyle="1" w:styleId="AE36E72A6C7B4386BCE10079851B7CFC">
    <w:name w:val="AE36E72A6C7B4386BCE10079851B7CFC"/>
    <w:rsid w:val="00FC1623"/>
  </w:style>
  <w:style w:type="paragraph" w:customStyle="1" w:styleId="EFCB32993CAF4FDF8ADC870B24FDAD84">
    <w:name w:val="EFCB32993CAF4FDF8ADC870B24FDAD84"/>
    <w:rsid w:val="00FC1623"/>
  </w:style>
  <w:style w:type="paragraph" w:customStyle="1" w:styleId="776EAA8280984A7A9D636719833FD498">
    <w:name w:val="776EAA8280984A7A9D636719833FD498"/>
    <w:rsid w:val="00FC1623"/>
  </w:style>
  <w:style w:type="paragraph" w:customStyle="1" w:styleId="04D61D37F1DE4E9CA455419B5C201D42">
    <w:name w:val="04D61D37F1DE4E9CA455419B5C201D42"/>
    <w:rsid w:val="00FC1623"/>
  </w:style>
  <w:style w:type="paragraph" w:customStyle="1" w:styleId="BB15343BA3B042C68AAFB5D8767D0562">
    <w:name w:val="BB15343BA3B042C68AAFB5D8767D0562"/>
    <w:rsid w:val="00FC1623"/>
  </w:style>
  <w:style w:type="paragraph" w:customStyle="1" w:styleId="7F36ACFC2EFC4D9896C6A263F9936424">
    <w:name w:val="7F36ACFC2EFC4D9896C6A263F9936424"/>
    <w:rsid w:val="00FC1623"/>
  </w:style>
  <w:style w:type="paragraph" w:customStyle="1" w:styleId="39AD3BF865E3413C8E04F0A6386E64BD">
    <w:name w:val="39AD3BF865E3413C8E04F0A6386E64BD"/>
    <w:rsid w:val="00FC1623"/>
  </w:style>
  <w:style w:type="paragraph" w:customStyle="1" w:styleId="53FBC487D23F4085B554E36A833B301B">
    <w:name w:val="53FBC487D23F4085B554E36A833B301B"/>
    <w:rsid w:val="00FC1623"/>
  </w:style>
  <w:style w:type="paragraph" w:customStyle="1" w:styleId="8E105AC211EB4E24BB6690A3C98F1211">
    <w:name w:val="8E105AC211EB4E24BB6690A3C98F1211"/>
    <w:rsid w:val="00FC1623"/>
  </w:style>
  <w:style w:type="paragraph" w:customStyle="1" w:styleId="2F114DCEC9804AB897C0EFF85DAF8E98">
    <w:name w:val="2F114DCEC9804AB897C0EFF85DAF8E98"/>
    <w:rsid w:val="00FC1623"/>
  </w:style>
  <w:style w:type="paragraph" w:customStyle="1" w:styleId="0126F461EC804050B3FE047F60B0B46C">
    <w:name w:val="0126F461EC804050B3FE047F60B0B46C"/>
    <w:rsid w:val="00FC1623"/>
  </w:style>
  <w:style w:type="paragraph" w:customStyle="1" w:styleId="32302F0856D54356B787374209D12FAC">
    <w:name w:val="32302F0856D54356B787374209D12FAC"/>
    <w:rsid w:val="00FC1623"/>
  </w:style>
  <w:style w:type="paragraph" w:customStyle="1" w:styleId="9AA37CAE26B044A7AF68C974B1B26F7E">
    <w:name w:val="9AA37CAE26B044A7AF68C974B1B26F7E"/>
    <w:rsid w:val="00FC1623"/>
  </w:style>
  <w:style w:type="paragraph" w:customStyle="1" w:styleId="423632400C824F7E815736F892A09E1B">
    <w:name w:val="423632400C824F7E815736F892A09E1B"/>
    <w:rsid w:val="00FC1623"/>
  </w:style>
  <w:style w:type="paragraph" w:customStyle="1" w:styleId="416E8583218E41A889F5BC21CAFD4F67">
    <w:name w:val="416E8583218E41A889F5BC21CAFD4F67"/>
    <w:rsid w:val="00FC1623"/>
  </w:style>
  <w:style w:type="paragraph" w:customStyle="1" w:styleId="F34B3AFD217348A8B938A0B1CF4871CD">
    <w:name w:val="F34B3AFD217348A8B938A0B1CF4871CD"/>
    <w:rsid w:val="00FC1623"/>
  </w:style>
  <w:style w:type="paragraph" w:customStyle="1" w:styleId="1A87F1F0F17542A892427CC66B32D0BE">
    <w:name w:val="1A87F1F0F17542A892427CC66B32D0BE"/>
    <w:rsid w:val="00FC1623"/>
  </w:style>
  <w:style w:type="paragraph" w:customStyle="1" w:styleId="8560C54F0C03492B82942077FACE254A">
    <w:name w:val="8560C54F0C03492B82942077FACE254A"/>
    <w:rsid w:val="00FC1623"/>
  </w:style>
  <w:style w:type="paragraph" w:customStyle="1" w:styleId="70E42828D1064381A707671F1B781320">
    <w:name w:val="70E42828D1064381A707671F1B781320"/>
    <w:rsid w:val="00FC1623"/>
  </w:style>
  <w:style w:type="paragraph" w:customStyle="1" w:styleId="F3BEFE5406BB43B8BD551AFCB70A30C0">
    <w:name w:val="F3BEFE5406BB43B8BD551AFCB70A30C0"/>
    <w:rsid w:val="00FC1623"/>
  </w:style>
  <w:style w:type="paragraph" w:customStyle="1" w:styleId="F2046CF72D9E4BA58BF6F8EEEAF25200">
    <w:name w:val="F2046CF72D9E4BA58BF6F8EEEAF25200"/>
    <w:rsid w:val="00FC1623"/>
  </w:style>
  <w:style w:type="paragraph" w:customStyle="1" w:styleId="D28C4F43569D46C1A73A25D4792BB5D4">
    <w:name w:val="D28C4F43569D46C1A73A25D4792BB5D4"/>
    <w:rsid w:val="00FC1623"/>
  </w:style>
  <w:style w:type="paragraph" w:customStyle="1" w:styleId="FECE6976228A493AA389DD2CD4F364C9">
    <w:name w:val="FECE6976228A493AA389DD2CD4F364C9"/>
    <w:rsid w:val="00FC1623"/>
  </w:style>
  <w:style w:type="paragraph" w:customStyle="1" w:styleId="AB8CAADE56B246A9A620A35A0E9F49C1">
    <w:name w:val="AB8CAADE56B246A9A620A35A0E9F49C1"/>
    <w:rsid w:val="00FC1623"/>
  </w:style>
  <w:style w:type="paragraph" w:customStyle="1" w:styleId="2416C1E5E09143E692A880C78E49C613">
    <w:name w:val="2416C1E5E09143E692A880C78E49C613"/>
    <w:rsid w:val="00FC1623"/>
  </w:style>
  <w:style w:type="paragraph" w:customStyle="1" w:styleId="0E60651E579D4357B2D17E6FDDA26D4F">
    <w:name w:val="0E60651E579D4357B2D17E6FDDA26D4F"/>
    <w:rsid w:val="00FC1623"/>
  </w:style>
  <w:style w:type="paragraph" w:customStyle="1" w:styleId="9987B387DE30437EA3E01FD253547324">
    <w:name w:val="9987B387DE30437EA3E01FD253547324"/>
    <w:rsid w:val="00FC1623"/>
  </w:style>
  <w:style w:type="paragraph" w:customStyle="1" w:styleId="BBE2C5995ABD450DA39E5E9C7738F9A6">
    <w:name w:val="BBE2C5995ABD450DA39E5E9C7738F9A6"/>
    <w:rsid w:val="00FC1623"/>
  </w:style>
  <w:style w:type="paragraph" w:customStyle="1" w:styleId="F4B7C4D2A5EC42439A79FF4DDFC5A9DF">
    <w:name w:val="F4B7C4D2A5EC42439A79FF4DDFC5A9DF"/>
    <w:rsid w:val="00FC1623"/>
  </w:style>
  <w:style w:type="paragraph" w:customStyle="1" w:styleId="019B3779472B45FBAFFF4AD7F871D286">
    <w:name w:val="019B3779472B45FBAFFF4AD7F871D286"/>
    <w:rsid w:val="00FC1623"/>
  </w:style>
  <w:style w:type="paragraph" w:customStyle="1" w:styleId="7993350B582644DEBEA7D69CCB6ADB95">
    <w:name w:val="7993350B582644DEBEA7D69CCB6ADB95"/>
    <w:rsid w:val="00FC1623"/>
  </w:style>
  <w:style w:type="paragraph" w:customStyle="1" w:styleId="5237A33C6FFA4172A652689727A4A6E0">
    <w:name w:val="5237A33C6FFA4172A652689727A4A6E0"/>
    <w:rsid w:val="00FC1623"/>
  </w:style>
  <w:style w:type="paragraph" w:customStyle="1" w:styleId="9341BA8A00BA4760B93FFED432B4EDD4">
    <w:name w:val="9341BA8A00BA4760B93FFED432B4EDD4"/>
    <w:rsid w:val="00FC1623"/>
  </w:style>
  <w:style w:type="paragraph" w:customStyle="1" w:styleId="8D3CE1C7E16E4B59876E97B97506F886">
    <w:name w:val="8D3CE1C7E16E4B59876E97B97506F886"/>
    <w:rsid w:val="00FC1623"/>
  </w:style>
  <w:style w:type="paragraph" w:customStyle="1" w:styleId="DDC9A6A39114435F95BD999204D6038B">
    <w:name w:val="DDC9A6A39114435F95BD999204D6038B"/>
    <w:rsid w:val="00FC1623"/>
  </w:style>
  <w:style w:type="paragraph" w:customStyle="1" w:styleId="4386A0DE0DE54FF6B473994DFEDB0695">
    <w:name w:val="4386A0DE0DE54FF6B473994DFEDB0695"/>
    <w:rsid w:val="00FC1623"/>
  </w:style>
  <w:style w:type="paragraph" w:customStyle="1" w:styleId="08B594D6290D4FD1BEB4BCEF46FE66A0">
    <w:name w:val="08B594D6290D4FD1BEB4BCEF46FE66A0"/>
    <w:rsid w:val="00FC1623"/>
  </w:style>
  <w:style w:type="paragraph" w:customStyle="1" w:styleId="DAA3CCAA2A9A45DABBD9403A721715D8">
    <w:name w:val="DAA3CCAA2A9A45DABBD9403A721715D8"/>
    <w:rsid w:val="00FC1623"/>
  </w:style>
  <w:style w:type="paragraph" w:customStyle="1" w:styleId="0AF2CCF61CEA4F5392846171D5E4D3E1">
    <w:name w:val="0AF2CCF61CEA4F5392846171D5E4D3E1"/>
    <w:rsid w:val="00FC1623"/>
  </w:style>
  <w:style w:type="paragraph" w:customStyle="1" w:styleId="190AD8A2C9DE4F20ADAAA3C3AA52F66A">
    <w:name w:val="190AD8A2C9DE4F20ADAAA3C3AA52F66A"/>
    <w:rsid w:val="00FC1623"/>
  </w:style>
  <w:style w:type="paragraph" w:customStyle="1" w:styleId="1FDF984CC0914CB2B30B4A9C06214653">
    <w:name w:val="1FDF984CC0914CB2B30B4A9C06214653"/>
    <w:rsid w:val="00FC1623"/>
  </w:style>
  <w:style w:type="paragraph" w:customStyle="1" w:styleId="0EB3B89F248146BC850E3C8978589A38">
    <w:name w:val="0EB3B89F248146BC850E3C8978589A38"/>
    <w:rsid w:val="00FC1623"/>
  </w:style>
  <w:style w:type="paragraph" w:customStyle="1" w:styleId="8543597B471344E1947F0A749E8CFD96">
    <w:name w:val="8543597B471344E1947F0A749E8CFD96"/>
    <w:rsid w:val="00FC1623"/>
  </w:style>
  <w:style w:type="paragraph" w:customStyle="1" w:styleId="470496F3983E4AE5B5907664B93A4E1D">
    <w:name w:val="470496F3983E4AE5B5907664B93A4E1D"/>
    <w:rsid w:val="00FC1623"/>
  </w:style>
  <w:style w:type="paragraph" w:customStyle="1" w:styleId="24B80C6B21094A8EAF2D61D47329FB71">
    <w:name w:val="24B80C6B21094A8EAF2D61D47329FB71"/>
    <w:rsid w:val="00FC1623"/>
  </w:style>
  <w:style w:type="paragraph" w:customStyle="1" w:styleId="D82FCD9B86454A6BA775A935D27984A0">
    <w:name w:val="D82FCD9B86454A6BA775A935D27984A0"/>
    <w:rsid w:val="00FC1623"/>
  </w:style>
  <w:style w:type="paragraph" w:customStyle="1" w:styleId="A75A253AFC1F4CFE8F72848A1EDD8D53">
    <w:name w:val="A75A253AFC1F4CFE8F72848A1EDD8D53"/>
    <w:rsid w:val="00FC1623"/>
  </w:style>
  <w:style w:type="paragraph" w:customStyle="1" w:styleId="3710B3E4293D428396D89F16942968DB">
    <w:name w:val="3710B3E4293D428396D89F16942968DB"/>
    <w:rsid w:val="00FC1623"/>
  </w:style>
  <w:style w:type="paragraph" w:customStyle="1" w:styleId="A0258A30B6344CB2A8C120331B208D67">
    <w:name w:val="A0258A30B6344CB2A8C120331B208D67"/>
    <w:rsid w:val="00FC1623"/>
  </w:style>
  <w:style w:type="paragraph" w:customStyle="1" w:styleId="D7A1C59CA86C4684AB81C717EBB9BE04">
    <w:name w:val="D7A1C59CA86C4684AB81C717EBB9BE04"/>
    <w:rsid w:val="00FC1623"/>
  </w:style>
  <w:style w:type="paragraph" w:customStyle="1" w:styleId="DB8F829CD5324CD8B5F6C2E64E30D1DF">
    <w:name w:val="DB8F829CD5324CD8B5F6C2E64E30D1DF"/>
    <w:rsid w:val="00FC1623"/>
  </w:style>
  <w:style w:type="paragraph" w:customStyle="1" w:styleId="338908C8BB86439CAD5977870ED49FF2">
    <w:name w:val="338908C8BB86439CAD5977870ED49FF2"/>
    <w:rsid w:val="00FC1623"/>
  </w:style>
  <w:style w:type="paragraph" w:customStyle="1" w:styleId="64FDE0A2EF394B83AC88578492323CA4">
    <w:name w:val="64FDE0A2EF394B83AC88578492323CA4"/>
    <w:rsid w:val="00FC1623"/>
  </w:style>
  <w:style w:type="paragraph" w:customStyle="1" w:styleId="8CD2B5F0350E4FC58DC592C3A80B4AB1">
    <w:name w:val="8CD2B5F0350E4FC58DC592C3A80B4AB1"/>
    <w:rsid w:val="00FC1623"/>
  </w:style>
  <w:style w:type="paragraph" w:customStyle="1" w:styleId="639FE0907B9E4303AAC4C7B08827BA00">
    <w:name w:val="639FE0907B9E4303AAC4C7B08827BA00"/>
    <w:rsid w:val="00FC1623"/>
  </w:style>
  <w:style w:type="paragraph" w:customStyle="1" w:styleId="0A21F1BF83B54C6390616D9BF56036ED">
    <w:name w:val="0A21F1BF83B54C6390616D9BF56036ED"/>
    <w:rsid w:val="00FC1623"/>
  </w:style>
  <w:style w:type="paragraph" w:customStyle="1" w:styleId="B9A9BFFDD8E94B40A111463EE5037821">
    <w:name w:val="B9A9BFFDD8E94B40A111463EE5037821"/>
    <w:rsid w:val="00FC1623"/>
  </w:style>
  <w:style w:type="paragraph" w:customStyle="1" w:styleId="6246F43E8CF049059CA6BC17F06742F6">
    <w:name w:val="6246F43E8CF049059CA6BC17F06742F6"/>
    <w:rsid w:val="00FC1623"/>
  </w:style>
  <w:style w:type="paragraph" w:customStyle="1" w:styleId="12B0BA71EF624C7AB83AEEAD98077E92">
    <w:name w:val="12B0BA71EF624C7AB83AEEAD98077E92"/>
    <w:rsid w:val="00FC1623"/>
  </w:style>
  <w:style w:type="paragraph" w:customStyle="1" w:styleId="CD393E6F8EBF477B89912891AF4AC74A">
    <w:name w:val="CD393E6F8EBF477B89912891AF4AC74A"/>
    <w:rsid w:val="00FC1623"/>
  </w:style>
  <w:style w:type="paragraph" w:customStyle="1" w:styleId="9403246594A84A7789D60B855EF66FBB">
    <w:name w:val="9403246594A84A7789D60B855EF66FBB"/>
    <w:rsid w:val="00FC1623"/>
  </w:style>
  <w:style w:type="paragraph" w:customStyle="1" w:styleId="BB2F758C9F8A471AB9FC797F11E71D13">
    <w:name w:val="BB2F758C9F8A471AB9FC797F11E71D13"/>
    <w:rsid w:val="00FC1623"/>
  </w:style>
  <w:style w:type="paragraph" w:customStyle="1" w:styleId="3BA1BD61608A41969421C45F35032966">
    <w:name w:val="3BA1BD61608A41969421C45F35032966"/>
    <w:rsid w:val="00FC1623"/>
  </w:style>
  <w:style w:type="paragraph" w:customStyle="1" w:styleId="E203F728FC2C412A87109D1DF4CC04D6">
    <w:name w:val="E203F728FC2C412A87109D1DF4CC04D6"/>
    <w:rsid w:val="00FC1623"/>
  </w:style>
  <w:style w:type="paragraph" w:customStyle="1" w:styleId="D893F04FB114496382F6A9328E3A88C3">
    <w:name w:val="D893F04FB114496382F6A9328E3A88C3"/>
    <w:rsid w:val="00FC1623"/>
  </w:style>
  <w:style w:type="paragraph" w:customStyle="1" w:styleId="6D2B1AFF49A04BC1BF3CA49AD49EFFB3">
    <w:name w:val="6D2B1AFF49A04BC1BF3CA49AD49EFFB3"/>
    <w:rsid w:val="00FC1623"/>
  </w:style>
  <w:style w:type="paragraph" w:customStyle="1" w:styleId="C774FB492E674C1EACCFA8DE899FDDFB">
    <w:name w:val="C774FB492E674C1EACCFA8DE899FDDFB"/>
    <w:rsid w:val="00FC1623"/>
  </w:style>
  <w:style w:type="paragraph" w:customStyle="1" w:styleId="876561570704493890E80DCF9D2A75AD">
    <w:name w:val="876561570704493890E80DCF9D2A75AD"/>
    <w:rsid w:val="00FC1623"/>
  </w:style>
  <w:style w:type="paragraph" w:customStyle="1" w:styleId="4D4D825CF2FA4D15BCECD358A3B4B2CD">
    <w:name w:val="4D4D825CF2FA4D15BCECD358A3B4B2CD"/>
    <w:rsid w:val="00FC1623"/>
  </w:style>
  <w:style w:type="paragraph" w:customStyle="1" w:styleId="F326E50AE77F4A03AE1232220F6DF0C0">
    <w:name w:val="F326E50AE77F4A03AE1232220F6DF0C0"/>
    <w:rsid w:val="00FC1623"/>
  </w:style>
  <w:style w:type="paragraph" w:customStyle="1" w:styleId="E949E1A1379046968449E2D81C4A5986">
    <w:name w:val="E949E1A1379046968449E2D81C4A5986"/>
    <w:rsid w:val="00FC1623"/>
  </w:style>
  <w:style w:type="paragraph" w:customStyle="1" w:styleId="9323596D70474BAEB52E6EF403DBF2B5">
    <w:name w:val="9323596D70474BAEB52E6EF403DBF2B5"/>
    <w:rsid w:val="00FC1623"/>
  </w:style>
  <w:style w:type="paragraph" w:customStyle="1" w:styleId="ED0FED7FADA1447382AA4A6C5B885BEC">
    <w:name w:val="ED0FED7FADA1447382AA4A6C5B885BEC"/>
    <w:rsid w:val="00FC1623"/>
  </w:style>
  <w:style w:type="paragraph" w:customStyle="1" w:styleId="0A410753CD484023A30381219C4A01BC">
    <w:name w:val="0A410753CD484023A30381219C4A01BC"/>
    <w:rsid w:val="00FC1623"/>
  </w:style>
  <w:style w:type="paragraph" w:customStyle="1" w:styleId="D4E9EC79F1E34A55936767D2E42584CD">
    <w:name w:val="D4E9EC79F1E34A55936767D2E42584CD"/>
    <w:rsid w:val="00FC1623"/>
  </w:style>
  <w:style w:type="paragraph" w:customStyle="1" w:styleId="8FD2891B7ABE4E65ADB27F03D47EBBFE">
    <w:name w:val="8FD2891B7ABE4E65ADB27F03D47EBBFE"/>
    <w:rsid w:val="00FC1623"/>
  </w:style>
  <w:style w:type="paragraph" w:customStyle="1" w:styleId="C458DEC99133460B9159C31D681695CF">
    <w:name w:val="C458DEC99133460B9159C31D681695CF"/>
    <w:rsid w:val="00FC1623"/>
  </w:style>
  <w:style w:type="paragraph" w:customStyle="1" w:styleId="3B96848E06BB434088129975BEDCE567">
    <w:name w:val="3B96848E06BB434088129975BEDCE567"/>
    <w:rsid w:val="00FC1623"/>
  </w:style>
  <w:style w:type="paragraph" w:customStyle="1" w:styleId="DF7817EEC7804E30BE30EF6EE61457DA">
    <w:name w:val="DF7817EEC7804E30BE30EF6EE61457DA"/>
    <w:rsid w:val="00FC1623"/>
  </w:style>
  <w:style w:type="paragraph" w:customStyle="1" w:styleId="0322E136D3D948339195F7BB90767FEA">
    <w:name w:val="0322E136D3D948339195F7BB90767FEA"/>
    <w:rsid w:val="00FC1623"/>
  </w:style>
  <w:style w:type="paragraph" w:customStyle="1" w:styleId="9C57FF5BF81D426A9605FD8E4BAF59BC">
    <w:name w:val="9C57FF5BF81D426A9605FD8E4BAF59BC"/>
    <w:rsid w:val="00FC1623"/>
  </w:style>
  <w:style w:type="paragraph" w:customStyle="1" w:styleId="6B4EFBEE44654900B09F7E3E6BA90F6F">
    <w:name w:val="6B4EFBEE44654900B09F7E3E6BA90F6F"/>
    <w:rsid w:val="00FC1623"/>
  </w:style>
  <w:style w:type="paragraph" w:customStyle="1" w:styleId="8179D05B6CCB431B818B9FD11753229E">
    <w:name w:val="8179D05B6CCB431B818B9FD11753229E"/>
    <w:rsid w:val="00FC1623"/>
  </w:style>
  <w:style w:type="paragraph" w:customStyle="1" w:styleId="721C479331704274A959A2922F67C15D">
    <w:name w:val="721C479331704274A959A2922F67C15D"/>
    <w:rsid w:val="00FC1623"/>
  </w:style>
  <w:style w:type="paragraph" w:customStyle="1" w:styleId="B8F663D73B84469C8793E5B5FE1A9740">
    <w:name w:val="B8F663D73B84469C8793E5B5FE1A9740"/>
    <w:rsid w:val="00FC1623"/>
  </w:style>
  <w:style w:type="paragraph" w:customStyle="1" w:styleId="17BBEF1182E448389A60AB6BE49E7654">
    <w:name w:val="17BBEF1182E448389A60AB6BE49E7654"/>
    <w:rsid w:val="00FC1623"/>
  </w:style>
  <w:style w:type="paragraph" w:customStyle="1" w:styleId="61498DF02E1D4612B60262CEDDA1D1AC">
    <w:name w:val="61498DF02E1D4612B60262CEDDA1D1AC"/>
    <w:rsid w:val="00FC1623"/>
  </w:style>
  <w:style w:type="paragraph" w:customStyle="1" w:styleId="6076C101F3A6450DBD43AD53523324E1">
    <w:name w:val="6076C101F3A6450DBD43AD53523324E1"/>
    <w:rsid w:val="00FC1623"/>
  </w:style>
  <w:style w:type="paragraph" w:customStyle="1" w:styleId="A392AB74FAEC4E71B5A3F016F5975060">
    <w:name w:val="A392AB74FAEC4E71B5A3F016F5975060"/>
    <w:rsid w:val="00FC1623"/>
  </w:style>
  <w:style w:type="paragraph" w:customStyle="1" w:styleId="5009E3A048474DEEB5D39E4ED30FC84A">
    <w:name w:val="5009E3A048474DEEB5D39E4ED30FC84A"/>
    <w:rsid w:val="00FC1623"/>
  </w:style>
  <w:style w:type="paragraph" w:customStyle="1" w:styleId="C09ADF3D2C3647CCA7354CFF21B984A6">
    <w:name w:val="C09ADF3D2C3647CCA7354CFF21B984A6"/>
    <w:rsid w:val="00FC1623"/>
  </w:style>
  <w:style w:type="paragraph" w:customStyle="1" w:styleId="2B7377F8FDF64DFB827B294146EA64D5">
    <w:name w:val="2B7377F8FDF64DFB827B294146EA64D5"/>
    <w:rsid w:val="00FC1623"/>
  </w:style>
  <w:style w:type="paragraph" w:customStyle="1" w:styleId="FCB4EE2712124E95AEFE4A7A72794EB1">
    <w:name w:val="FCB4EE2712124E95AEFE4A7A72794EB1"/>
    <w:rsid w:val="00FC1623"/>
  </w:style>
  <w:style w:type="paragraph" w:customStyle="1" w:styleId="A22D5C0B2D50468B995999328E6DF575">
    <w:name w:val="A22D5C0B2D50468B995999328E6DF575"/>
    <w:rsid w:val="00FC1623"/>
  </w:style>
  <w:style w:type="paragraph" w:customStyle="1" w:styleId="888D61E8328E48A295F198999B530925">
    <w:name w:val="888D61E8328E48A295F198999B530925"/>
    <w:rsid w:val="00FC1623"/>
  </w:style>
  <w:style w:type="paragraph" w:customStyle="1" w:styleId="931BE38183B2468990BF9794FC4E97C4">
    <w:name w:val="931BE38183B2468990BF9794FC4E97C4"/>
    <w:rsid w:val="00FC1623"/>
  </w:style>
  <w:style w:type="paragraph" w:customStyle="1" w:styleId="AE1468159F594625BC550FC112DEAB7D">
    <w:name w:val="AE1468159F594625BC550FC112DEAB7D"/>
    <w:rsid w:val="00FC1623"/>
  </w:style>
  <w:style w:type="paragraph" w:customStyle="1" w:styleId="E5B92F5CFDDB4F468AB0385C18188613">
    <w:name w:val="E5B92F5CFDDB4F468AB0385C18188613"/>
    <w:rsid w:val="00FC1623"/>
  </w:style>
  <w:style w:type="paragraph" w:customStyle="1" w:styleId="8856B61C45014970A93B37C4E41F23FD">
    <w:name w:val="8856B61C45014970A93B37C4E41F23FD"/>
    <w:rsid w:val="00FC1623"/>
  </w:style>
  <w:style w:type="paragraph" w:customStyle="1" w:styleId="E28EA88ADCD94EBF9BCA786684B235E6">
    <w:name w:val="E28EA88ADCD94EBF9BCA786684B235E6"/>
    <w:rsid w:val="00FC1623"/>
  </w:style>
  <w:style w:type="paragraph" w:customStyle="1" w:styleId="76F56E1B51D445009553236BBA740BE0">
    <w:name w:val="76F56E1B51D445009553236BBA740BE0"/>
    <w:rsid w:val="00FC1623"/>
  </w:style>
  <w:style w:type="paragraph" w:customStyle="1" w:styleId="DD1EBBF734E340C3B93712DEED536F77">
    <w:name w:val="DD1EBBF734E340C3B93712DEED536F77"/>
    <w:rsid w:val="00FC1623"/>
  </w:style>
  <w:style w:type="paragraph" w:customStyle="1" w:styleId="D0B54A8BB88A404CBBD2ED6A612FB30A">
    <w:name w:val="D0B54A8BB88A404CBBD2ED6A612FB30A"/>
    <w:rsid w:val="00FC1623"/>
  </w:style>
  <w:style w:type="paragraph" w:customStyle="1" w:styleId="4D8DAD2AE39B4183BD652CD6BB5D85D5">
    <w:name w:val="4D8DAD2AE39B4183BD652CD6BB5D85D5"/>
    <w:rsid w:val="00FC1623"/>
  </w:style>
  <w:style w:type="paragraph" w:customStyle="1" w:styleId="1471237028514CACBDC45002C248F0AC">
    <w:name w:val="1471237028514CACBDC45002C248F0AC"/>
    <w:rsid w:val="00FC1623"/>
  </w:style>
  <w:style w:type="paragraph" w:customStyle="1" w:styleId="7E7AC9D116774C6DBD95695A01BA6745">
    <w:name w:val="7E7AC9D116774C6DBD95695A01BA6745"/>
    <w:rsid w:val="00FC1623"/>
  </w:style>
  <w:style w:type="paragraph" w:customStyle="1" w:styleId="58B66766C4044BD5947CC49A85E29E31">
    <w:name w:val="58B66766C4044BD5947CC49A85E29E31"/>
    <w:rsid w:val="00FC1623"/>
  </w:style>
  <w:style w:type="paragraph" w:customStyle="1" w:styleId="818F695060534879BA9A94CB6B264BE9">
    <w:name w:val="818F695060534879BA9A94CB6B264BE9"/>
    <w:rsid w:val="00FC1623"/>
  </w:style>
  <w:style w:type="paragraph" w:customStyle="1" w:styleId="664573E220B04A2AB0C5C8916334C77D">
    <w:name w:val="664573E220B04A2AB0C5C8916334C77D"/>
    <w:rsid w:val="00FC1623"/>
  </w:style>
  <w:style w:type="paragraph" w:customStyle="1" w:styleId="BA86EA94BA674DD7989EEE03112B40B8">
    <w:name w:val="BA86EA94BA674DD7989EEE03112B40B8"/>
    <w:rsid w:val="00FC1623"/>
  </w:style>
  <w:style w:type="paragraph" w:customStyle="1" w:styleId="310E90BC87654CE18217C484A5540697">
    <w:name w:val="310E90BC87654CE18217C484A5540697"/>
    <w:rsid w:val="00FC1623"/>
  </w:style>
  <w:style w:type="paragraph" w:customStyle="1" w:styleId="A5A5B6C59A184C5BAC4243285CD29B03">
    <w:name w:val="A5A5B6C59A184C5BAC4243285CD29B03"/>
    <w:rsid w:val="00FC1623"/>
  </w:style>
  <w:style w:type="paragraph" w:customStyle="1" w:styleId="02ECB12830DB4202AF8104FF47AE6FF9">
    <w:name w:val="02ECB12830DB4202AF8104FF47AE6FF9"/>
    <w:rsid w:val="00FC1623"/>
  </w:style>
  <w:style w:type="paragraph" w:customStyle="1" w:styleId="6B05F859669C4E61B27E2FA8DC85CFBF">
    <w:name w:val="6B05F859669C4E61B27E2FA8DC85CFBF"/>
    <w:rsid w:val="00FC1623"/>
  </w:style>
  <w:style w:type="paragraph" w:customStyle="1" w:styleId="05E7695D257E43BABC95A96D0EA4B508">
    <w:name w:val="05E7695D257E43BABC95A96D0EA4B508"/>
    <w:rsid w:val="00FC1623"/>
  </w:style>
  <w:style w:type="paragraph" w:customStyle="1" w:styleId="11FF086A55D3489FA2970231C4C10245">
    <w:name w:val="11FF086A55D3489FA2970231C4C10245"/>
    <w:rsid w:val="00FC1623"/>
  </w:style>
  <w:style w:type="paragraph" w:customStyle="1" w:styleId="39D19B6152374BCCBD5918D04D9EB132">
    <w:name w:val="39D19B6152374BCCBD5918D04D9EB132"/>
    <w:rsid w:val="00FC1623"/>
  </w:style>
  <w:style w:type="paragraph" w:customStyle="1" w:styleId="BB67EEAB57AD47F39E6A47411E656BBF">
    <w:name w:val="BB67EEAB57AD47F39E6A47411E656BBF"/>
    <w:rsid w:val="00FC1623"/>
  </w:style>
  <w:style w:type="paragraph" w:customStyle="1" w:styleId="FA9DB26E5AD94E6BB6FC4FCCC9183896">
    <w:name w:val="FA9DB26E5AD94E6BB6FC4FCCC9183896"/>
    <w:rsid w:val="00FC1623"/>
  </w:style>
  <w:style w:type="paragraph" w:customStyle="1" w:styleId="00F647E84CAB4720AE74640B62F1669A">
    <w:name w:val="00F647E84CAB4720AE74640B62F1669A"/>
    <w:rsid w:val="00FC1623"/>
  </w:style>
  <w:style w:type="paragraph" w:customStyle="1" w:styleId="C18CE558C0F54AD49BA0554F25B798A7">
    <w:name w:val="C18CE558C0F54AD49BA0554F25B798A7"/>
    <w:rsid w:val="00FC1623"/>
  </w:style>
  <w:style w:type="paragraph" w:customStyle="1" w:styleId="6E74A55D20E44064A78350429D12D73C">
    <w:name w:val="6E74A55D20E44064A78350429D12D73C"/>
    <w:rsid w:val="00FC1623"/>
  </w:style>
  <w:style w:type="paragraph" w:customStyle="1" w:styleId="CAB2BE8A8AD24A969CCFBE4835399178">
    <w:name w:val="CAB2BE8A8AD24A969CCFBE4835399178"/>
    <w:rsid w:val="00FC1623"/>
  </w:style>
  <w:style w:type="paragraph" w:customStyle="1" w:styleId="D031B4B6F34B457FA4FA0A729B21E362">
    <w:name w:val="D031B4B6F34B457FA4FA0A729B21E362"/>
    <w:rsid w:val="00FC1623"/>
  </w:style>
  <w:style w:type="paragraph" w:customStyle="1" w:styleId="4220C54502A643D98B4F7FF8D08DB483">
    <w:name w:val="4220C54502A643D98B4F7FF8D08DB483"/>
    <w:rsid w:val="00FC1623"/>
  </w:style>
  <w:style w:type="paragraph" w:customStyle="1" w:styleId="17456A03788E4F239472901E23134D87">
    <w:name w:val="17456A03788E4F239472901E23134D87"/>
    <w:rsid w:val="00FC1623"/>
  </w:style>
  <w:style w:type="paragraph" w:customStyle="1" w:styleId="9F748A9770EA45C59D7E2ABFB895D412">
    <w:name w:val="9F748A9770EA45C59D7E2ABFB895D412"/>
    <w:rsid w:val="00FC1623"/>
  </w:style>
  <w:style w:type="paragraph" w:customStyle="1" w:styleId="5311BCD614DF4FE1B01290B20F916C91">
    <w:name w:val="5311BCD614DF4FE1B01290B20F916C91"/>
    <w:rsid w:val="00FC1623"/>
  </w:style>
  <w:style w:type="paragraph" w:customStyle="1" w:styleId="AAF2842BC61A443CA205C0D7F16DD1ED">
    <w:name w:val="AAF2842BC61A443CA205C0D7F16DD1ED"/>
    <w:rsid w:val="00FC1623"/>
  </w:style>
  <w:style w:type="paragraph" w:customStyle="1" w:styleId="D9DDD5BAE76F454BB8F23BFAC60F6DD0">
    <w:name w:val="D9DDD5BAE76F454BB8F23BFAC60F6DD0"/>
    <w:rsid w:val="00FC1623"/>
  </w:style>
  <w:style w:type="paragraph" w:customStyle="1" w:styleId="815C74CA54ED4ED6A55148562BB54BCF">
    <w:name w:val="815C74CA54ED4ED6A55148562BB54BCF"/>
    <w:rsid w:val="00FC1623"/>
  </w:style>
  <w:style w:type="paragraph" w:customStyle="1" w:styleId="1CEBCC75A139456BB6BD0B3FED6CDBDB">
    <w:name w:val="1CEBCC75A139456BB6BD0B3FED6CDBDB"/>
    <w:rsid w:val="00FC1623"/>
  </w:style>
  <w:style w:type="paragraph" w:customStyle="1" w:styleId="2ADBE13B1A1841FE989376F2AED690E2">
    <w:name w:val="2ADBE13B1A1841FE989376F2AED690E2"/>
    <w:rsid w:val="00FC1623"/>
  </w:style>
  <w:style w:type="paragraph" w:customStyle="1" w:styleId="1D73E7E462EA409F8FEEA642EEC7DF36">
    <w:name w:val="1D73E7E462EA409F8FEEA642EEC7DF36"/>
    <w:rsid w:val="00FC1623"/>
  </w:style>
  <w:style w:type="paragraph" w:customStyle="1" w:styleId="C34F5816E7D5445FB6DDC0AAD075AF30">
    <w:name w:val="C34F5816E7D5445FB6DDC0AAD075AF30"/>
    <w:rsid w:val="00FC1623"/>
  </w:style>
  <w:style w:type="paragraph" w:customStyle="1" w:styleId="420D9346D7A44305A39F4EA64B7A588D">
    <w:name w:val="420D9346D7A44305A39F4EA64B7A588D"/>
    <w:rsid w:val="00FC1623"/>
  </w:style>
  <w:style w:type="paragraph" w:customStyle="1" w:styleId="FEE5C68665D342CF81F6E33DFC918B4B">
    <w:name w:val="FEE5C68665D342CF81F6E33DFC918B4B"/>
    <w:rsid w:val="00FC1623"/>
  </w:style>
  <w:style w:type="paragraph" w:customStyle="1" w:styleId="0863047719FD4E59A22E6B824CF0D7EB">
    <w:name w:val="0863047719FD4E59A22E6B824CF0D7EB"/>
    <w:rsid w:val="00FC1623"/>
  </w:style>
  <w:style w:type="paragraph" w:customStyle="1" w:styleId="FDFAB5EC8F8F4CDA8F3A3CB1E34A9650">
    <w:name w:val="FDFAB5EC8F8F4CDA8F3A3CB1E34A9650"/>
    <w:rsid w:val="00FC1623"/>
  </w:style>
  <w:style w:type="paragraph" w:customStyle="1" w:styleId="B488F7BBFCB94368AFB972E29CBCF385">
    <w:name w:val="B488F7BBFCB94368AFB972E29CBCF385"/>
    <w:rsid w:val="00FC1623"/>
  </w:style>
  <w:style w:type="paragraph" w:customStyle="1" w:styleId="E94FD7BA21084E36B220B5BB5F87CB85">
    <w:name w:val="E94FD7BA21084E36B220B5BB5F87CB85"/>
    <w:rsid w:val="00FC1623"/>
  </w:style>
  <w:style w:type="paragraph" w:customStyle="1" w:styleId="18446D11C85E4625A569773BE34B5BD5">
    <w:name w:val="18446D11C85E4625A569773BE34B5BD5"/>
    <w:rsid w:val="00FC1623"/>
  </w:style>
  <w:style w:type="paragraph" w:customStyle="1" w:styleId="A88C503249114E8082917CC17995E152">
    <w:name w:val="A88C503249114E8082917CC17995E152"/>
    <w:rsid w:val="00FC1623"/>
  </w:style>
  <w:style w:type="paragraph" w:customStyle="1" w:styleId="B88F7950A4EA4DC28FCDF9FD1CF27121">
    <w:name w:val="B88F7950A4EA4DC28FCDF9FD1CF27121"/>
    <w:rsid w:val="00FC1623"/>
  </w:style>
  <w:style w:type="paragraph" w:customStyle="1" w:styleId="DE50E92E661E406CAE1B4D96A98216D2">
    <w:name w:val="DE50E92E661E406CAE1B4D96A98216D2"/>
    <w:rsid w:val="00FC1623"/>
  </w:style>
  <w:style w:type="paragraph" w:customStyle="1" w:styleId="5B9CB8EDA30F473E947F7599AAE7CBE6">
    <w:name w:val="5B9CB8EDA30F473E947F7599AAE7CBE6"/>
    <w:rsid w:val="009806BD"/>
  </w:style>
  <w:style w:type="paragraph" w:customStyle="1" w:styleId="81265801232A4E6BA3CD9AF7AED5D9FE">
    <w:name w:val="81265801232A4E6BA3CD9AF7AED5D9FE"/>
    <w:rsid w:val="009806BD"/>
  </w:style>
  <w:style w:type="paragraph" w:customStyle="1" w:styleId="1A14E296771C4F22BFE7FC58233AA2A6">
    <w:name w:val="1A14E296771C4F22BFE7FC58233AA2A6"/>
    <w:rsid w:val="009806BD"/>
  </w:style>
  <w:style w:type="paragraph" w:customStyle="1" w:styleId="E17B88D6A0D142C590A52F14C480150A">
    <w:name w:val="E17B88D6A0D142C590A52F14C480150A"/>
    <w:rsid w:val="009806BD"/>
  </w:style>
  <w:style w:type="paragraph" w:customStyle="1" w:styleId="1671E9120DA44484B2A24EC8BB679457">
    <w:name w:val="1671E9120DA44484B2A24EC8BB679457"/>
    <w:rsid w:val="009806BD"/>
  </w:style>
  <w:style w:type="paragraph" w:customStyle="1" w:styleId="AA43811C18F94D71871A387EFA1C924A">
    <w:name w:val="AA43811C18F94D71871A387EFA1C924A"/>
    <w:rsid w:val="009806BD"/>
  </w:style>
  <w:style w:type="paragraph" w:customStyle="1" w:styleId="49441EBC9AD6447BBA16EA9A7681DDD3">
    <w:name w:val="49441EBC9AD6447BBA16EA9A7681DDD3"/>
    <w:rsid w:val="009806BD"/>
  </w:style>
  <w:style w:type="paragraph" w:customStyle="1" w:styleId="5353986134784A96B9B110482ABA95A6">
    <w:name w:val="5353986134784A96B9B110482ABA95A6"/>
    <w:rsid w:val="009806BD"/>
  </w:style>
  <w:style w:type="paragraph" w:customStyle="1" w:styleId="84B745CD94904CE0AE738B676FFD9396">
    <w:name w:val="84B745CD94904CE0AE738B676FFD9396"/>
    <w:rsid w:val="009806BD"/>
  </w:style>
  <w:style w:type="paragraph" w:customStyle="1" w:styleId="75818D9A5F6445C19F50A412462D261F">
    <w:name w:val="75818D9A5F6445C19F50A412462D261F"/>
    <w:rsid w:val="009806BD"/>
  </w:style>
  <w:style w:type="paragraph" w:customStyle="1" w:styleId="E3428DBF330C45D099EB68085B722313">
    <w:name w:val="E3428DBF330C45D099EB68085B722313"/>
    <w:rsid w:val="009806BD"/>
  </w:style>
  <w:style w:type="paragraph" w:customStyle="1" w:styleId="DE1F9E53B93346F4BF3AE64646F9345E">
    <w:name w:val="DE1F9E53B93346F4BF3AE64646F9345E"/>
    <w:rsid w:val="009806BD"/>
  </w:style>
  <w:style w:type="paragraph" w:customStyle="1" w:styleId="C622D6FD42E54BF6B498AA4DCAADBD8C">
    <w:name w:val="C622D6FD42E54BF6B498AA4DCAADBD8C"/>
    <w:rsid w:val="009806BD"/>
  </w:style>
  <w:style w:type="paragraph" w:customStyle="1" w:styleId="1AB57A912AE54C268867FCB6690944B0">
    <w:name w:val="1AB57A912AE54C268867FCB6690944B0"/>
    <w:rsid w:val="009806BD"/>
  </w:style>
  <w:style w:type="paragraph" w:customStyle="1" w:styleId="07B732D356E0428ABC415A03D3119249">
    <w:name w:val="07B732D356E0428ABC415A03D3119249"/>
    <w:rsid w:val="009806BD"/>
  </w:style>
  <w:style w:type="paragraph" w:customStyle="1" w:styleId="5201AAF5BE574C45B48F15C30F098C3C">
    <w:name w:val="5201AAF5BE574C45B48F15C30F098C3C"/>
    <w:rsid w:val="009806BD"/>
  </w:style>
  <w:style w:type="paragraph" w:customStyle="1" w:styleId="5A51AD6099C4459DB9C3DB4C33993531">
    <w:name w:val="5A51AD6099C4459DB9C3DB4C33993531"/>
    <w:rsid w:val="009806BD"/>
  </w:style>
  <w:style w:type="paragraph" w:customStyle="1" w:styleId="D552A671B5474C5380F7CAEDB9395603">
    <w:name w:val="D552A671B5474C5380F7CAEDB9395603"/>
    <w:rsid w:val="009806BD"/>
  </w:style>
  <w:style w:type="paragraph" w:customStyle="1" w:styleId="CB7CB6C9102C40469333C6BA738D715F">
    <w:name w:val="CB7CB6C9102C40469333C6BA738D715F"/>
    <w:rsid w:val="009806BD"/>
  </w:style>
  <w:style w:type="paragraph" w:customStyle="1" w:styleId="6B58AEBEA572443D8D21111B9F8FB3D8">
    <w:name w:val="6B58AEBEA572443D8D21111B9F8FB3D8"/>
    <w:rsid w:val="009806BD"/>
  </w:style>
  <w:style w:type="paragraph" w:customStyle="1" w:styleId="7A31318FFDC94E4E94BD78627FBB671B">
    <w:name w:val="7A31318FFDC94E4E94BD78627FBB671B"/>
    <w:rsid w:val="009806BD"/>
  </w:style>
  <w:style w:type="paragraph" w:customStyle="1" w:styleId="50696E29C89D4DF0A7D1500418DC5A25">
    <w:name w:val="50696E29C89D4DF0A7D1500418DC5A25"/>
    <w:rsid w:val="009806BD"/>
  </w:style>
  <w:style w:type="paragraph" w:customStyle="1" w:styleId="29A67C0A415E40058B635055F2AF171D">
    <w:name w:val="29A67C0A415E40058B635055F2AF171D"/>
    <w:rsid w:val="009806BD"/>
  </w:style>
  <w:style w:type="paragraph" w:customStyle="1" w:styleId="16515281519D4C52A17E27E47EB69D3B">
    <w:name w:val="16515281519D4C52A17E27E47EB69D3B"/>
    <w:rsid w:val="009806BD"/>
  </w:style>
  <w:style w:type="paragraph" w:customStyle="1" w:styleId="BB592743FA764FD69FA6F3315C1ED560">
    <w:name w:val="BB592743FA764FD69FA6F3315C1ED560"/>
    <w:rsid w:val="009806BD"/>
  </w:style>
  <w:style w:type="paragraph" w:customStyle="1" w:styleId="054984A1C688477A889FB89AF1A69D27">
    <w:name w:val="054984A1C688477A889FB89AF1A69D27"/>
    <w:rsid w:val="009806BD"/>
  </w:style>
  <w:style w:type="paragraph" w:customStyle="1" w:styleId="6755755DC3234D19A2C01CA93DB02F87">
    <w:name w:val="6755755DC3234D19A2C01CA93DB02F87"/>
    <w:rsid w:val="009806BD"/>
  </w:style>
  <w:style w:type="paragraph" w:customStyle="1" w:styleId="302CE9C6B69043F187001D92356779D1">
    <w:name w:val="302CE9C6B69043F187001D92356779D1"/>
    <w:rsid w:val="009806BD"/>
  </w:style>
  <w:style w:type="paragraph" w:customStyle="1" w:styleId="F317CA739A64492D8588A515B63BECB4">
    <w:name w:val="F317CA739A64492D8588A515B63BECB4"/>
    <w:rsid w:val="009806BD"/>
  </w:style>
  <w:style w:type="paragraph" w:customStyle="1" w:styleId="F4FAA01AB7E84E76B2E41B76D69144BF">
    <w:name w:val="F4FAA01AB7E84E76B2E41B76D69144BF"/>
    <w:rsid w:val="009806BD"/>
  </w:style>
  <w:style w:type="paragraph" w:customStyle="1" w:styleId="14B539D9299548939CED6CA80D718641">
    <w:name w:val="14B539D9299548939CED6CA80D718641"/>
    <w:rsid w:val="009806BD"/>
  </w:style>
  <w:style w:type="paragraph" w:customStyle="1" w:styleId="62F067F675084DF99641153AE8D7ED61">
    <w:name w:val="62F067F675084DF99641153AE8D7ED61"/>
    <w:rsid w:val="009806BD"/>
  </w:style>
  <w:style w:type="paragraph" w:customStyle="1" w:styleId="0754169E55254ABAB9AD7AC1974511CD">
    <w:name w:val="0754169E55254ABAB9AD7AC1974511CD"/>
    <w:rsid w:val="009806BD"/>
  </w:style>
  <w:style w:type="paragraph" w:customStyle="1" w:styleId="7DF96CE7172A4095AD691A9788D1C2BF">
    <w:name w:val="7DF96CE7172A4095AD691A9788D1C2BF"/>
    <w:rsid w:val="009806BD"/>
  </w:style>
  <w:style w:type="paragraph" w:customStyle="1" w:styleId="C1ADA494911049D69A161D022A7DA53A">
    <w:name w:val="C1ADA494911049D69A161D022A7DA53A"/>
    <w:rsid w:val="009806BD"/>
  </w:style>
  <w:style w:type="paragraph" w:customStyle="1" w:styleId="9F53DB071F884C8DA434BA568907005F">
    <w:name w:val="9F53DB071F884C8DA434BA568907005F"/>
    <w:rsid w:val="009806BD"/>
  </w:style>
  <w:style w:type="paragraph" w:customStyle="1" w:styleId="02BA6E8170874683B661E5884C13F4FF">
    <w:name w:val="02BA6E8170874683B661E5884C13F4FF"/>
    <w:rsid w:val="009806BD"/>
  </w:style>
  <w:style w:type="paragraph" w:customStyle="1" w:styleId="1DF1C645808B4357B2B1D48895E93986">
    <w:name w:val="1DF1C645808B4357B2B1D48895E93986"/>
    <w:rsid w:val="009806BD"/>
  </w:style>
  <w:style w:type="paragraph" w:customStyle="1" w:styleId="4EF41BDD1E5742C3B5D3A48CEE591875">
    <w:name w:val="4EF41BDD1E5742C3B5D3A48CEE591875"/>
    <w:rsid w:val="009806BD"/>
  </w:style>
  <w:style w:type="paragraph" w:customStyle="1" w:styleId="4609F41EA62448729E8DD713EC4DE33A">
    <w:name w:val="4609F41EA62448729E8DD713EC4DE33A"/>
    <w:rsid w:val="009806BD"/>
  </w:style>
  <w:style w:type="paragraph" w:customStyle="1" w:styleId="F328CA7A80A948FC97E17111F4B57D4B">
    <w:name w:val="F328CA7A80A948FC97E17111F4B57D4B"/>
    <w:rsid w:val="009806BD"/>
  </w:style>
  <w:style w:type="paragraph" w:customStyle="1" w:styleId="49FA95CF0A2B41CF998C26F3C138E2F9">
    <w:name w:val="49FA95CF0A2B41CF998C26F3C138E2F9"/>
    <w:rsid w:val="009806BD"/>
  </w:style>
  <w:style w:type="paragraph" w:customStyle="1" w:styleId="B541AD44CAEB4D6E96CC7CF2B222AC80">
    <w:name w:val="B541AD44CAEB4D6E96CC7CF2B222AC80"/>
    <w:rsid w:val="009806BD"/>
  </w:style>
  <w:style w:type="paragraph" w:customStyle="1" w:styleId="7B1BCA4C09B54F4298A5139D796DBF1D">
    <w:name w:val="7B1BCA4C09B54F4298A5139D796DBF1D"/>
    <w:rsid w:val="009806BD"/>
  </w:style>
  <w:style w:type="paragraph" w:customStyle="1" w:styleId="430B9159AD23409C86E95912B550B1EF">
    <w:name w:val="430B9159AD23409C86E95912B550B1EF"/>
    <w:rsid w:val="009806BD"/>
  </w:style>
  <w:style w:type="paragraph" w:customStyle="1" w:styleId="B92D66899DD7452CAAFA36D91449228C">
    <w:name w:val="B92D66899DD7452CAAFA36D91449228C"/>
    <w:rsid w:val="009806BD"/>
  </w:style>
  <w:style w:type="paragraph" w:customStyle="1" w:styleId="66054A73EB9C467B928D922A30269372">
    <w:name w:val="66054A73EB9C467B928D922A30269372"/>
    <w:rsid w:val="009806BD"/>
  </w:style>
  <w:style w:type="paragraph" w:customStyle="1" w:styleId="422EBCA5F5984CBC8348440ABEF8F76E">
    <w:name w:val="422EBCA5F5984CBC8348440ABEF8F76E"/>
    <w:rsid w:val="009806BD"/>
  </w:style>
  <w:style w:type="paragraph" w:customStyle="1" w:styleId="F610E02BD46F4D269C99A99127CB46A8">
    <w:name w:val="F610E02BD46F4D269C99A99127CB46A8"/>
    <w:rsid w:val="009806BD"/>
  </w:style>
  <w:style w:type="paragraph" w:customStyle="1" w:styleId="0FE3280385174EDA8AEE897805FE8F5A">
    <w:name w:val="0FE3280385174EDA8AEE897805FE8F5A"/>
    <w:rsid w:val="009806BD"/>
  </w:style>
  <w:style w:type="paragraph" w:customStyle="1" w:styleId="CD2572602E4B4E91A427C37A1CF9A6F4">
    <w:name w:val="CD2572602E4B4E91A427C37A1CF9A6F4"/>
    <w:rsid w:val="009806BD"/>
  </w:style>
  <w:style w:type="paragraph" w:customStyle="1" w:styleId="D0DCBFB062124A3DAC2676FB156E218C">
    <w:name w:val="D0DCBFB062124A3DAC2676FB156E218C"/>
    <w:rsid w:val="009806BD"/>
  </w:style>
  <w:style w:type="paragraph" w:customStyle="1" w:styleId="C132919F12694E7088F5A93B5D43969E">
    <w:name w:val="C132919F12694E7088F5A93B5D43969E"/>
    <w:rsid w:val="009806BD"/>
  </w:style>
  <w:style w:type="paragraph" w:customStyle="1" w:styleId="BA579291939D4694BFC576253BD61A0C">
    <w:name w:val="BA579291939D4694BFC576253BD61A0C"/>
    <w:rsid w:val="009806BD"/>
  </w:style>
  <w:style w:type="paragraph" w:customStyle="1" w:styleId="AF75417BBF8046E4BD39785DF712DFDB">
    <w:name w:val="AF75417BBF8046E4BD39785DF712DFDB"/>
    <w:rsid w:val="009806BD"/>
  </w:style>
  <w:style w:type="paragraph" w:customStyle="1" w:styleId="2869ED65763A4F19AB01CBB1BE62B4D3">
    <w:name w:val="2869ED65763A4F19AB01CBB1BE62B4D3"/>
    <w:rsid w:val="009806BD"/>
  </w:style>
  <w:style w:type="paragraph" w:customStyle="1" w:styleId="F3645AD18B5947D29A3C30E610B917F2">
    <w:name w:val="F3645AD18B5947D29A3C30E610B917F2"/>
    <w:rsid w:val="009806BD"/>
  </w:style>
  <w:style w:type="paragraph" w:customStyle="1" w:styleId="C6DE10AF097B4C87A597C72F8D50F628">
    <w:name w:val="C6DE10AF097B4C87A597C72F8D50F628"/>
    <w:rsid w:val="009806BD"/>
  </w:style>
  <w:style w:type="paragraph" w:customStyle="1" w:styleId="C2763954F31B482C9131C4A26C5292A0">
    <w:name w:val="C2763954F31B482C9131C4A26C5292A0"/>
    <w:rsid w:val="009806BD"/>
  </w:style>
  <w:style w:type="paragraph" w:customStyle="1" w:styleId="6358084C1B994D38B16DC4AFF66031AB">
    <w:name w:val="6358084C1B994D38B16DC4AFF66031AB"/>
    <w:rsid w:val="009806BD"/>
  </w:style>
  <w:style w:type="paragraph" w:customStyle="1" w:styleId="F018EBD638F848439C637CB611768339">
    <w:name w:val="F018EBD638F848439C637CB611768339"/>
    <w:rsid w:val="009806BD"/>
  </w:style>
  <w:style w:type="paragraph" w:customStyle="1" w:styleId="7541D1C6673D49B9821479965830E1B8">
    <w:name w:val="7541D1C6673D49B9821479965830E1B8"/>
    <w:rsid w:val="009806BD"/>
  </w:style>
  <w:style w:type="paragraph" w:customStyle="1" w:styleId="E594B62B14B14F9F93A4106211AD958C">
    <w:name w:val="E594B62B14B14F9F93A4106211AD958C"/>
    <w:rsid w:val="009806BD"/>
  </w:style>
  <w:style w:type="paragraph" w:customStyle="1" w:styleId="FAC576D11F354CFDB2B110CC36C0FF46">
    <w:name w:val="FAC576D11F354CFDB2B110CC36C0FF46"/>
    <w:rsid w:val="009806BD"/>
  </w:style>
  <w:style w:type="paragraph" w:customStyle="1" w:styleId="C8739D6D3D544FA7A6B8B8E05418C761">
    <w:name w:val="C8739D6D3D544FA7A6B8B8E05418C761"/>
    <w:rsid w:val="009806BD"/>
  </w:style>
  <w:style w:type="paragraph" w:customStyle="1" w:styleId="D15397EC7FAB4E7F8C7171C6FCDD5CEE">
    <w:name w:val="D15397EC7FAB4E7F8C7171C6FCDD5CEE"/>
    <w:rsid w:val="009806BD"/>
  </w:style>
  <w:style w:type="paragraph" w:customStyle="1" w:styleId="17BE35415A3D481289DD391BFE21AD82">
    <w:name w:val="17BE35415A3D481289DD391BFE21AD82"/>
    <w:rsid w:val="009806BD"/>
  </w:style>
  <w:style w:type="paragraph" w:customStyle="1" w:styleId="5E8B13F5D0F24362BEB3BCA40E7D0FCF">
    <w:name w:val="5E8B13F5D0F24362BEB3BCA40E7D0FCF"/>
    <w:rsid w:val="009806BD"/>
  </w:style>
  <w:style w:type="paragraph" w:customStyle="1" w:styleId="37C751099D884CDAB8CB8DFE06CB8E74">
    <w:name w:val="37C751099D884CDAB8CB8DFE06CB8E74"/>
    <w:rsid w:val="009806BD"/>
  </w:style>
  <w:style w:type="paragraph" w:customStyle="1" w:styleId="65621B1BAE884CB1A0B2FB91A0B02601">
    <w:name w:val="65621B1BAE884CB1A0B2FB91A0B02601"/>
    <w:rsid w:val="009806BD"/>
  </w:style>
  <w:style w:type="paragraph" w:customStyle="1" w:styleId="A3D959D6AA804037AB72370E5F118EC0">
    <w:name w:val="A3D959D6AA804037AB72370E5F118EC0"/>
    <w:rsid w:val="009806BD"/>
  </w:style>
  <w:style w:type="paragraph" w:customStyle="1" w:styleId="1266BAD278804ED1B25400CEF7FE832C">
    <w:name w:val="1266BAD278804ED1B25400CEF7FE832C"/>
    <w:rsid w:val="009806BD"/>
  </w:style>
  <w:style w:type="paragraph" w:customStyle="1" w:styleId="A5977050741E48F8B9F3F6D12D860E9C">
    <w:name w:val="A5977050741E48F8B9F3F6D12D860E9C"/>
    <w:rsid w:val="009806BD"/>
  </w:style>
  <w:style w:type="paragraph" w:customStyle="1" w:styleId="3C40C6A6989E43AF890EC694A0F3BCDB">
    <w:name w:val="3C40C6A6989E43AF890EC694A0F3BCDB"/>
    <w:rsid w:val="009806BD"/>
  </w:style>
  <w:style w:type="paragraph" w:customStyle="1" w:styleId="3F67ACC91EE44F59A2C0F7ED3AAE1110">
    <w:name w:val="3F67ACC91EE44F59A2C0F7ED3AAE1110"/>
    <w:rsid w:val="009806BD"/>
  </w:style>
  <w:style w:type="paragraph" w:customStyle="1" w:styleId="B40F117AD82C41018EF1712C7807E111">
    <w:name w:val="B40F117AD82C41018EF1712C7807E111"/>
    <w:rsid w:val="009806BD"/>
  </w:style>
  <w:style w:type="paragraph" w:customStyle="1" w:styleId="63D78C7838144C0694202E84C5ED642C">
    <w:name w:val="63D78C7838144C0694202E84C5ED642C"/>
    <w:rsid w:val="009806BD"/>
  </w:style>
  <w:style w:type="paragraph" w:customStyle="1" w:styleId="2B71B183DBCC4F3791BBC270FA34FB1C">
    <w:name w:val="2B71B183DBCC4F3791BBC270FA34FB1C"/>
    <w:rsid w:val="009806BD"/>
  </w:style>
  <w:style w:type="paragraph" w:customStyle="1" w:styleId="433A916A5F2949F1B38810391AABF799">
    <w:name w:val="433A916A5F2949F1B38810391AABF799"/>
    <w:rsid w:val="009806BD"/>
  </w:style>
  <w:style w:type="paragraph" w:customStyle="1" w:styleId="A37C632D2F49477AAA7120DF1B957E18">
    <w:name w:val="A37C632D2F49477AAA7120DF1B957E18"/>
    <w:rsid w:val="009806BD"/>
  </w:style>
  <w:style w:type="paragraph" w:customStyle="1" w:styleId="03727F0F5F1547828555D0F859BDF5A4">
    <w:name w:val="03727F0F5F1547828555D0F859BDF5A4"/>
    <w:rsid w:val="009806BD"/>
  </w:style>
  <w:style w:type="paragraph" w:customStyle="1" w:styleId="7B61708FF10245AD91396BC7255EE1DB">
    <w:name w:val="7B61708FF10245AD91396BC7255EE1DB"/>
    <w:rsid w:val="009806BD"/>
  </w:style>
  <w:style w:type="paragraph" w:customStyle="1" w:styleId="2CCC5239BFB047E98F377406D8629C45">
    <w:name w:val="2CCC5239BFB047E98F377406D8629C45"/>
    <w:rsid w:val="009806BD"/>
  </w:style>
  <w:style w:type="paragraph" w:customStyle="1" w:styleId="D76CE6DDB5DC4E6D9C033E55FBDD7AC1">
    <w:name w:val="D76CE6DDB5DC4E6D9C033E55FBDD7AC1"/>
    <w:rsid w:val="009806BD"/>
  </w:style>
  <w:style w:type="paragraph" w:customStyle="1" w:styleId="A9F0BCE63EC64293815A226695868110">
    <w:name w:val="A9F0BCE63EC64293815A226695868110"/>
    <w:rsid w:val="009806BD"/>
  </w:style>
  <w:style w:type="paragraph" w:customStyle="1" w:styleId="7CC62F3439724E289C82B91811C89004">
    <w:name w:val="7CC62F3439724E289C82B91811C89004"/>
    <w:rsid w:val="009806BD"/>
  </w:style>
  <w:style w:type="paragraph" w:customStyle="1" w:styleId="DAF7D45B019544DA87E2521855951144">
    <w:name w:val="DAF7D45B019544DA87E2521855951144"/>
    <w:rsid w:val="009806BD"/>
  </w:style>
  <w:style w:type="paragraph" w:customStyle="1" w:styleId="12786647193842E78C7BE35E2CB6243E">
    <w:name w:val="12786647193842E78C7BE35E2CB6243E"/>
    <w:rsid w:val="009806BD"/>
  </w:style>
  <w:style w:type="paragraph" w:customStyle="1" w:styleId="1CFBAC17BEA84A2D9EDBD245BBFC0197">
    <w:name w:val="1CFBAC17BEA84A2D9EDBD245BBFC0197"/>
    <w:rsid w:val="009806BD"/>
  </w:style>
  <w:style w:type="paragraph" w:customStyle="1" w:styleId="98B2DC956E18482DAF5515A457F9C489">
    <w:name w:val="98B2DC956E18482DAF5515A457F9C489"/>
    <w:rsid w:val="009806BD"/>
  </w:style>
  <w:style w:type="paragraph" w:customStyle="1" w:styleId="48934CBDC723458FA07EE270E4ACFF29">
    <w:name w:val="48934CBDC723458FA07EE270E4ACFF29"/>
    <w:rsid w:val="009806BD"/>
  </w:style>
  <w:style w:type="paragraph" w:customStyle="1" w:styleId="474DF0A3A3DB4AC58EE849DAC29B63AA">
    <w:name w:val="474DF0A3A3DB4AC58EE849DAC29B63AA"/>
    <w:rsid w:val="009806BD"/>
  </w:style>
  <w:style w:type="paragraph" w:customStyle="1" w:styleId="57E76398B21E497EB064EC5E8E8265D0">
    <w:name w:val="57E76398B21E497EB064EC5E8E8265D0"/>
    <w:rsid w:val="009806BD"/>
  </w:style>
  <w:style w:type="paragraph" w:customStyle="1" w:styleId="1067A6C1081A409BBBCF6F4A3C42CDB1">
    <w:name w:val="1067A6C1081A409BBBCF6F4A3C42CDB1"/>
    <w:rsid w:val="009806BD"/>
  </w:style>
  <w:style w:type="paragraph" w:customStyle="1" w:styleId="8D87E3ACF7C54AFB898958BA6F64F16E">
    <w:name w:val="8D87E3ACF7C54AFB898958BA6F64F16E"/>
    <w:rsid w:val="009806BD"/>
  </w:style>
  <w:style w:type="paragraph" w:customStyle="1" w:styleId="185A816FDD9F42F6BD3A7FA8256E53FF">
    <w:name w:val="185A816FDD9F42F6BD3A7FA8256E53FF"/>
    <w:rsid w:val="009806BD"/>
  </w:style>
  <w:style w:type="paragraph" w:customStyle="1" w:styleId="01DF4B039C3A4D3B94140BBC8B0CAE50">
    <w:name w:val="01DF4B039C3A4D3B94140BBC8B0CAE50"/>
    <w:rsid w:val="009806BD"/>
  </w:style>
  <w:style w:type="paragraph" w:customStyle="1" w:styleId="6F2E1DF715EE4FF582DC527F6910F9F7">
    <w:name w:val="6F2E1DF715EE4FF582DC527F6910F9F7"/>
    <w:rsid w:val="009806BD"/>
  </w:style>
  <w:style w:type="paragraph" w:customStyle="1" w:styleId="60B1FF78079D4F188F4333648E883628">
    <w:name w:val="60B1FF78079D4F188F4333648E883628"/>
    <w:rsid w:val="009806BD"/>
  </w:style>
  <w:style w:type="paragraph" w:customStyle="1" w:styleId="2D1DD05BE42D4A64976DCD86CCF31944">
    <w:name w:val="2D1DD05BE42D4A64976DCD86CCF31944"/>
    <w:rsid w:val="00980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EEE48B-A392-46D2-B64C-42DBB514F06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0DE6E1C191E144A617947E04FAD1EE" ma:contentTypeVersion="4" ma:contentTypeDescription="Create a new document." ma:contentTypeScope="" ma:versionID="7c50627736d7ed790e4d84722bad3bd0">
  <xsd:schema xmlns:xsd="http://www.w3.org/2001/XMLSchema" xmlns:xs="http://www.w3.org/2001/XMLSchema" xmlns:p="http://schemas.microsoft.com/office/2006/metadata/properties" xmlns:ns3="8219c95d-d958-4dcc-a07d-0526ea042bf5" targetNamespace="http://schemas.microsoft.com/office/2006/metadata/properties" ma:root="true" ma:fieldsID="d5f5b93912c081b19f2c1591210ab546" ns3:_="">
    <xsd:import namespace="8219c95d-d958-4dcc-a07d-0526ea042b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19c95d-d958-4dcc-a07d-0526ea042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2.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6127E4-3412-4290-982C-F722049A2E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19c95d-d958-4dcc-a07d-0526ea042b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394E7D-9D6A-4D41-8C82-F5764D117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Template>
  <TotalTime>0</TotalTime>
  <Pages>1</Pages>
  <Words>5817</Words>
  <Characters>33162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BOARDD</vt:lpstr>
    </vt:vector>
  </TitlesOfParts>
  <Company/>
  <LinksUpToDate>false</LinksUpToDate>
  <CharactersWithSpaces>38902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BOARDD</dc:title>
  <dc:subject/>
  <dc:creator/>
  <cp:keywords/>
  <dc:description/>
  <cp:lastModifiedBy/>
  <cp:revision>1</cp:revision>
  <dcterms:created xsi:type="dcterms:W3CDTF">2021-04-23T18:00:00Z</dcterms:created>
  <dcterms:modified xsi:type="dcterms:W3CDTF">2021-04-30T19:58:00Z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0x010100790DE6E1C191E144A617947E04FAD1EE</vt:lpwstr>
  </property>
</Properties>
</file>